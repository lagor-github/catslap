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56F0" w14:textId="1C9DCA3B" w:rsidR="00BD0E8F" w:rsidRPr="006D4A20" w:rsidRDefault="00BD0E8F" w:rsidP="0070338C">
      <w:pPr>
        <w:rPr>
          <w:rFonts w:cs="Arial"/>
        </w:rPr>
      </w:pPr>
    </w:p>
    <w:p w14:paraId="66F2F639" w14:textId="442D5738" w:rsidR="00BD0E8F" w:rsidRPr="006D4A20" w:rsidRDefault="00BD0E8F" w:rsidP="0070338C">
      <w:pPr>
        <w:rPr>
          <w:rFonts w:cs="Arial"/>
        </w:rPr>
      </w:pPr>
    </w:p>
    <w:p w14:paraId="11DCDC06" w14:textId="77777777" w:rsidR="00454B07" w:rsidRPr="006D4A20" w:rsidRDefault="00454B07" w:rsidP="0070338C">
      <w:pPr>
        <w:rPr>
          <w:rFonts w:cs="Arial"/>
        </w:rPr>
      </w:pPr>
    </w:p>
    <w:p w14:paraId="60F19A8F" w14:textId="748B11B2" w:rsidR="00BD0E8F" w:rsidRPr="006D4A20" w:rsidRDefault="00BD0E8F" w:rsidP="0070338C">
      <w:pPr>
        <w:rPr>
          <w:rFonts w:cs="Arial"/>
        </w:rPr>
      </w:pPr>
    </w:p>
    <w:p w14:paraId="2FC34B9F" w14:textId="0AFE7562" w:rsidR="00BD0E8F" w:rsidRPr="006D4A20" w:rsidRDefault="00BD0E8F" w:rsidP="0070338C">
      <w:pPr>
        <w:rPr>
          <w:rFonts w:cs="Arial"/>
        </w:rPr>
      </w:pPr>
    </w:p>
    <w:p w14:paraId="7238ED46" w14:textId="1C9880DF" w:rsidR="00454B07" w:rsidRPr="006D4A20" w:rsidRDefault="00454B07" w:rsidP="0070338C">
      <w:pPr>
        <w:rPr>
          <w:rFonts w:cs="Arial"/>
        </w:rPr>
      </w:pPr>
    </w:p>
    <w:p w14:paraId="0D3EAE13" w14:textId="508E7CBC" w:rsidR="00A02194" w:rsidRDefault="00A02194" w:rsidP="00A02194">
      <w:pPr>
        <w:jc w:val="center"/>
        <w:rPr>
          <w:rFonts w:cs="Arial"/>
        </w:rPr>
      </w:pPr>
      <w:r>
        <w:rPr>
          <w:rFonts w:ascii="Arial" w:hAnsi="Arial" w:cs="Arial"/>
        </w:rPr>
        <w:drawing>
          <wp:inline distT="0" distB="0" distL="0" distR="0" wp14:anchorId="29C34DF7" wp14:editId="752CCCD6">
            <wp:extent cx="1767205" cy="1187450"/>
            <wp:effectExtent l="0" t="0" r="0" b="0"/>
            <wp:docPr id="1227242202" name="Imagen 4" descr="Un dibujo de una cara con ojos y bo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2202" name="Imagen 4" descr="Un dibujo de una cara con ojos y boca  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767205" cy="1187450"/>
                    </a:xfrm>
                    <a:prstGeom prst="rect">
                      <a:avLst/>
                    </a:prstGeom>
                  </pic:spPr>
                </pic:pic>
              </a:graphicData>
            </a:graphic>
          </wp:inline>
        </w:drawing>
      </w:r>
    </w:p>
    <w:p w14:paraId="49DB89F9" w14:textId="2339FC81" w:rsidR="008E257F" w:rsidRDefault="008E257F" w:rsidP="0070338C">
      <w:pPr>
        <w:rPr>
          <w:rFonts w:cs="Arial"/>
        </w:rPr>
      </w:pPr>
    </w:p>
    <w:p w14:paraId="7B607983" w14:textId="5E02EA6B" w:rsidR="00714791" w:rsidRPr="00A02194" w:rsidRDefault="00A02194" w:rsidP="00A02194">
      <w:pPr>
        <w:pStyle w:val="PortadaTitulo"/>
        <w:spacing w:before="0"/>
        <w:jc w:val="center"/>
        <w:rPr>
          <w:rFonts w:ascii="Arial" w:hAnsi="Arial" w:cs="Arial"/>
          <w:b/>
          <w:bCs/>
        </w:rPr>
      </w:pPr>
      <w:r>
        <w:rPr>
          <w:rFonts w:ascii="Arial" w:hAnsi="Arial" w:cs="Arial"/>
          <w:b/>
          <w:bCs/>
        </w:rPr>
        <w:t xml:space="preserve">Catslap</w:t>
      </w:r>
    </w:p>
    <w:p w14:paraId="048823CB" w14:textId="0BFA9382" w:rsidR="00A02194" w:rsidRDefault="00714791" w:rsidP="00A02194">
      <w:pPr>
        <w:pStyle w:val="PortadaTitulo"/>
        <w:spacing w:before="120"/>
        <w:jc w:val="center"/>
        <w:rPr>
          <w:rFonts w:ascii="Arial" w:hAnsi="Arial" w:cs="Arial"/>
        </w:rPr>
      </w:pPr>
      <w:r>
        <w:rPr>
          <w:rFonts w:ascii="Arial" w:hAnsi="Arial" w:cs="Arial"/>
          <w:sz w:val="36"/>
          <w:szCs w:val="36"/>
        </w:rPr>
        <w:t xml:space="preserve">Annual Sales </w:t>
      </w:r>
      <w:r>
        <w:rPr>
          <w:rFonts w:ascii="Arial" w:hAnsi="Arial" w:cs="Arial"/>
          <w:sz w:val="28"/>
          <w:szCs w:val="28"/>
        </w:rPr>
        <w:t xml:space="preserve">v1.1</w:t>
      </w:r>
    </w:p>
    <w:p w14:paraId="636681AD" w14:textId="64A011A6" w:rsidR="00A719A9" w:rsidRPr="00A03CD6" w:rsidRDefault="00A3547A" w:rsidP="00A03CD6">
      <w:pPr>
        <w:pStyle w:val="PortadaTitulo"/>
        <w:spacing w:before="120"/>
        <w:jc w:val="both"/>
        <w:rPr>
          <w:rFonts w:ascii="Arial" w:hAnsi="Arial" w:cs="Arial"/>
        </w:rPr>
      </w:pPr>
      <w:r>
        <w:rPr>
          <w:rFonts w:ascii="Arial" w:hAnsi="Arial" w:cs="Arial"/>
        </w:rPr>
        <w:pict w14:anchorId="6CDA68F1">
          <v:rect id="_x0000_i1025" alt="" style="width:425.2pt;height:.05pt;mso-width-percent:0;mso-height-percent:0;mso-width-percent:0;mso-height-percent:0" o:hralign="center" o:hrstd="t" o:hrnoshade="t" o:hr="t" fillcolor="#a5a5a5" stroked="f"/>
        </w:pict>
      </w:r>
    </w:p>
    <w:p w14:paraId="5D2066D1" w14:textId="6B112B90" w:rsidR="00E119A2" w:rsidRDefault="00A02194" w:rsidP="00E119A2">
      <w:pPr>
        <w:pStyle w:val="PortadaInfo"/>
        <w:ind w:left="0" w:firstLine="0"/>
        <w:jc w:val="center"/>
        <w:rPr>
          <w:rFonts w:ascii="Arial" w:hAnsi="Arial" w:cs="Arial"/>
          <w:b/>
        </w:rPr>
      </w:pPr>
      <w:r>
        <w:rPr>
          <w:rFonts w:ascii="Arial" w:hAnsi="Arial" w:cs="Arial"/>
          <w:b/>
          <w:bCs/>
        </w:rPr>
        <w:t xml:space="preserve">Sales theory</w:t>
      </w:r>
    </w:p>
    <w:p w14:paraId="0CC12E46" w14:textId="77777777" w:rsidR="00E119A2" w:rsidRDefault="00E119A2">
      <w:pPr>
        <w:spacing w:before="0" w:after="0"/>
        <w:jc w:val="left"/>
        <w:rPr>
          <w:rFonts w:ascii="Arial" w:hAnsi="Arial" w:cs="Arial"/>
          <w:b/>
          <w:sz w:val="28"/>
          <w:szCs w:val="28"/>
        </w:rPr>
      </w:pPr>
      <w:r>
        <w:rPr>
          <w:rFonts w:ascii="Arial" w:hAnsi="Arial" w:cs="Arial"/>
          <w:b/>
        </w:rPr>
        <w:br w:type="page"/>
      </w:r>
    </w:p>
    <w:p w14:paraId="00E5447C" w14:textId="76AA8311" w:rsidR="00C977CB" w:rsidRDefault="00C977CB" w:rsidP="00C317B7">
      <w:pPr>
        <w:pStyle w:val="Ttulo"/>
        <w:spacing w:before="0" w:after="0"/>
        <w:jc w:val="center"/>
      </w:pPr>
      <w:r>
        <w:rPr/>
        <w:t xml:space="preserve">INDICE</w:t>
      </w:r>
    </w:p>
    <w:p w14:paraId="39E8C468" w14:textId="010623E1"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19449281" w:history="1">
        <w:r w:rsidRPr="0082090F">
          <w:rPr>
            <w:rStyle w:val="Hipervnculo"/>
            <w14:scene3d>
              <w14:camera w14:prst="orthographicFront"/>
              <w14:lightRig w14:rig="threePt" w14:dir="t">
                <w14:rot w14:lat="0" w14:lon="0" w14:rev="0"/>
              </w14:lightRig>
            </w14:scene3d>
          </w:rPr>
          <w:t>1.</w:t>
        </w:r>
        <w:r>
          <w:rPr>
            <w:rFonts w:eastAsiaTheme="minorEastAsia" w:cstheme="minorBidi"/>
            <w:b w:val="0"/>
            <w:bCs w:val="0"/>
            <w:caps w:val="0"/>
            <w:kern w:val="2"/>
            <w:sz w:val="24"/>
            <w:szCs w:val="24"/>
            <w14:ligatures w14:val="standardContextual"/>
          </w:rPr>
          <w:tab/>
        </w:r>
        <w:r w:rsidRPr="0082090F">
          <w:rPr>
            <w:rStyle w:val="Hipervnculo"/>
          </w:rPr>
          <w:t/>
        </w:r>
        <w:r>
          <w:rPr>
            <w:webHidden/>
          </w:rPr>
          <w:tab/>
        </w:r>
        <w:r>
          <w:rPr>
            <w:webHidden/>
          </w:rPr>
          <w:fldChar w:fldCharType="begin"/>
        </w:r>
        <w:r>
          <w:rPr>
            <w:webHidden/>
          </w:rPr>
          <w:instrText xml:space="preserve"> PAGEREF _Toc219449281 \h </w:instrText>
        </w:r>
        <w:r>
          <w:rPr>
            <w:webHidden/>
          </w:rPr>
        </w:r>
        <w:r>
          <w:rPr>
            <w:webHidden/>
          </w:rPr>
          <w:fldChar w:fldCharType="separate"/>
        </w:r>
        <w:r>
          <w:rPr>
            <w:webHidden/>
          </w:rPr>
          <w:t>3</w:t>
        </w:r>
        <w:r>
          <w:rPr>
            <w:webHidden/>
          </w:rPr>
          <w:fldChar w:fldCharType="end"/>
        </w:r>
      </w:hyperlink>
    </w:p>
    <w:p w14:paraId="31C38B45" w14:textId="152276E7"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2" w:history="1">
        <w:r w:rsidRPr="0082090F">
          <w:rPr>
            <w:rStyle w:val="Hipervnculo"/>
            <w:bCs/>
            <w14:scene3d>
              <w14:camera w14:prst="orthographicFront"/>
              <w14:lightRig w14:rig="threePt" w14:dir="t">
                <w14:rot w14:lat="0" w14:lon="0" w14:rev="0"/>
              </w14:lightRig>
            </w14:scene3d>
          </w:rPr>
          <w:t>1.1.</w:t>
        </w:r>
        <w:r>
          <w:rPr>
            <w:rFonts w:eastAsiaTheme="minorEastAsia" w:cstheme="minorBidi"/>
            <w:smallCaps w:val="0"/>
            <w:kern w:val="2"/>
            <w:sz w:val="24"/>
            <w:szCs w:val="24"/>
            <w14:ligatures w14:val="standardContextual"/>
          </w:rPr>
          <w:tab/>
        </w:r>
        <w:r w:rsidRPr="0082090F">
          <w:rPr>
            <w:rStyle w:val="Hipervnculo"/>
          </w:rPr>
          <w:t/>
        </w:r>
        <w:r>
          <w:rPr>
            <w:webHidden/>
          </w:rPr>
          <w:tab/>
        </w:r>
        <w:r>
          <w:rPr>
            <w:webHidden/>
          </w:rPr>
          <w:fldChar w:fldCharType="begin"/>
        </w:r>
        <w:r>
          <w:rPr>
            <w:webHidden/>
          </w:rPr>
          <w:instrText xml:space="preserve"> PAGEREF _Toc219449282 \h </w:instrText>
        </w:r>
        <w:r>
          <w:rPr>
            <w:webHidden/>
          </w:rPr>
        </w:r>
        <w:r>
          <w:rPr>
            <w:webHidden/>
          </w:rPr>
          <w:fldChar w:fldCharType="separate"/>
        </w:r>
        <w:r>
          <w:rPr>
            <w:webHidden/>
          </w:rPr>
          <w:t>3</w:t>
        </w:r>
        <w:r>
          <w:rPr>
            <w:webHidden/>
          </w:rPr>
          <w:fldChar w:fldCharType="end"/>
        </w:r>
      </w:hyperlink>
    </w:p>
    <w:p w14:paraId="35C2A677" w14:textId="153FF4B7"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3" w:history="1">
        <w:r w:rsidRPr="0082090F">
          <w:rPr>
            <w:rStyle w:val="Hipervnculo"/>
            <w:bCs/>
            <w14:scene3d>
              <w14:camera w14:prst="orthographicFront"/>
              <w14:lightRig w14:rig="threePt" w14:dir="t">
                <w14:rot w14:lat="0" w14:lon="0" w14:rev="0"/>
              </w14:lightRig>
            </w14:scene3d>
          </w:rPr>
          <w:t>1.2.</w:t>
        </w:r>
        <w:r>
          <w:rPr>
            <w:rFonts w:eastAsiaTheme="minorEastAsia" w:cstheme="minorBidi"/>
            <w:smallCaps w:val="0"/>
            <w:kern w:val="2"/>
            <w:sz w:val="24"/>
            <w:szCs w:val="24"/>
            <w14:ligatures w14:val="standardContextual"/>
          </w:rPr>
          <w:tab/>
        </w:r>
        <w:r w:rsidRPr="0082090F">
          <w:rPr>
            <w:rStyle w:val="Hipervnculo"/>
          </w:rPr>
          <w:t>Referencias</w:t>
        </w:r>
        <w:r>
          <w:rPr>
            <w:webHidden/>
          </w:rPr>
          <w:tab/>
        </w:r>
        <w:r>
          <w:rPr>
            <w:webHidden/>
          </w:rPr>
          <w:fldChar w:fldCharType="begin"/>
        </w:r>
        <w:r>
          <w:rPr>
            <w:webHidden/>
          </w:rPr>
          <w:instrText xml:space="preserve"> PAGEREF _Toc219449283 \h </w:instrText>
        </w:r>
        <w:r>
          <w:rPr>
            <w:webHidden/>
          </w:rPr>
        </w:r>
        <w:r>
          <w:rPr>
            <w:webHidden/>
          </w:rPr>
          <w:fldChar w:fldCharType="separate"/>
        </w:r>
        <w:r>
          <w:rPr>
            <w:webHidden/>
          </w:rPr>
          <w:t>4</w:t>
        </w:r>
        <w:r>
          <w:rPr>
            <w:webHidden/>
          </w:rPr>
          <w:fldChar w:fldCharType="end"/>
        </w:r>
      </w:hyperlink>
    </w:p>
    <w:p w14:paraId="0778F940" w14:textId="74EE86DA"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4" w:history="1">
        <w:r w:rsidRPr="0082090F">
          <w:rPr>
            <w:rStyle w:val="Hipervnculo"/>
            <w:bCs/>
            <w14:scene3d>
              <w14:camera w14:prst="orthographicFront"/>
              <w14:lightRig w14:rig="threePt" w14:dir="t">
                <w14:rot w14:lat="0" w14:lon="0" w14:rev="0"/>
              </w14:lightRig>
            </w14:scene3d>
          </w:rPr>
          <w:t>1.3.</w:t>
        </w:r>
        <w:r>
          <w:rPr>
            <w:rFonts w:eastAsiaTheme="minorEastAsia" w:cstheme="minorBidi"/>
            <w:smallCaps w:val="0"/>
            <w:kern w:val="2"/>
            <w:sz w:val="24"/>
            <w:szCs w:val="24"/>
            <w14:ligatures w14:val="standardContextual"/>
          </w:rPr>
          <w:tab/>
        </w:r>
        <w:r w:rsidRPr="0082090F">
          <w:rPr>
            <w:rStyle w:val="Hipervnculo"/>
          </w:rPr>
          <w:t>Preguntas de Test</w:t>
        </w:r>
        <w:r>
          <w:rPr>
            <w:webHidden/>
          </w:rPr>
          <w:tab/>
        </w:r>
        <w:r>
          <w:rPr>
            <w:webHidden/>
          </w:rPr>
          <w:fldChar w:fldCharType="begin"/>
        </w:r>
        <w:r>
          <w:rPr>
            <w:webHidden/>
          </w:rPr>
          <w:instrText xml:space="preserve"> PAGEREF _Toc219449284 \h </w:instrText>
        </w:r>
        <w:r>
          <w:rPr>
            <w:webHidden/>
          </w:rPr>
        </w:r>
        <w:r>
          <w:rPr>
            <w:webHidden/>
          </w:rPr>
          <w:fldChar w:fldCharType="separate"/>
        </w:r>
        <w:r>
          <w:rPr>
            <w:webHidden/>
          </w:rPr>
          <w:t>4</w:t>
        </w:r>
        <w:r>
          <w:rPr>
            <w:webHidden/>
          </w:rPr>
          <w:fldChar w:fldCharType="end"/>
        </w:r>
      </w:hyperlink>
    </w:p>
    <w:p w14:paraId="46FED3CE" w14:textId="451572E7"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hyperlink w:anchor="_Toc219449285" w:history="1">
        <w:r w:rsidRPr="0082090F">
          <w:rPr>
            <w:rStyle w:val="Hipervnculo"/>
            <w14:scene3d>
              <w14:camera w14:prst="orthographicFront"/>
              <w14:lightRig w14:rig="threePt" w14:dir="t">
                <w14:rot w14:lat="0" w14:lon="0" w14:rev="0"/>
              </w14:lightRig>
            </w14:scene3d>
          </w:rPr>
          <w:t>2.</w:t>
        </w:r>
        <w:r>
          <w:rPr>
            <w:rFonts w:eastAsiaTheme="minorEastAsia" w:cstheme="minorBidi"/>
            <w:b w:val="0"/>
            <w:bCs w:val="0"/>
            <w:caps w:val="0"/>
            <w:kern w:val="2"/>
            <w:sz w:val="24"/>
            <w:szCs w:val="24"/>
            <w14:ligatures w14:val="standardContextual"/>
          </w:rPr>
          <w:tab/>
        </w:r>
        <w:r w:rsidRPr="0082090F">
          <w:rPr>
            <w:rStyle w:val="Hipervnculo"/>
          </w:rPr>
          <w:t>Respuestas a las preguntas de Test</w:t>
        </w:r>
        <w:r>
          <w:rPr>
            <w:webHidden/>
          </w:rPr>
          <w:tab/>
        </w:r>
        <w:r>
          <w:rPr>
            <w:webHidden/>
          </w:rPr>
          <w:fldChar w:fldCharType="begin"/>
        </w:r>
        <w:r>
          <w:rPr>
            <w:webHidden/>
          </w:rPr>
          <w:instrText xml:space="preserve"> PAGEREF _Toc219449285 \h </w:instrText>
        </w:r>
        <w:r>
          <w:rPr>
            <w:webHidden/>
          </w:rPr>
        </w:r>
        <w:r>
          <w:rPr>
            <w:webHidden/>
          </w:rPr>
          <w:fldChar w:fldCharType="separate"/>
        </w:r>
        <w:r>
          <w:rPr>
            <w:webHidden/>
          </w:rPr>
          <w:t>6</w:t>
        </w:r>
        <w:r>
          <w:rPr>
            <w:webHidden/>
          </w:rPr>
          <w:fldChar w:fldCharType="end"/>
        </w:r>
      </w:hyperlink>
    </w:p>
    <w:p w14:paraId="39107195" w14:textId="3C5E0DFF"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6" w:history="1">
        <w:r w:rsidRPr="0082090F">
          <w:rPr>
            <w:rStyle w:val="Hipervnculo"/>
            <w:bCs/>
            <w14:scene3d>
              <w14:camera w14:prst="orthographicFront"/>
              <w14:lightRig w14:rig="threePt" w14:dir="t">
                <w14:rot w14:lat="0" w14:lon="0" w14:rev="0"/>
              </w14:lightRig>
            </w14:scene3d>
          </w:rPr>
          <w:t>2.1.</w:t>
        </w:r>
        <w:r>
          <w:rPr>
            <w:rFonts w:eastAsiaTheme="minorEastAsia" w:cstheme="minorBidi"/>
            <w:smallCaps w:val="0"/>
            <w:kern w:val="2"/>
            <w:sz w:val="24"/>
            <w:szCs w:val="24"/>
            <w14:ligatures w14:val="standardContextual"/>
          </w:rPr>
          <w:tab/>
        </w:r>
        <w:r w:rsidRPr="0082090F">
          <w:rPr>
            <w:rStyle w:val="Hipervnculo"/>
          </w:rPr>
          <w:t>Respuestas: </w:t>
        </w:r>
        <w:r>
          <w:rPr>
            <w:webHidden/>
          </w:rPr>
          <w:tab/>
        </w:r>
        <w:r>
          <w:rPr>
            <w:webHidden/>
          </w:rPr>
          <w:fldChar w:fldCharType="begin"/>
        </w:r>
        <w:r>
          <w:rPr>
            <w:webHidden/>
          </w:rPr>
          <w:instrText xml:space="preserve"> PAGEREF _Toc219449286 \h </w:instrText>
        </w:r>
        <w:r>
          <w:rPr>
            <w:webHidden/>
          </w:rPr>
        </w:r>
        <w:r>
          <w:rPr>
            <w:webHidden/>
          </w:rPr>
          <w:fldChar w:fldCharType="separate"/>
        </w:r>
        <w:r>
          <w:rPr>
            <w:webHidden/>
          </w:rPr>
          <w:t>6</w:t>
        </w:r>
        <w:r>
          <w:rPr>
            <w:webHidden/>
          </w:rPr>
          <w:fldChar w:fldCharType="end"/>
        </w:r>
      </w:hyperlink>
    </w:p>
    <w:p w14:paraId="46E2429C" w14:textId="27CA0797"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hyperlink w:anchor="_Toc219449287" w:history="1">
        <w:r w:rsidRPr="0082090F">
          <w:rPr>
            <w:rStyle w:val="Hipervnculo"/>
            <w14:scene3d>
              <w14:camera w14:prst="orthographicFront"/>
              <w14:lightRig w14:rig="threePt" w14:dir="t">
                <w14:rot w14:lat="0" w14:lon="0" w14:rev="0"/>
              </w14:lightRig>
            </w14:scene3d>
          </w:rPr>
          <w:t>3.</w:t>
        </w:r>
        <w:r>
          <w:rPr>
            <w:rFonts w:eastAsiaTheme="minorEastAsia" w:cstheme="minorBidi"/>
            <w:b w:val="0"/>
            <w:bCs w:val="0"/>
            <w:caps w:val="0"/>
            <w:kern w:val="2"/>
            <w:sz w:val="24"/>
            <w:szCs w:val="24"/>
            <w14:ligatures w14:val="standardContextual"/>
          </w:rPr>
          <w:tab/>
        </w:r>
        <w:r w:rsidRPr="0082090F">
          <w:rPr>
            <w:rStyle w:val="Hipervnculo"/>
          </w:rPr>
          <w:t>Glosario</w:t>
        </w:r>
        <w:r>
          <w:rPr>
            <w:webHidden/>
          </w:rPr>
          <w:tab/>
        </w:r>
        <w:r>
          <w:rPr>
            <w:webHidden/>
          </w:rPr>
          <w:fldChar w:fldCharType="begin"/>
        </w:r>
        <w:r>
          <w:rPr>
            <w:webHidden/>
          </w:rPr>
          <w:instrText xml:space="preserve"> PAGEREF _Toc219449287 \h </w:instrText>
        </w:r>
        <w:r>
          <w:rPr>
            <w:webHidden/>
          </w:rPr>
        </w:r>
        <w:r>
          <w:rPr>
            <w:webHidden/>
          </w:rPr>
          <w:fldChar w:fldCharType="separate"/>
        </w:r>
        <w:r>
          <w:rPr>
            <w:webHidden/>
          </w:rPr>
          <w:t>7</w:t>
        </w:r>
        <w:r>
          <w:rPr>
            <w:webHidden/>
          </w:rPr>
          <w:fldChar w:fldCharType="end"/>
        </w:r>
      </w:hyperlink>
    </w:p>
    <w:p w14:paraId="62A8509A" w14:textId="71224092" w:rsidR="002C068B" w:rsidRDefault="00D0315C" w:rsidP="006E4F28">
      <w:pPr>
        <w:spacing w:before="0" w:after="0"/>
      </w:pPr>
      <w:r>
        <w:rPr>
          <w:rFonts w:cstheme="minorHAnsi"/>
          <w:b/>
          <w:bCs/>
          <w:caps/>
          <w:sz w:val="20"/>
          <w:szCs w:val="20"/>
        </w:rPr>
        <w:fldChar w:fldCharType="end"/>
      </w:r>
    </w:p>
    <w:p w14:paraId="79365780" w14:textId="77777777" w:rsidR="009456EB" w:rsidRDefault="009456EB" w:rsidP="00387358"/>
    <w:p w14:paraId="00401A4E" w14:textId="77777777" w:rsidR="00DB7BC0" w:rsidRPr="001770D6" w:rsidRDefault="00DB7BC0" w:rsidP="00387358"/>
    <w:p w14:paraId="4D20E7FD" w14:textId="1F97E382" w:rsidR="00BC69FC" w:rsidRDefault="006E4F28" w:rsidP="00BC69FC">
      <w:r>
        <w:br w:type="page"/>
      </w:r>
    </w:p>
    <w:p w14:paraId="43C194DD" w14:textId="39C5DB75" w:rsidR="00182686" w:rsidRPr="008A2D86" w:rsidRDefault="00182686" w:rsidP="001A2EB1">
      <w:pPr>
        <w:pStyle w:val="Ttulo1"/>
      </w:pPr>
      <w:r>
        <w:rPr/>
        <w:t xml:space="preserve">The sales theory</w:t>
      </w:r>
    </w:p>
    <w:p w14:paraId="270FEC24" w14:textId="77777777" w:rsidR="00182686" w:rsidRDefault="00182686" w:rsidP="001A2EB1">
      <w:pPr>
        <w:pStyle w:val="Ttulo2"/>
      </w:pPr>
      <w:r>
        <w:rPr/>
        <w:t xml:space="preserve">First quarter sales</w:t>
      </w:r>
    </w:p>
    <w:p w14:paraId="26B55B90" w14:textId="77777777" w:rsidR="00182686" w:rsidRPr="009456EB" w:rsidRDefault="00182686" w:rsidP="009456EB">
      <w:pPr>
        <w:pStyle w:val="Informacin"/>
      </w:pPr>
      <w:r>
        <w:rPr/>
        <w:t xml:space="preserve">En este capítulo se exploran ejemplos prácticos de análisis de ventas anuales y del primer trimestre, centrándose en el caso de Catslap. Se abordan tres ideas clave que resaltan la importancia de la recopilación y análisis de datos de ventas para la toma de decisiones estratégicas. Además, se discute cómo la interpretación de estos datos puede influir en las proyecciones futuras y en la planificación de estrategias comerciales. Se enfatiza la necesidad de un enfoque sistemático para el análisis de datos, lo que incluye la identificación de tendencias y la evaluación del rendimiento en comparación con períodos anteriores.</w:t>
      </w:r>
    </w:p>
    <w:p w14:paraId="74F03279" w14:textId="77777777" w:rsidR="00182686" w:rsidRDefault="00182686" w:rsidP="00182686">
      <w:pPr>
        <w:pStyle w:val="Prrafo"/>
      </w:pPr>
      <w:r>
        <w:rPr>
          <w:rStyle w:val="Prrafo"/>
        </w:rPr>
        <w:t xml:space="preserve">El análisis de </w:t>
      </w:r>
      <w:r>
        <w:rPr>
          <w:b/>
          <w:bCs/>
          <w:rStyle w:val="Prrafo"/>
          <w:color w:val="ff0000"/>
        </w:rPr>
        <w:t xml:space="preserve">ventas</w:t>
      </w:r>
      <w:r>
        <w:rPr>
          <w:rStyle w:val="Prrafo"/>
        </w:rPr>
        <w:t xml:space="preserve"> es una </w:t>
      </w:r>
      <w:r>
        <w:rPr>
          <w:rStyle w:val="EjemplodeHTML"/>
        </w:rPr>
        <w:t xml:space="preserve">herramienta</w:t>
      </w:r>
      <w:r>
        <w:rPr>
          <w:rStyle w:val="Prrafo"/>
        </w:rPr>
        <w:t xml:space="preserve"> crucial para cualquier negocio que desee entender su rendimiento y planificar su futuro. En este contexto, se presenta el ejemplo de Catslap, que ilustra cómo se pueden utilizar los datos de ventas anuales y del primer trimestre para obtener información valiosa.</w:t>
      </w:r>
    </w:p>
    <w:p w14:paraId="74F03279" w14:textId="77777777" w:rsidR="00182686" w:rsidRDefault="00182686" w:rsidP="00182686">
      <w:pPr>
        <w:pStyle w:val="Prrafo"/>
      </w:pPr>
      <w:r>
        <w:rPr>
          <w:rStyle w:val="Prrafo"/>
        </w:rPr>
        <w:t xml:space="preserve">Una de las </w:t>
      </w:r>
      <w:r>
        <w:rPr>
          <w:b/>
          <w:bCs/>
          <w:rStyle w:val="Prrafo"/>
        </w:rPr>
        <w:t xml:space="preserve">ideas clave</w:t>
      </w:r>
      <w:r>
        <w:rPr>
          <w:rStyle w:val="Prrafo"/>
        </w:rPr>
        <w:t xml:space="preserve"> es la importancia de la recopilación de datos. Sin datos precisos, cualquier análisis será ineficaz. Por ejemplo, Catslap recopila datos de ventas mensuales y trimestrales, lo que le permite realizar un seguimiento de su rendimiento a lo largo del tiempo.</w:t>
      </w:r>
    </w:p>
    <w:p w14:paraId="74F03279" w14:textId="77777777" w:rsidR="00182686" w:rsidRDefault="00182686" w:rsidP="00182686">
      <w:pPr>
        <w:pStyle w:val="Prrafo"/>
      </w:pPr>
      <w:r>
        <w:rPr>
          <w:rStyle w:val="Prrafo"/>
        </w:rPr>
        <w:t xml:space="preserve">La segunda </w:t>
      </w:r>
      <w:r>
        <w:rPr>
          <w:b/>
          <w:bCs/>
          <w:rStyle w:val="Prrafo"/>
        </w:rPr>
        <w:t xml:space="preserve">idea</w:t>
      </w:r>
      <w:r>
        <w:rPr>
          <w:rStyle w:val="Prrafo"/>
        </w:rPr>
        <w:t xml:space="preserve"> se centra en la interpretación de estos datos. Al analizar las ventas del primer trimestre, Catslap puede identificar tendencias emergentes y áreas de mejora. Por ejemplo, si las ventas de un producto específico aumentan significativamente en enero, esto puede indicar una oportunidad para aumentar la producción o ajustar el marketing.</w:t>
      </w:r>
    </w:p>
    <w:p w14:paraId="74F03279" w14:textId="77777777" w:rsidR="00182686" w:rsidRDefault="00182686" w:rsidP="00182686">
      <w:pPr>
        <w:pStyle w:val="Prrafo"/>
      </w:pPr>
      <w:r>
        <w:rPr>
          <w:rStyle w:val="Prrafo"/>
        </w:rPr>
        <w:t xml:space="preserve">La tercera </w:t>
      </w:r>
      <w:r>
        <w:rPr>
          <w:b/>
          <w:bCs/>
          <w:rStyle w:val="Prrafo"/>
        </w:rPr>
        <w:t xml:space="preserve">idea</w:t>
      </w:r>
      <w:r>
        <w:rPr>
          <w:rStyle w:val="Prrafo"/>
        </w:rPr>
        <w:t xml:space="preserve"> es la proyección de ventas futuras. Utilizando los datos del primer trimestre, Catslap puede hacer predicciones sobre las ventas anuales. Si el crecimiento observado en el primer trimestre se mantiene, se puede estimar un aumento en las ventas anuales. Esto es esencial para la planificación de recursos y la estrategia comercial.</w:t>
      </w:r>
    </w:p>
    <w:p w14:paraId="74F03279" w14:textId="77777777" w:rsidR="00182686" w:rsidRDefault="00182686" w:rsidP="00182686">
      <w:pPr>
        <w:pStyle w:val="Prrafo"/>
      </w:pPr>
      <w:r>
        <w:rPr>
          <w:rStyle w:val="Prrafo"/>
        </w:rPr>
        <w:t xml:space="preserve">En conclusión, el caso de Catslap resalta cómo el análisis de las ventas anuales y del primer trimestre puede proporcionar información valiosa para la toma de decisiones. Al enfocarse en la recopilación de datos precisos, la interpretación de tendencias y la proyección de ventas, las empresas pueden optimizar su rendimiento y planificar su futuro con mayor eficacia.</w:t>
      </w:r>
    </w:p>
    <w:tbl>
      <w:tblPr>
        <w:jc w:val="center"/>
        <w:tblBorders>
          <w:top w:val="single" w:sz="1" w:space="0" w:color="808080"/>
          <w:left w:val="single" w:sz="1" w:space="0" w:color="808080"/>
          <w:bottom w:val="single" w:sz="1" w:space="0" w:color="808080"/>
          <w:right w:val="single" w:sz="1" w:space="0" w:color="808080"/>
          <w:insideH w:val="single" w:sz="1" w:space="0" w:color="808080"/>
          <w:insideV w:val="single" w:sz="1" w:space="0" w:color="808080"/>
        </w:tblBorders>
      </w:tblPr>
      <w:tblGrid>
        <w:gridCol/>
        <w:gridCol/>
      </w:tblGrid>
      <w:tr>
        <w:tc>
          <w:tcPr>
            <w:shd w:val="clear" w:color="auto" w:fill="FF0000"/>
          </w:tcPr>
          <w:p>
            <w:pPr>
              <w:pStyle w:val="Celdacabecera"/>
            </w:pPr>
            <w:r>
              <w:rPr/>
              <w:t xml:space="preserve">col1</w:t>
            </w:r>
          </w:p>
        </w:tc>
        <w:tc>
          <w:tcPr>
            <w:shd w:val="clear" w:color="auto" w:fill="FF0000"/>
          </w:tcPr>
          <w:p>
            <w:pPr>
              <w:pStyle w:val="Celdacabecera"/>
            </w:pPr>
            <w:r>
              <w:rPr/>
              <w:t xml:space="preserve">col2</w:t>
            </w:r>
          </w:p>
        </w:tc>
      </w:tr>
      <w:tr>
        <w:tc>
          <w:tcPr>
            <w:shd w:val="clear" w:color="auto" w:fill="white"/>
          </w:tcPr>
          <w:p>
            <w:pPr>
              <w:pStyle w:val="Celdanormal"/>
            </w:pPr>
            <w:r>
              <w:rPr/>
              <w:t xml:space="preserve">cell1</w:t>
            </w:r>
          </w:p>
        </w:tc>
        <w:tc>
          <w:tcPr>
            <w:shd w:val="clear" w:color="auto" w:fill="white"/>
          </w:tcPr>
          <w:p>
            <w:pPr>
              <w:pStyle w:val="Celdanormal"/>
            </w:pPr>
            <w:r>
              <w:rPr/>
              <w:t xml:space="preserve">cell2</w:t>
            </w:r>
          </w:p>
        </w:tc>
      </w:tr>
      <w:tr>
        <w:tc>
          <w:tcPr>
            <w:shd w:val="clear" w:color="auto" w:fill="E8E8E8"/>
          </w:tcPr>
          <w:p>
            <w:pPr>
              <w:pStyle w:val="Celdanormal"/>
            </w:pPr>
            <w:r>
              <w:rPr/>
              <w:t xml:space="preserve">cell1</w:t>
            </w:r>
          </w:p>
        </w:tc>
        <w:tc>
          <w:tcPr>
            <w:shd w:val="clear" w:color="auto" w:fill="E8E8E8"/>
          </w:tcPr>
          <w:p>
            <w:pPr>
              <w:pStyle w:val="Celdanormal"/>
            </w:pPr>
            <w:r>
              <w:rPr/>
              <w:t xml:space="preserve">cell2</w:t>
            </w:r>
          </w:p>
        </w:tc>
      </w:tr>
      <w:tr>
        <w:tc>
          <w:tcPr>
            <w:shd w:val="clear" w:color="auto" w:fill="white"/>
          </w:tcPr>
          <w:p>
            <w:pPr>
              <w:pStyle w:val="Celdanormal"/>
            </w:pPr>
            <w:r>
              <w:rPr/>
              <w:t xml:space="preserve">cell1</w:t>
            </w:r>
          </w:p>
        </w:tc>
        <w:tc>
          <w:tcPr>
            <w:shd w:val="clear" w:color="auto" w:fill="white"/>
          </w:tcPr>
          <w:p>
            <w:pPr>
              <w:pStyle w:val="Celdanormal"/>
            </w:pPr>
            <w:r>
              <w:rPr/>
              <w:t xml:space="preserve">cell2</w:t>
            </w:r>
          </w:p>
        </w:tc>
      </w:tr>
    </w:tbl>
    <w:p w14:paraId="270FEC24" w14:textId="77777777" w:rsidR="00182686" w:rsidRDefault="00182686" w:rsidP="001A2EB1">
      <w:pPr>
        <w:pStyle w:val="Ttulo2"/>
      </w:pPr>
      <w:r>
        <w:rPr/>
        <w:t xml:space="preserve">Second quarter sales</w:t>
      </w:r>
    </w:p>
    <w:p w14:paraId="26B55B90" w14:textId="77777777" w:rsidR="00182686" w:rsidRPr="009456EB" w:rsidRDefault="00182686" w:rsidP="009456EB">
      <w:pPr>
        <w:pStyle w:val="Informacin"/>
      </w:pPr>
      <w:r>
        <w:rPr/>
        <w:t xml:space="preserve">Este capítulo aborda el ejemplo de Catslap, una herramienta que permite analizar las ventas anuales y las ventas del segundo trimestre de manera efectiva. Se presenta un análisis detallado sobre cómo utilizar Catslap para desglosar las cifras de ventas en diferentes categorías y periodos, facilitando la toma de decisiones estratégicas basadas en datos. Además, se discute la importancia de la visualización de datos y el uso de gráficos para representar las tendencias de ventas, lo que ayuda a identificar patrones y áreas de mejora. Finalmente, se enfatiza la relevancia de realizar un seguimiento continuo de los resultados para asegurar el crecimiento sostenido de las ventas.</w:t>
      </w:r>
    </w:p>
    <w:p w14:paraId="74F03279" w14:textId="77777777" w:rsidR="00182686" w:rsidRDefault="00182686" w:rsidP="00182686">
      <w:pPr>
        <w:pStyle w:val="Prrafo"/>
      </w:pPr>
      <w:r>
        <w:rPr>
          <w:rStyle w:val="Prrafo"/>
        </w:rPr>
        <w:t xml:space="preserve">El análisis de ventas es crucial para cualquier negocio, y herramientas como </w:t>
      </w:r>
      <w:r>
        <w:rPr>
          <w:b/>
          <w:bCs/>
          <w:rStyle w:val="Prrafo"/>
        </w:rPr>
        <w:t xml:space="preserve">Catslap</w:t>
      </w:r>
      <w:r>
        <w:rPr>
          <w:rStyle w:val="Prrafo"/>
        </w:rPr>
        <w:t xml:space="preserve"> permiten realizar este proceso de manera más eficiente. En este capítulo, exploramos cómo utilizar Catslap para evaluar las </w:t>
      </w:r>
      <w:r>
        <w:rPr>
          <w:b/>
          <w:bCs/>
          <w:rStyle w:val="Prrafo"/>
        </w:rPr>
        <w:t xml:space="preserve">ventas anuales</w:t>
      </w:r>
      <w:r>
        <w:rPr>
          <w:rStyle w:val="Prrafo"/>
        </w:rPr>
        <w:t xml:space="preserve"> y, en particular, las </w:t>
      </w:r>
      <w:r>
        <w:rPr>
          <w:b/>
          <w:bCs/>
          <w:rStyle w:val="Prrafo"/>
        </w:rPr>
        <w:t xml:space="preserve">ventas del segundo trimestre</w:t>
      </w:r>
      <w:r>
        <w:rPr>
          <w:rStyle w:val="Prrafo"/>
        </w:rPr>
        <w:t xml:space="preserve">.</w:t>
      </w:r>
      <w:r>
        <w:rPr/>
        <w:t xml:space="preserve">
</w:t>
      </w:r>
    </w:p>
    <w:p w14:paraId="74F03279" w14:textId="77777777" w:rsidR="00182686" w:rsidRDefault="00182686" w:rsidP="00182686">
      <w:pPr>
        <w:pStyle w:val="Prrafo"/>
      </w:pPr>
      <w:r>
        <w:rPr>
          <w:rStyle w:val="Prrafo"/>
        </w:rPr>
        <w:t xml:space="preserve">Una de las funcionalidades clave de Catslap es su capacidad para desglosar las cifras de ventas por categorías, lo que permite a los gerentes identificar qué productos o servicios están generando más ingresos. Por ejemplo, al analizar las ventas del segundo trimestre, se pueden comparar los resultados con los del primer trimestre para evaluar el crecimiento o la disminución en las ventas.</w:t>
      </w:r>
      <w:r>
        <w:rPr/>
        <w:t xml:space="preserve">
</w:t>
      </w:r>
    </w:p>
    <w:p w14:paraId="74F03279" w14:textId="77777777" w:rsidR="00182686" w:rsidRDefault="00182686" w:rsidP="00182686">
      <w:pPr>
        <w:pStyle w:val="Prrafo"/>
      </w:pPr>
      <w:r>
        <w:rPr>
          <w:rStyle w:val="Prrafo"/>
        </w:rPr>
        <w:t xml:space="preserve">Además, Catslap ofrece opciones de visualización de datos que son esenciales para comprender las tendencias de ventas. Utilizando gráficos de barras o líneas, los usuarios pueden visualizar fácilmente cómo se comportan las ventas a lo largo del tiempo. Esto es especialmente útil para identificar picos en las ventas, así como periodos de baja actividad.</w:t>
      </w:r>
      <w:r>
        <w:rPr/>
        <w:t xml:space="preserve">
</w:t>
      </w:r>
    </w:p>
    <w:p w14:paraId="74F03279" w14:textId="77777777" w:rsidR="00182686" w:rsidRDefault="00182686" w:rsidP="00182686">
      <w:pPr>
        <w:pStyle w:val="Prrafo"/>
      </w:pPr>
      <w:r>
        <w:rPr>
          <w:rStyle w:val="Prrafo"/>
        </w:rPr>
        <w:t xml:space="preserve">Para ilustrar el uso de Catslap, consideremos un ejemplo práctico. Supongamos que una empresa de tecnología desea analizar sus ventas del segundo trimestre. Utilizando Catslap, el gerente de ventas puede generar un informe que muestre:</w:t>
      </w:r>
      <w:r>
        <w:rPr/>
        <w:t xml:space="preserve">
</w:t>
      </w:r>
    </w:p>
    <w:p w14:paraId="74F03279" w14:textId="77777777" w:rsidR="00182686" w:rsidRDefault="00182686" w:rsidP="00182686">
      <w:pPr>
        <w:pStyle w:val="Codeblock"/>
      </w:pPr>
      <w:r>
        <w:rPr>
          <w:rStyle w:val="Codeblock"/>
        </w:rPr>
        <w:t xml:space="preserve">Producto: Laptop A</w:t>
      </w:r>
    </w:p>
    <w:p w14:paraId="74F03279" w14:textId="77777777" w:rsidR="00182686" w:rsidRDefault="00182686" w:rsidP="00182686">
      <w:pPr>
        <w:pStyle w:val="Codeblock"/>
      </w:pPr>
      <w:r>
        <w:rPr>
          <w:rStyle w:val="Codeblock"/>
        </w:rPr>
        <w:t xml:space="preserve">Ventas Q1: $20,000</w:t>
      </w:r>
    </w:p>
    <w:p w14:paraId="74F03279" w14:textId="77777777" w:rsidR="00182686" w:rsidRDefault="00182686" w:rsidP="00182686">
      <w:pPr>
        <w:pStyle w:val="Codeblock"/>
      </w:pPr>
      <w:r>
        <w:rPr>
          <w:rStyle w:val="Codeblock"/>
        </w:rPr>
        <w:t xml:space="preserve">Ventas Q2: $30,000</w:t>
      </w:r>
    </w:p>
    <w:p w14:paraId="74F03279" w14:textId="77777777" w:rsidR="00182686" w:rsidRDefault="00182686" w:rsidP="00182686">
      <w:pPr>
        <w:pStyle w:val="Codeblock"/>
      </w:pPr>
      <w:r>
        <w:rPr>
          <w:rStyle w:val="Codeblock"/>
        </w:rPr>
        <w:t xml:space="preserve">Crecimiento: 50%</w:t>
      </w:r>
    </w:p>
    <w:p w14:paraId="74F03279" w14:textId="77777777" w:rsidR="00182686" w:rsidRDefault="00182686" w:rsidP="00182686">
      <w:pPr>
        <w:pStyle w:val="Prrafo"/>
      </w:pPr>
      <w:r>
        <w:rPr>
          <w:rStyle w:val="Prrafo"/>
        </w:rPr>
        <w:t xml:space="preserve">Este tipo de análisis no solo ayuda a medir el rendimiento de un producto específico, sino que también permite a la empresa ajustar sus estrategias de marketing y ventas en función de los resultados obtenidos.</w:t>
      </w:r>
      <w:r>
        <w:rPr/>
        <w:t xml:space="preserve">
</w:t>
      </w:r>
    </w:p>
    <w:p w14:paraId="74F03279" w14:textId="77777777" w:rsidR="00182686" w:rsidRDefault="00182686" w:rsidP="00182686">
      <w:pPr>
        <w:pStyle w:val="Prrafo"/>
      </w:pPr>
      <w:r>
        <w:rPr>
          <w:rStyle w:val="Prrafo"/>
        </w:rPr>
        <w:t xml:space="preserve">Finalmente, es importante destacar que el seguimiento continuo de las ventas es fundamental. Las empresas deben establecer métricas y objetivos claros para evaluar su rendimiento a lo largo del año. Catslap facilita este seguimiento al permitir a los usuarios acceder a datos en tiempo real y generar informes personalizados que reflejen el estado actual de las ventas.</w:t>
      </w:r>
    </w:p>
    <w:p w14:paraId="13FF6D9F" w14:textId="29699726" w:rsidR="00910E76" w:rsidRPr="00C96670" w:rsidRDefault="009456EB" w:rsidP="00C96670">
      <w:pPr>
        <w:pStyle w:val="Ttulo1"/>
      </w:pPr>
      <w:r>
        <w:rPr/>
        <w:t xml:space="preserve">TABLE EXAMPLE</w:t>
      </w: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1. John Smith</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221B Baker Street</w:t>
            </w:r>
          </w:p>
          <w:p w14:paraId="5FD28680" w14:textId="77777777" w:rsidR="00C96670" w:rsidRDefault="00C96670" w:rsidP="00E1691A">
            <w:pPr>
              <w:pStyle w:val="Celdanormal"/>
              <w:rPr>
                <w:b/>
                <w:bCs/>
              </w:rPr>
            </w:pPr>
            <w:r>
              <w:rPr>
                <w:b/>
                <w:bCs/>
              </w:rPr>
              <w:t xml:space="preserve">London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14 King Street</w:t>
            </w:r>
          </w:p>
          <w:p w14:paraId="5FD28680" w14:textId="77777777" w:rsidR="00C96670" w:rsidRDefault="00C96670" w:rsidP="00E1691A">
            <w:pPr>
              <w:pStyle w:val="Celdanormal"/>
              <w:rPr>
                <w:b/>
                <w:bCs/>
              </w:rPr>
            </w:pPr>
            <w:r>
              <w:rPr>
                <w:b/>
                <w:bCs/>
              </w:rPr>
              <w:t xml:space="preserve">Manchester</w:t>
            </w:r>
          </w:p>
        </w:tc>
      </w:tr>
    </w:tbl>
    <w:p w14:paraId="751128B2" w14:textId="77777777" w:rsidR="00910E76" w:rsidRDefault="00910E76" w:rsidP="00837910">
      <w:pPr>
        <w:spacing w:before="0" w:after="0"/>
      </w:pP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2. Emily Johnson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350 Fifth Avenue</w:t>
            </w:r>
          </w:p>
          <w:p w14:paraId="5FD28680" w14:textId="77777777" w:rsidR="00C96670" w:rsidRDefault="00C96670" w:rsidP="00E1691A">
            <w:pPr>
              <w:pStyle w:val="Celdanormal"/>
              <w:rPr>
                <w:b/>
                <w:bCs/>
              </w:rPr>
            </w:pPr>
            <w:r>
              <w:rPr>
                <w:b/>
                <w:bCs/>
              </w:rPr>
              <w:t xml:space="preserve">New York</w:t>
            </w:r>
          </w:p>
        </w:tc>
      </w:tr>
    </w:tbl>
    <w:p w14:paraId="751128B2" w14:textId="77777777" w:rsidR="00910E76" w:rsidRDefault="00910E76" w:rsidP="00837910">
      <w:pPr>
        <w:spacing w:before="0" w:after="0"/>
      </w:pP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3. Michael Brown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742 Evergreen Terrace</w:t>
            </w:r>
          </w:p>
          <w:p w14:paraId="5FD28680" w14:textId="77777777" w:rsidR="00C96670" w:rsidRDefault="00C96670" w:rsidP="00E1691A">
            <w:pPr>
              <w:pStyle w:val="Celdanormal"/>
              <w:rPr>
                <w:b/>
                <w:bCs/>
              </w:rPr>
            </w:pPr>
            <w:r>
              <w:rPr>
                <w:b/>
                <w:bCs/>
              </w:rPr>
              <w:t xml:space="preserve">Springfield</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1600 Pennsylvania Avenue NW</w:t>
            </w:r>
          </w:p>
          <w:p w14:paraId="5FD28680" w14:textId="77777777" w:rsidR="00C96670" w:rsidRDefault="00C96670" w:rsidP="00E1691A">
            <w:pPr>
              <w:pStyle w:val="Celdanormal"/>
              <w:rPr>
                <w:b/>
                <w:bCs/>
              </w:rPr>
            </w:pPr>
            <w:r>
              <w:rPr>
                <w:b/>
                <w:bCs/>
              </w:rPr>
              <w:t xml:space="preserve">Washington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10 Downing Street</w:t>
            </w:r>
          </w:p>
          <w:p w14:paraId="5FD28680" w14:textId="77777777" w:rsidR="00C96670" w:rsidRDefault="00C96670" w:rsidP="00E1691A">
            <w:pPr>
              <w:pStyle w:val="Celdanormal"/>
              <w:rPr>
                <w:b/>
                <w:bCs/>
              </w:rPr>
            </w:pPr>
            <w:r>
              <w:rPr>
                <w:b/>
                <w:bCs/>
              </w:rPr>
              <w:t xml:space="preserve">London</w:t>
            </w:r>
          </w:p>
        </w:tc>
      </w:tr>
    </w:tbl>
    <w:p w14:paraId="751128B2" w14:textId="77777777" w:rsidR="00910E76" w:rsidRDefault="00910E76" w:rsidP="00837910">
      <w:pPr>
        <w:spacing w:before="0" w:after="0"/>
      </w:pPr>
    </w:p>
    <w:p w14:paraId="57AA7D10" w14:textId="33452CED" w:rsidR="00C96670" w:rsidRDefault="00C96670" w:rsidP="00C96670">
      <w:pPr>
        <w:pStyle w:val="Ttulo1"/>
      </w:pPr>
      <w:r>
        <w:rPr/>
        <w:t xml:space="preserve">GRAPHICS</w:t>
      </w:r>
    </w:p>
    <w:p w14:paraId="4E7373D8" w14:textId="19FFF61F" w:rsidR="00C96670" w:rsidRDefault="00C96670" w:rsidP="00C96670"/>
    <w:p w14:paraId="71F68CFE" w14:textId="00C026C1" w:rsidR="00C96670" w:rsidRPr="00C96670" w:rsidRDefault="00C96670" w:rsidP="00C96670">
      <w:r>
        <w:drawing>
          <wp:inline distT="0" distB="0" distL="0" distR="0" wp14:anchorId="669B59E1" wp14:editId="7E11A954">
            <wp:extent cx="5486400" cy="3200400"/>
            <wp:effectExtent l="0" t="0" r="12700" b="12700"/>
            <wp:docPr id="93932182"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CD6A2D" w14:textId="576549FC" w:rsidR="00910E76" w:rsidRPr="00F226BF" w:rsidRDefault="00910E76" w:rsidP="00C96670">
      <w:pPr>
        <w:rPr>
          <w:rStyle w:val="LinkUrl2"/>
        </w:rPr>
      </w:pPr>
    </w:p>
    <w:sectPr w:rsidR="00910E76" w:rsidRPr="00F226BF" w:rsidSect="00CA6EB4">
      <w:headerReference w:type="default" r:id="rId13"/>
      <w:footerReference w:type="default" r:id="rId14"/>
      <w:pgSz w:w="11906" w:h="16838" w:code="9"/>
      <w:pgMar w:top="851" w:right="1134" w:bottom="851" w:left="1134" w:header="539" w:footer="1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6ECC" w14:textId="77777777" w:rsidR="00A3547A" w:rsidRDefault="00A3547A">
      <w:r>
        <w:separator/>
      </w:r>
    </w:p>
  </w:endnote>
  <w:endnote w:type="continuationSeparator" w:id="0">
    <w:p w14:paraId="207A3079" w14:textId="77777777" w:rsidR="00A3547A" w:rsidRDefault="00A3547A">
      <w:r>
        <w:continuationSeparator/>
      </w:r>
    </w:p>
  </w:endnote>
  <w:endnote w:type="continuationNotice" w:id="1">
    <w:p w14:paraId="10680CD1" w14:textId="77777777" w:rsidR="00A3547A" w:rsidRDefault="00A3547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0000500000000020000"/>
    <w:charset w:val="4D"/>
    <w:family w:val="auto"/>
    <w:pitch w:val="variable"/>
    <w:sig w:usb0="8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7758" w14:textId="019D0865" w:rsidR="005535A0" w:rsidRPr="00CA6EB4" w:rsidRDefault="005535A0" w:rsidP="00CA6EB4">
    <w:pPr>
      <w:spacing w:before="0" w:after="0"/>
      <w:rPr>
        <w:sz w:val="24"/>
      </w:rPr>
    </w:pPr>
  </w:p>
  <w:tbl>
    <w:tblPr>
      <w:tblW w:w="9656" w:type="dxa"/>
      <w:tblLook w:val="01E0" w:firstRow="1" w:lastRow="1" w:firstColumn="1" w:lastColumn="1" w:noHBand="0" w:noVBand="0"/>
    </w:tblPr>
    <w:tblGrid>
      <w:gridCol w:w="4395"/>
      <w:gridCol w:w="1559"/>
      <w:gridCol w:w="2574"/>
      <w:gridCol w:w="1128"/>
    </w:tblGrid>
    <w:tr w:rsidR="00CA6EB4" w:rsidRPr="009F44A9" w14:paraId="687B1A90" w14:textId="77777777" w:rsidTr="003A134D">
      <w:trPr>
        <w:gridAfter w:val="1"/>
        <w:wAfter w:w="1128" w:type="dxa"/>
        <w:trHeight w:hRule="exact" w:val="146"/>
      </w:trPr>
      <w:tc>
        <w:tcPr>
          <w:tcW w:w="8528" w:type="dxa"/>
          <w:gridSpan w:val="3"/>
        </w:tcPr>
        <w:p w14:paraId="4D203AC3" w14:textId="0057BD46" w:rsidR="00CA6EB4" w:rsidRPr="009F44A9" w:rsidRDefault="003A134D" w:rsidP="00CA6EB4">
          <w:pPr>
            <w:spacing w:before="60" w:after="60"/>
          </w:pPr>
          <w:r>
            <mc:AlternateContent>
              <mc:Choice Requires="wps">
                <w:drawing>
                  <wp:anchor distT="0" distB="0" distL="114300" distR="114300" simplePos="0" relativeHeight="251660289" behindDoc="0" locked="0" layoutInCell="1" allowOverlap="1" wp14:anchorId="32448893" wp14:editId="39976589">
                    <wp:simplePos x="0" y="0"/>
                    <wp:positionH relativeFrom="column">
                      <wp:posOffset>1270</wp:posOffset>
                    </wp:positionH>
                    <wp:positionV relativeFrom="paragraph">
                      <wp:posOffset>43815</wp:posOffset>
                    </wp:positionV>
                    <wp:extent cx="6100445" cy="0"/>
                    <wp:effectExtent l="9525" t="10160" r="5080" b="8890"/>
                    <wp:wrapNone/>
                    <wp:docPr id="3961278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0445" cy="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7A8431" id="_x0000_t32" coordsize="21600,21600" o:spt="32" o:oned="t" path="m,l21600,21600e" filled="f">
                    <v:path arrowok="t" fillok="f" o:connecttype="none"/>
                    <o:lock v:ext="edit" shapetype="t"/>
                  </v:shapetype>
                  <v:shape id="AutoShape 1" o:spid="_x0000_s1026" type="#_x0000_t32" style="position:absolute;margin-left:.1pt;margin-top:3.45pt;width:480.3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1evzQEAAJADAAAOAAAAZHJzL2Uyb0RvYy54bWysU8Fu2zAMvQ/YPwi6L7aDptiMOD2k6y7d FqDdBzCSbAuVRUFSYufvRymJu3W3oT4IIik+Pj7S67tpMOyofNBoG14tSs6UFSi17Rr+6/nh02fO QgQrwaBVDT+pwO82Hz+sR1erJfZopPKMQGyoR9fwPkZXF0UQvRogLNApS8EW/QCRTN8V0sNI6IMp lmV5W4zopfMoVAjkvT8H+Sbjt60S8WfbBhWZaThxi/n0+dyns9isoe48uF6LCw34DxYDaEtFZ6h7 iMAOXv8DNWjhMWAbFwKHAttWC5V7oG6q8k03Tz04lXshcYKbZQrvByt+HLd25xN1Mdkn94jiJTCL 2x5spzKB55OjwVVJqmJ0oZ5TkhHczrP9+B0lvYFDxKzC1PohQVJ/bMpin2ax1RSZIOdtVZY3NyvO xDVWQH1NdD7EbwoHli4ND9GD7vq4RWtppOirXAaOjyEmWlBfE1JViw/amDxZY9nY8C+r5SonBDRa pmB6lndMbY1nR6DtiNMZ1BwG6ubsW5X0nXeE3LRJb9xUeEbJNP4q4PFgZabRK5BfL/cI2pzvlG3s RdSkY1raUO9Rnnb+KjaNPQNfVjTt1Z92zn79kTa/AQAA//8DAFBLAwQUAAYACAAAACEA9S+UO9oA AAAJAQAADwAAAGRycy9kb3ducmV2LnhtbExPTU/DMAy9I/EfIiNxYymTqFjXdIIhDtxgoJ7Txmuq NU6VpGv37zFc4GL56dnvo9wtbhBnDLH3pOB+lYFAar3pqVPw9fl69wgiJk1GD55QwQUj7Krrq1IX xs/0gedD6gSLUCy0ApvSWEgZW4tOx5UfkZg7+uB0Yhg6aYKeWdwNcp1luXS6J3awesS9xfZ0mJyC fY9TfHhu2kv+lmzdhDq+z7VStzfLy5bH0xZEwiX9fcBPB84PFQdr/EQmikHBmu8U5BsQTG7yjJfm F8uqlP8bVN8AAAD//wMAUEsBAi0AFAAGAAgAAAAhALaDOJL+AAAA4QEAABMAAAAAAAAAAAAAAAAA AAAAAFtDb250ZW50X1R5cGVzXS54bWxQSwECLQAUAAYACAAAACEAOP0h/9YAAACUAQAACwAAAAAA AAAAAAAAAAAvAQAAX3JlbHMvLnJlbHNQSwECLQAUAAYACAAAACEASv9Xr80BAACQAwAADgAAAAAA AAAAAAAAAAAuAgAAZHJzL2Uyb0RvYy54bWxQSwECLQAUAAYACAAAACEA9S+UO9oAAAAJAQAADwAA AAAAAAAAAAAAAAAnBAAAZHJzL2Rvd25yZXYueG1sUEsFBgAAAAAEAAQA8wAAAC4FAAAAAA== " strokecolor="gray [1629]"/>
                </w:pict>
              </mc:Fallback>
            </mc:AlternateContent>
          </w:r>
        </w:p>
      </w:tc>
    </w:tr>
    <w:tr w:rsidR="00CA6EB4" w:rsidRPr="006622A8" w14:paraId="74A369B8" w14:textId="77777777" w:rsidTr="00DE6AB0">
      <w:trPr>
        <w:trHeight w:val="465"/>
      </w:trPr>
      <w:tc>
        <w:tcPr>
          <w:tcW w:w="4395" w:type="dxa"/>
        </w:tcPr>
        <w:p w14:paraId="6548F840" w14:textId="55BDE1B6" w:rsidR="00CA6EB4" w:rsidRPr="005C465D" w:rsidRDefault="00CA6EB4" w:rsidP="00CA6EB4">
          <w:pPr>
            <w:pStyle w:val="PiePagina"/>
            <w:suppressAutoHyphens/>
          </w:pPr>
          <w:r>
            <w:rPr/>
            <w:t xml:space="preserve">Annual Sales</w:t>
          </w:r>
        </w:p>
      </w:tc>
      <w:tc>
        <w:tcPr>
          <w:tcW w:w="1559" w:type="dxa"/>
        </w:tcPr>
        <w:p w14:paraId="3B6897A0" w14:textId="77777777" w:rsidR="00CA6EB4" w:rsidRPr="004B2E56" w:rsidRDefault="00CA6EB4" w:rsidP="00CA6EB4">
          <w:pPr>
            <w:suppressAutoHyphens/>
            <w:spacing w:before="60" w:after="60"/>
            <w:jc w:val="center"/>
            <w:rPr>
              <w:rFonts w:ascii="Calibri" w:hAnsi="Calibri"/>
              <w:b/>
            </w:rPr>
          </w:pPr>
          <w:r w:rsidRPr="006622A8">
            <w:rPr>
              <w:rFonts w:ascii="Calibri" w:hAnsi="Calibri"/>
              <w:b/>
              <w:szCs w:val="22"/>
            </w:rPr>
            <w:fldChar w:fldCharType="begin"/>
          </w:r>
          <w:r w:rsidRPr="006622A8">
            <w:rPr>
              <w:rFonts w:ascii="Calibri" w:hAnsi="Calibri"/>
              <w:b/>
              <w:szCs w:val="22"/>
            </w:rPr>
            <w:instrText xml:space="preserve"> PAGE </w:instrText>
          </w:r>
          <w:r w:rsidRPr="006622A8">
            <w:rPr>
              <w:rFonts w:ascii="Calibri" w:hAnsi="Calibri"/>
              <w:b/>
              <w:szCs w:val="22"/>
            </w:rPr>
            <w:fldChar w:fldCharType="separate"/>
          </w:r>
          <w:r>
            <w:rPr>
              <w:rFonts w:ascii="Calibri" w:hAnsi="Calibri"/>
              <w:szCs w:val="22"/>
              <w:b/>
              <w:bCs/>
            </w:rPr>
            <w:t xml:space="preserve">26</w:t>
          </w:r>
          <w:r w:rsidRPr="006622A8">
            <w:rPr>
              <w:rFonts w:ascii="Calibri" w:hAnsi="Calibri"/>
              <w:b/>
              <w:szCs w:val="22"/>
            </w:rPr>
            <w:fldChar w:fldCharType="end"/>
          </w:r>
          <w:r>
            <w:rPr>
              <w:rFonts w:ascii="Calibri" w:hAnsi="Calibri"/>
              <w:szCs w:val="22"/>
              <w:b/>
              <w:bCs/>
            </w:rPr>
            <w:t xml:space="preserve"> </w:t>
          </w:r>
          <w:r>
            <w:rPr>
              <w:rFonts w:ascii="Calibri" w:hAnsi="Calibri"/>
              <w:szCs w:val="22"/>
            </w:rPr>
            <w:t xml:space="preserve">de</w:t>
          </w:r>
          <w:r>
            <w:rPr>
              <w:rFonts w:ascii="Calibri" w:hAnsi="Calibri"/>
              <w:szCs w:val="22"/>
              <w:b/>
              <w:bCs/>
            </w:rPr>
            <w:t xml:space="preserve"> </w:t>
          </w:r>
          <w:r w:rsidRPr="006622A8">
            <w:rPr>
              <w:rFonts w:ascii="Calibri" w:hAnsi="Calibri"/>
              <w:b/>
              <w:szCs w:val="22"/>
            </w:rPr>
            <w:fldChar w:fldCharType="begin"/>
          </w:r>
          <w:r w:rsidRPr="006622A8">
            <w:rPr>
              <w:rFonts w:ascii="Calibri" w:hAnsi="Calibri"/>
              <w:b/>
              <w:szCs w:val="22"/>
            </w:rPr>
            <w:instrText xml:space="preserve"> NUMPAGES </w:instrText>
          </w:r>
          <w:r w:rsidRPr="006622A8">
            <w:rPr>
              <w:rFonts w:ascii="Calibri" w:hAnsi="Calibri"/>
              <w:b/>
              <w:szCs w:val="22"/>
            </w:rPr>
            <w:fldChar w:fldCharType="separate"/>
          </w:r>
          <w:r>
            <w:rPr>
              <w:rFonts w:ascii="Calibri" w:hAnsi="Calibri"/>
              <w:szCs w:val="22"/>
              <w:b/>
              <w:bCs/>
            </w:rPr>
            <w:t xml:space="preserve">41</w:t>
          </w:r>
          <w:r w:rsidRPr="006622A8">
            <w:rPr>
              <w:rFonts w:ascii="Calibri" w:hAnsi="Calibri"/>
              <w:b/>
              <w:szCs w:val="22"/>
            </w:rPr>
            <w:fldChar w:fldCharType="end"/>
          </w:r>
        </w:p>
      </w:tc>
      <w:tc>
        <w:tcPr>
          <w:tcW w:w="3702" w:type="dxa"/>
          <w:gridSpan w:val="2"/>
        </w:tcPr>
        <w:p w14:paraId="368DAFF0" w14:textId="3B900C3C" w:rsidR="00CA6EB4" w:rsidRPr="006622A8" w:rsidRDefault="00E119A2" w:rsidP="00CA6EB4">
          <w:pPr>
            <w:pStyle w:val="PiePagina"/>
            <w:suppressAutoHyphens/>
            <w:jc w:val="right"/>
            <w:rPr>
              <w:szCs w:val="22"/>
            </w:rPr>
          </w:pPr>
          <w:r>
            <w:rPr>
              <w:szCs w:val="22"/>
            </w:rPr>
            <w:t xml:space="preserve">Sales theory</w:t>
          </w:r>
        </w:p>
      </w:tc>
    </w:tr>
  </w:tbl>
  <w:p w14:paraId="4E5C36DF" w14:textId="77777777" w:rsidR="005535A0" w:rsidRDefault="005535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C734" w14:textId="77777777" w:rsidR="00A3547A" w:rsidRDefault="00A3547A">
      <w:r>
        <w:separator/>
      </w:r>
    </w:p>
  </w:footnote>
  <w:footnote w:type="continuationSeparator" w:id="0">
    <w:p w14:paraId="0BAC26E0" w14:textId="77777777" w:rsidR="00A3547A" w:rsidRDefault="00A3547A">
      <w:r>
        <w:continuationSeparator/>
      </w:r>
    </w:p>
  </w:footnote>
  <w:footnote w:type="continuationNotice" w:id="1">
    <w:p w14:paraId="759103C3" w14:textId="77777777" w:rsidR="00A3547A" w:rsidRDefault="00A3547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8" w:type="dxa"/>
      <w:shd w:val="clear" w:color="auto" w:fill="FFFFFF"/>
      <w:tblLook w:val="01E0" w:firstRow="1" w:lastRow="1" w:firstColumn="1" w:lastColumn="1" w:noHBand="0" w:noVBand="0"/>
    </w:tblPr>
    <w:tblGrid>
      <w:gridCol w:w="3837"/>
      <w:gridCol w:w="5451"/>
    </w:tblGrid>
    <w:tr w:rsidR="005535A0" w:rsidRPr="00DD318C" w14:paraId="3B716612" w14:textId="77777777" w:rsidTr="00FF6769">
      <w:trPr>
        <w:trHeight w:val="1134"/>
      </w:trPr>
      <w:tc>
        <w:tcPr>
          <w:tcW w:w="3837" w:type="dxa"/>
          <w:shd w:val="clear" w:color="auto" w:fill="FFFFFF"/>
        </w:tcPr>
        <w:p w14:paraId="57EFDECE" w14:textId="229B09E2" w:rsidR="005535A0" w:rsidRPr="00E119A2" w:rsidRDefault="005535A0" w:rsidP="00E119A2">
          <w:pPr>
            <w:jc w:val="left"/>
            <w:rPr>
              <w:b/>
              <w:bCs/>
            </w:rPr>
          </w:pPr>
          <w:r w:rsidRPr="00E119A2">
            <w:rPr>
              <w:b/>
              <w:bCs/>
              <w:sz w:val="40"/>
              <w:szCs w:val="44"/>
            </w:rPr>
            <mc:AlternateContent>
              <mc:Choice Requires="wps">
                <w:drawing>
                  <wp:anchor distT="0" distB="0" distL="114300" distR="114300" simplePos="0" relativeHeight="251658241" behindDoc="0" locked="0" layoutInCell="1" allowOverlap="1" wp14:anchorId="3BA65D69" wp14:editId="3BA508AB">
                    <wp:simplePos x="0" y="0"/>
                    <wp:positionH relativeFrom="column">
                      <wp:posOffset>0</wp:posOffset>
                    </wp:positionH>
                    <wp:positionV relativeFrom="paragraph">
                      <wp:posOffset>648335</wp:posOffset>
                    </wp:positionV>
                    <wp:extent cx="6100445" cy="0"/>
                    <wp:effectExtent l="9525" t="10160" r="5080" b="889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0445" cy="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95798A" id="_x0000_t32" coordsize="21600,21600" o:spt="32" o:oned="t" path="m,l21600,21600e" filled="f">
                    <v:path arrowok="t" fillok="f" o:connecttype="none"/>
                    <o:lock v:ext="edit" shapetype="t"/>
                  </v:shapetype>
                  <v:shape id="AutoShape 1" o:spid="_x0000_s1026" type="#_x0000_t32" style="position:absolute;margin-left:0;margin-top:51.05pt;width:480.3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1evzQEAAJADAAAOAAAAZHJzL2Uyb0RvYy54bWysU8Fu2zAMvQ/YPwi6L7aDptiMOD2k6y7d FqDdBzCSbAuVRUFSYufvRymJu3W3oT4IIik+Pj7S67tpMOyofNBoG14tSs6UFSi17Rr+6/nh02fO QgQrwaBVDT+pwO82Hz+sR1erJfZopPKMQGyoR9fwPkZXF0UQvRogLNApS8EW/QCRTN8V0sNI6IMp lmV5W4zopfMoVAjkvT8H+Sbjt60S8WfbBhWZaThxi/n0+dyns9isoe48uF6LCw34DxYDaEtFZ6h7 iMAOXv8DNWjhMWAbFwKHAttWC5V7oG6q8k03Tz04lXshcYKbZQrvByt+HLd25xN1Mdkn94jiJTCL 2x5spzKB55OjwVVJqmJ0oZ5TkhHczrP9+B0lvYFDxKzC1PohQVJ/bMpin2ax1RSZIOdtVZY3NyvO xDVWQH1NdD7EbwoHli4ND9GD7vq4RWtppOirXAaOjyEmWlBfE1JViw/amDxZY9nY8C+r5SonBDRa pmB6lndMbY1nR6DtiNMZ1BwG6ubsW5X0nXeE3LRJb9xUeEbJNP4q4PFgZabRK5BfL/cI2pzvlG3s RdSkY1raUO9Rnnb+KjaNPQNfVjTt1Z92zn79kTa/AQAA//8DAFBLAwQUAAYACAAAACEAKNgnPt0A AAANAQAADwAAAGRycy9kb3ducmV2LnhtbEyPQUvEMBCF74L/IYzgzU12wardpouuePCmq/ScNmNT bCalSbfdf+8IgnsZmPeYN+8rdovvxRHH2AXSsF4pEEhNsB21Gj4/Xm7uQcRkyJo+EGo4YYRdeXlR mNyGmd7xeEit4BCKudHgUhpyKWPj0Ju4CgMSe19h9CbxOrbSjmbmcN/LjVKZ9KYj/uDMgHuHzfdh 8hr2HU7x9qluTtlrclU9VvFtrrS+vlqetzwetyASLun/An4ZuD+UXKwOE9koeg1Mk1hVmzUIth8y dQei/lNkWchzivIHAAD//wMAUEsBAi0AFAAGAAgAAAAhALaDOJL+AAAA4QEAABMAAAAAAAAAAAAA AAAAAAAAAFtDb250ZW50X1R5cGVzXS54bWxQSwECLQAUAAYACAAAACEAOP0h/9YAAACUAQAACwAA AAAAAAAAAAAAAAAvAQAAX3JlbHMvLnJlbHNQSwECLQAUAAYACAAAACEASv9Xr80BAACQAwAADgAA AAAAAAAAAAAAAAAuAgAAZHJzL2Uyb0RvYy54bWxQSwECLQAUAAYACAAAACEAKNgnPt0AAAANAQAA DwAAAAAAAAAAAAAAAAAnBAAAZHJzL2Rvd25yZXYueG1sUEsFBgAAAAAEAAQA8wAAADEFAAAAAA== " strokecolor="gray [1629]"/>
                </w:pict>
              </mc:Fallback>
            </mc:AlternateContent>
          </w:r>
          <w:r>
            <w:rPr>
              <w:sz w:val="40"/>
              <w:szCs w:val="44"/>
              <w:b/>
              <w:bCs/>
            </w:rPr>
            <w:t xml:space="preserve">Catslap</w:t>
          </w:r>
        </w:p>
      </w:tc>
      <w:tc>
        <w:tcPr>
          <w:tcW w:w="5451" w:type="dxa"/>
          <w:shd w:val="clear" w:color="auto" w:fill="FFFFFF"/>
          <w:vAlign w:val="bottom"/>
        </w:tcPr>
        <w:p w14:paraId="28435DC7" w14:textId="77B7995E" w:rsidR="005535A0" w:rsidRPr="00DD318C" w:rsidRDefault="00E119A2" w:rsidP="005572AB">
          <w:pPr>
            <w:jc w:val="center"/>
            <w:rPr>
              <w:color w:val="999999"/>
              <w:szCs w:val="22"/>
            </w:rPr>
          </w:pPr>
          <w:r>
            <w:rPr>
              <w:color w:val="999999"/>
              <w:szCs w:val="22"/>
            </w:rPr>
            <w:drawing>
              <wp:anchor distT="0" distB="0" distL="114300" distR="114300" simplePos="0" relativeHeight="251661313" behindDoc="0" locked="0" layoutInCell="1" allowOverlap="1" wp14:anchorId="5CE901E3" wp14:editId="679B89B2">
                <wp:simplePos x="0" y="0"/>
                <wp:positionH relativeFrom="column">
                  <wp:posOffset>2614930</wp:posOffset>
                </wp:positionH>
                <wp:positionV relativeFrom="paragraph">
                  <wp:posOffset>-372110</wp:posOffset>
                </wp:positionV>
                <wp:extent cx="977265" cy="656590"/>
                <wp:effectExtent l="0" t="0" r="635" b="3810"/>
                <wp:wrapNone/>
                <wp:docPr id="437944429" name="Imagen 5" descr="Un dibujo de una cara con ojos y bo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44429" name="Imagen 5" descr="Un dibujo de una cara con ojos y bo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77265" cy="656590"/>
                        </a:xfrm>
                        <a:prstGeom prst="rect">
                          <a:avLst/>
                        </a:prstGeom>
                      </pic:spPr>
                    </pic:pic>
                  </a:graphicData>
                </a:graphic>
                <wp14:sizeRelH relativeFrom="page">
                  <wp14:pctWidth>0</wp14:pctWidth>
                </wp14:sizeRelH>
                <wp14:sizeRelV relativeFrom="page">
                  <wp14:pctHeight>0</wp14:pctHeight>
                </wp14:sizeRelV>
              </wp:anchor>
            </w:drawing>
          </w:r>
        </w:p>
      </w:tc>
    </w:tr>
    <w:tr w:rsidR="005535A0" w:rsidRPr="00DD318C" w14:paraId="3E787A8C" w14:textId="77777777" w:rsidTr="00FF6769">
      <w:trPr>
        <w:trHeight w:hRule="exact" w:val="57"/>
      </w:trPr>
      <w:tc>
        <w:tcPr>
          <w:tcW w:w="9288" w:type="dxa"/>
          <w:gridSpan w:val="2"/>
          <w:shd w:val="clear" w:color="auto" w:fill="FFFFFF"/>
        </w:tcPr>
        <w:p w14:paraId="0865A506" w14:textId="77777777" w:rsidR="005535A0" w:rsidRPr="00DD318C" w:rsidRDefault="005535A0" w:rsidP="00F37C8C"/>
      </w:tc>
    </w:tr>
    <w:tr w:rsidR="005535A0" w:rsidRPr="00DD318C" w14:paraId="7F0C8449" w14:textId="77777777" w:rsidTr="00FF6769">
      <w:trPr>
        <w:trHeight w:hRule="exact" w:val="57"/>
      </w:trPr>
      <w:tc>
        <w:tcPr>
          <w:tcW w:w="9288" w:type="dxa"/>
          <w:gridSpan w:val="2"/>
          <w:shd w:val="clear" w:color="auto" w:fill="FFFFFF"/>
        </w:tcPr>
        <w:p w14:paraId="2F021C82" w14:textId="77777777" w:rsidR="005535A0" w:rsidRPr="00DD318C" w:rsidRDefault="005535A0" w:rsidP="009F44A9"/>
      </w:tc>
    </w:tr>
  </w:tbl>
  <w:p w14:paraId="1E3BD54A" w14:textId="680089E9" w:rsidR="005535A0" w:rsidRPr="00DD318C" w:rsidRDefault="005535A0" w:rsidP="00C509AD">
    <w:pPr>
      <w:pStyle w:val="Encabezado"/>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Bombilla con relleno sólido" style="width:24.9pt;height:33.25pt;visibility:visibl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VyWCV1QEAANoDAAAOAAAAZHJzL2Uyb0RvYy54bWykk19u 2zAMxt8H7A6C3ls77pBtRpwCQ9BiwLAFQ3cARaZjYZIoUMq/4+wMO0IvNsp2s+ypRfdgmTTtjz9R nxe3R2fFHiga9I2cXZdSgNfYGr9t5I+Hu6sPUsSkfKssemjkCaK8Xb59sziEGirs0bZAgkV8rA+h kX1KoS6KqHtwKl5jAM/FDsmpxClti5bUgdWdLaqynBcHpDYQaoiRn67GolwO+l0HOn3rughJ2EYy WxpWGtZNXovlQtVbUqE3esJQr6BwynhuepZaqaTEjswrpILRaUfAahzVfE1YHP2H2iTiXqThFP3c hSuNLqhkNsaadBqmPUH5/droNY2E+ut+TcK0jazeldXs47ziOXvl+LDv6fFXZzSKi0oLUfP8P6Fj XauERi8IrAWPIj7+tqbFfCh571k59+G0yPk/bTfWhDtWyEPP8bRBln7eQtgxFaxQ7xz4NPqIGXiv 6GNvQpSCanAb4E3R53Y2uiQmgqT73LDjxt/ZW5lM1efCQPkXLDPHkOek6mNHLt+5tTgO9jud7QfH JDQ/rG7K+fsbKTSXpnhs8PRxoJjuAZ3IAaMxAZ+IqtX+S5xYnl6ZRja2H7iYZqCdzJ4deplzfPlL Lv8AAAD//wMAUEsDBAoAAAAAAAAAIQBNqvsRdCQAAHQkAAAUAAAAZHJzL21lZGlhL2ltYWdlMS5w bmeJUE5HDQoaCgAAAA1JSERSAAABgAAAAYAIBgAAAKTHtb8AAAABc1JHQgCuzhzpAAAAhGVYSWZN TQAqAAAACAAFARIAAwAAAAEAAQAAARoABQAAAAEAAABKARsABQAAAAEAAABSASgAAwAAAAEAAgAA h2kABAAAAAEAAABaAAAAAAAAAYAAAAABAAABgAAAAAEAA6ABAAMAAAABAAEAAKACAAQAAAABAAAB gKADAAQAAAABAAABgAAAAAAyEe17AAAACXBIWXMAADsOAAA7DgHMtqGDAAAjiUlEQVR4Ae2dCbBl VXWGG1qhgUaEZlBE6GbGxsYJDKig0TImSDRo1JJYCRlMTAotTZSYKE5JWVGEYKFEK1WmSk0iJQlq UMGhFEXQxAEBZZ6ReRJoZsj/F/c2r1/f1/2Gs9bZZ+9vVa13h3fvXmt9a+29zzn3nH0WLUIgAAEI QAACEIAABCAAAQhAAAIQgAAEIAABCEAAAhCAAAQgAAEIQAACEIAABCAAAQhAAAIQgAAEIAABCEAA AhCAAAQgAAEIQAACEIAABCAAAQhAAAIQgAAEIAABCEAAAhCAAAQgAAEIQAACEIAABCAAAQhAAAIQ gAAEIAABCEAAAhCAAAQgAAEIQAACEIAABCAAAQhAAAIQgAAEIAABCEAAAhCAAAQgAAEIQAACEIAA BCAAAQhAAAIQgAAEIAABCEAAAu0S2Kjd0Im8MgJPVDy7SFeMdHs9bjdFt9XzpdIl01QvF903Te/W 61ukN0/Rm/T8ipFepccHpQgEBk2ACWDQ6WvSeQ/g+0r3k64aPd9NjztJF0sz5GEZuVZ6mfR86c+l 546eezJBIDAIAkwAg0hT007uoehfONID9binNGugl6k5iSeGi6VnS78/0kv0iECgSAJMAEWmpWmn dlb0vy19udQDvw/lDFl86MiTwRnSr0mvliIQKIIAE0ARaWjaCW/Nv0h6qNQD/0ppzXKBgvNEcJr0 e1LvNSAQgAAEmiHgDQ8P+idKb5A+2qg6djMwCzbGBAGBAATqJbC3QjtW6h9QWx30Z4rbTMzGjBAI QAACVRDYTFG8SXqmdKbBj/fXZmNWZmZ2CAQgAIHBEXi6PPYW7e1SBvj5MTA7MzRLBAIQgEDxBJ4t Dz8v9YVSDPzdMDBLMzVbBAIQgEBxBHzK5jelDPqxDMzYrBEIQAACvRM4QB6cLmXgz2Vg5maPQAAC EEgnsK8sfkXKwN8vA+fAuUAgAAEIhBPYVhY+KX1IyuBfBgPnwjlxbhAIQAACnRPwaptvl3JWTxmD /qTJ17lxjpwrBAIQgEAnBA5SK17CYNKgw3vlcXGunDMEAhCAwLwJbKlvfkL6iJSBflgMnDPnzjlE IAABCMyJwGH69DVSBv5hM3AOnUsEAhCAwAYJbKFPfFrKwF8XA+fUuUUgAAEITCSwv969WMrgXycD 59Y5RiAAAQisIeCliN8tZfmGOgf+qRO6c+xcs/y0ICAQaJ3AkwWAC7rqH/inTgJ+7pw79wgEINAo gf0U92XS6YMDr9tg4ty7BpBGCbAb2GjiFfYfSP3DYAtrzj+gOG8e6a16vHeK+n9LRmoW/qHUV9Ru N3r0LStrFrN4s/RzNQdJbJMJMAFM5lL7ux9UgO+tLMi7FM95I71Uj5eP9Eo93iGdj7h/LJOukO46 0t31uErq9Xc8cdQiH1Igx9QSDHFAAALrEthUb3ld+aEf4vHaN/8nPV76Wulu0uyNGe8Z7CM9QnqS 1JPP0C+Yc224RhAIQKAyAt6S/Z50qIP/JfL9BOkrpEulJYp/VH2V9FPSq6VDZO0aca0gEIBAJQR2 VBwXSIc2IHkr/53SPaRDlJVy2ofazpcOib1rxTWDQAACAyfg49dDOtPHx+/fI/Wx9prEk8GHpNdI hzAZuGZcOwgEIDBQAj5Gfa209AHnfvn4BelLpdnH8mUyVRbL2qHSU6WlX3jn2nENIRCAwMAIeIvz ZmnJg/9t8u8fpU+Rtig7K+iPSe+Ulpqnm+SbawmBAAQGQmBP+Xm9tNRBxYdB3irdQoosWvQkQfgb 6Q3SEnPmWnJNIRCAQOEEfNy21OPMHuDeJuVUw8lFtLnefpe0xD031xS/CUzOG+9CoAgCO8mLK6Sl bUXeJZ+8AJkHOGTDBHya6wekq6Ul5dK15RpDIACBwghsJX98MVJJA4YvjPqMtNVj/Ap9QfJ0fbu0 C/dcY641BAIQKITAJvLj29KSBv+fyp/9C+EzdDdeoABKuo7DteaaQyAAgZ4J+LTJz0pLGfx92OJo 6ROkSHcEPOAeI71PWkKuXXOuPQQCEOiRwIdku4QBwT78QFrbBVw9pnaiaZ+X/2NpCTl37SEQgEBP BF4juyUMBA/Jj/dJF/fEoTWzT1TAH5Y+LO07/65BBAIQSCbgi3PukvY9AFwpHw6UIvkEDpbJ66R9 1oBrkAvF8nOPxYYJeNXJi6V9dnzbPl26TIr0R2AHmf6OtM9acC26JhEIQCCBwFdko88O/4js/4N0 44RYMbFhAv7B/VhpnzXx5Q27yScgAIGFEvASCn12dN9C8PULDYLvhxA4Uq0+IO2rPlybCAQgEERg P7Xb52mAXqLgoKDYaLYbAi9RM7dJ+5gEXJuuUQQCEOiYgJdR+IW0j45tm14ffjcpUj4Bnyp6jbSP WnGNsuRH+TWChwMjcJL87aND2yZ3iBpYscjd5dJLpX3UjGsVgQAEOiLg3Xr/8NpHZ/ZtGbftKA6a ySXgNZjOk2bXjWvVNYtAAAILJODdaR9+ye7EtucrTjm9TxAGLNvJ9z4OHbpmORQ04MLB9TIIHC83 +hj8veXIOf5l1MBCvXiqGujjupHjFuo434dAywSer+D7uNz/ItndoWXwFcb+dMV0lTRzY8K16xpG IACBORLwRVY+/p7ZYW3Ld+1aIUXqI/AMhXS7NLOmXMNcMFhfLRFRMIE/VfuZHdW27pY+Lzgumu+X wCEyn30tiWsZgQAEZknAP7zeJM2cALy7/spZ+sfHhk3gjXI/s7Zcy5xMMOyawftEAh+XrcwOalt/ lxgfpvon8FG5kFljJ/QfMh5AoHwCvtr2AWlm5/xi+VjwsGMCvnfDN6RZdeaa5kryjpNIc/URyL4J uM8RX1ofRiKaBYFt9JmrpVmTgGsbgQAEZiDwTL2fedqnfwxcNYMvvN0GgRcpTN/RLWMScG27xhEI QGACAa+pntERxzaOmuADb7VH4P0KeVwT0Y/cN6C9+iLiWRDYP7ETupP7pjIIBEzAvwecJY0e/Mft u9YRCEBgCoFT9HzcQaIffTGQlwdAIDAmsJee3CuNrj2371pHIACBEQF3vsxj/0dCHgITCByt9zIm ANe6ax6BAARE4F+lGR3PNnwjdwQCkwj4UJCXbsioRdc8AoHmCewoAvdLMzqdz/rhXOzmS269AA7Q fzPuPeGad+0jPRJgkaYe4Y9M/7keN0ly42Oyc1mSLcwMk8CP5Pa/JbjumnftIxBolsATFPl10oyt /2tkZ4tmSRP4XAhsrw/fIY2uS9e++wACgSYJHK6oozvZuP03NUmYoOdL4N1Jtek+gECgSQJZa7Gc L7oc7muyxOYd9Ob65vXS8QZE1KP7AAKB5gj4x9iMH9vccV/VHF0C7oLAX6mRqIF/3K77ACcmdJEt 2hgUgffJ23EniHz84aCo4GxJBPxDbcZtJI8pKWh8gUAGgYtkJHLgH7f96oxgsFEtgbcm1Kn7AgKB Zgj4tovjATry8Zeys1EzVAk0goDPHLtFGlmnbvu5Ec7T5voJ8MPg+vlE/feNUQ1Pa/cjeu3OhUBg vgTu0RdPnO+X5/C9I+bwWT4KgUETuFbeR29R3SgbWReYDToZOL9BAjvoE76jV2TNuk8gEKiewHMU YWRHGrf94epJEmAmgS8k1K37BpJIgENAibBHpg5LMOlT6z6VYAcT7RA4KSHUjL6REAYmIDAzgYzV Fr86s3n+A4F5E4g+c819A4FAtQS8+mHGxV9vqJYggfVJ4L0yPj7EGPHovsEKoX1mGNuhBHwjloiO M7XNu2TDl/EjEOiawO5qcGqtRTznZkVdZ2097fEbwHrgBPzrkIA2pzd5qt5YPf1NXkOgAwKXqg0v Fx0pGX0k0v9Btc0EkJuuFyeY+88EG5hol8DJwaEzAQQDpvl+COwis48Gqy/aWdJPeFhthMCeijO6 jt1XkAQC7AEkQB6ZOCTB1Ddlw7d9RCAQReBiNXxJVOOjdjP6SnAIw2ieCSAvTwclmPqfBBuYgEB0 nWX0FbIoAkwAeWWQsdjV6XnhYKlhAmcEx84VwcGAaT6XgO976kMzkcdOL88NCWsNE9hSsT8kjapn 9xX3GSSYAHsAwYBHza/U46bBpr4b3D7NQ2BMwNea/HT8IuDRfcV9BgkmwAQQDHjUfMYuLRNATi6x 8hiB6HrL6DPN55IJIKcEViWY4daPCZAxsYZA9AVhGX1mTTCtPmECyMm8z52OFJ//z231IgnT9nQC kYeAbGuP6QZ53T0BJoDumU5qMbqYz5VRL6SFQCCLgJeF+HWgseiNpkDXh9M0E0B8rnw2w4pgMz8J bp/mITCdgM8A8oZHlLjPcCZQFN1Ru0wAwYDV/HJpdCH75u8IBLIJXBho0H1meWD7NC0CTADxZbBr vInwS/MTQsDEAAn4MFCkZPSdSP+Lb5sJID5FT403wQSQwBgT6xKIXhMoo++sG1VD7zABxCc7uogf UAhXx4eBBQisQyB6DyC676wTUGtvMAHEZ/wpwSauV/ucARQMmeYnErhu4rvdvRndd7rzdKAtMQHE Jy56K+bG+BCwAIGJBG7Xuw9O/E83b0b3nW68HHArTADxydsh2MQNwe3TPARmIuBTQSM3QKL7zkxx NfM+E0B8qr1yYqQwAUTSpe0NEYicAKL7zoZiq/7/TADxKV4abOLO4PZpHgLrIxBZf9F9Z31xNfE/ JoD4NEcXsdcBQiDQF4HI+ovuO30xK8YuE0B8KrYINhHZAYNdp/kKCETWX3TfqQD/wkJgAlgYv9l8 O3orJrIDziY+PtM2gdWB4Uf3nUDXh9E0E0B8nhYHm3g4uH2ah8D6CPjWkFES3Xei/B5Mu0wAg0kV jkIAAhDolgATQLc8aQ0CEIDAYAgwAcSnKnqZhuibzccTwsJQCSyR428OdD667wS6PoymmQDi83R3 sImtgtuneQjMRCC69qL7zkxxNfM+E0B8qiNvm2fvozthPCEsDJXAk4Mdj+47we6X3zwTQHyO7go2 wQQQDJjmZySw9Yz/6eYf0X2nGy8H3AoTQHzyordito8PAQsQmEggerXO6L4zMaiW3mQCiM/2bcEm WDM9GDDNz0hgxxn/080/ovtON14OuBUmgPjkRa/WyZK58TnEwmQC0RNAdN+ZHFVD7zIBxCc7uoi9 G75RfBhYgMA6BHZe551u34juO916O8DWmADikxZdxL4OIHpLLJ4SFoZIYI9gp6P7TrD75TfPBBCf I9+zN1pWRBugfQhMILD7hPe6fCuj73Tp7+DaYgKIT9kV8SYWMQEkQMbEWgR8Cuiytd7p/kVG3+ne 6wG1yAQQn6zL400s2ifBBiYgMJXAvlNfBD2/LKhdmh0RYAKILwWfynZHsJmVwe3TPASmE9hv+hsd v3afub3jNmluGgEmgGlAgl5Gb8lkbI0FoaHZgRJYFex3dJ8Jdn8YzTMB5OTpomAz/g1gy2AbNA+B qQSeM/VFwPPoPhPg8vCaZALIydl5wWZ8HcDzgm3QPATGBDbTk+g9gOg+M46l6UcmgJz0/zzBzPMT bGACAibgjY0nBqPI6DPBIZTfPBNATo4ytmaYAHJyiZVFiw5MgJDRZxLCwAQEHiPgs4EeDdRb1TYT +mOs+RtL4DQ1H1nL7itIAgEGjATIIxM/Cja1jdp/VrANmoeAD/0cHIwhuq8Euz+c5pkA8nJ1ToKp lyXYwETbBA5Q+EuDEWT0leAQhtE8E0Bens5OMPVbCTYw0TaBlyeEn9FXEsLABAQeJ+D7pz4ijTx2 +qDa96EgBAJRBH6shiNr2H3EfQWBQHUEfGpbZOdx239YHTUCKoXATnIkun7PLSXYFvzgEFBulr+Z YO7wBBuYaJPAYQlhfyvBBiYg0AuB35HV6C2oB2Rj216iw2jtBL6tAKPr130EgUCVBLZQVB6gozvR 26qkR1B9EniKjD8sjaxd9w33ESSJAIeAkkCPzNyjx4wzHP4oNyysNUDg9xVj9HjhvuE+giQRiE5o UhiDMvPlBG99QZjP10Yg0BWBP+6qofW0k9E31mOef0EgnoDvoxq5Gz1u+3PxoWChEQIvSKrZ6HsM N5IuwiydwAUJHep+2dihdBD4NwgC/yEvxxsWUY/nD4JEZU5yCKifhJ6aYHYT2eDH4ATQlZvYWfG9 NiHGLyXYwAQEiiDgY/RRW1JT271TdriqsoiUD9aJE5Jq1X0CgUAzBDIOA3kyeG8zRAm0awK+nsRn 5UzdqIh47r6A9ECAQ0A9QB+Z/HyS6XfIztZJtjBTF4F3KpzNE0LK6gsJoWACArMjsFwfi14cbry1 9pHZucSnILCGgC/8ytj6dx9YvsYqTyDQEIHvKNbxIB35eK/seCEvBAKzJXCiPhhZk+O2vztbh/gc BGoj8BoFNO4I0Y8+lQ+BwGwI7K0PZSxZ4po/YjYO8RkI1EhgsYK6Sho9+I/bP6RGiMTUOYGvJdWk 72O9aefe0yAEBkTgaPk6HqCjH8+TLd/TFYHATAReqX9E1+G4/eNmcoL3IdAKgW0U6N3ScaeIfnxP K2CJc84EfK/frD1S//i755w95AsQqJCAt4SiB/5x+/fJ1j4VMiSkhRPIuujLtfjfC3eXFiBQB4Gn KQyv3TMepKMfz5GtJ9SBjig6IvBCtRO93v/Uuv6NjvymGQhUQeDTimJqB4l+/oEqqBFEFwS2UiNX SKNrbtz+mV04TRsQqInArgom69Q7d8SHpAfVBJBY5k3AV+KOB+eMx1fM21O+CIGKCZyk2DI64NiG f/BbVjFPQtswgTfrI+N6yHj83oZd4hMQaJPAjgp7tTSjI45tfF32WBOqzXrzcfjM355ccy9qEzVR Q2B2BLxuz3hwznr84Oxc41MVEfDGxnXSrBqzna9WxI9QIBBCwCt3+grJzI5pW28IiYZGSyTwJDn1 M2lmjfk3p1UlwsAnCJRG4C/lUGbntC0vGMeN5EurhO798ZXg35Bm19cnug+FFiFQJwGvEeRlG7I7 6bWyuV2dSIlqROBTesyuK+/R+op3BAIQmCWB39Tnsjuq7Z0u3WiWPvKxYRHIPuNnXL9vGRYmvIVA GQT+XW6MO1Hm49+XET5edEjgQLWVfcaPa9ZXnXOWWYeJpKl2CGyvUPv4Qdg/2B3SDubqI32qIvyV NHMjwrY84ayUIhCAwDwJHKnvZXdc2/OA4QkIGTYBr/l0lrSPGnr/sNHhPQTKIPAtudFHB/bZIuy+ l1ED8/Xi2J5qxycxbDJfp/keBCDwOIGd9fQOaR+TwDGPu8GzgRF4VU81c5/scs7/wIoFd8sm8Ca5 18cE4CWCfUYSMiwCK+Tu7dI+auYdw0KFtxAYBoEvys0+OvT1ssvvAcOoEXvpQy//K+2jVnzYkNOI BQGBQNcEfDHN1dI+OvZXug6G9sII9LGelGvyBqnPOEIgAIEgAl7BMfO+AVMnm78IiolmuyPwUjXl ++1OzVvGc586/JLuwqAlCEBgJgJv1z8yOvV0G/fI7p4zOcX7vRPwvR2yV/gc18jf9h49DkCgIQKn KNZx58t89LFl7idcZqH5RuuZtTC29SXZ5bh/mTWBV5USWKq4zpWOO2HmI6eGlldUR/ZUCz7ff8vy cOARBOonsItCvEmaOfjbln+D2E+KlEFgJ7nRx3UiN8vuijIQ4AUE2iTwQoXdxyJfP5Vdry2P9E/g 63IheyPANcftHfvPPR5AYFFfF4m9D/a9E/gzeZA9+Nueaw6BAAQKIfAe+ZE9EPhQEJf891cAPvTz 6x7y7lpDIACBwgh8Vv5kTwI/lE0WjOunEE7tId+uMQQCECiQwGby6cfS7EngqAJZ1O7S7/WQZ9eW awyBAAQKJbCL/LpVmjkJ+DCED0cgOQS2lBnfvzkzx64pr0qLQAAChRP4XfmXOTjYlg9HIDkEPi4z 2fk9LCc0rEAAAl0QOE6NMEh0QbKsNp4ld7xEd2ZuXUsIBCAwIAJeEjj7SuHLZHPJgBgN0dXvyunM wd81xJ29hlgp+Nw8gX1FwHdnyhwwWCYiruxen5xL145rCIEABAZK4K/ld+YEsFr2dhkoq5Ld3lzO Zd8LwrWDQAACAybgc/R/IM2cBE4ZMK9SXf9Acg7Pkj2u7yi1GvALAnMgsJc+e680cxI4eA7+8dH1 E9hB/75bmpU/14prBoEABCoh4Bt2ZA0gtuP7BmxUCbu+w/ikHMjM3dF9B4x9CECgWwK+icvPpJkD yRHdhtBka7sr6sxbgLpGuOFPk6VG0LUT2F8BZp5DfpXscVrowqrqC/p61qTt2nCNIBCAQKUEsg8n vKtSjhlh+aKvR6RZE4BrA4EABComsLVi852csgYVryHzpIp5Robms6my8uSacG0gEIBA5QT+RPFl DSy28/7KeUaE90w1mrn175pAIACBBgj47JxzpFmTwJ2ytawBrl2GmHns37XAGVtdZo+2IFA4gefK v8wfhD9SOI+S3NsnMTeuAdcCAgEINEbgXxRv1l4Adspk7RpAGiXAbl+jiR+FvZ0eL5XyI22bdeAb +fg6A/8AjDRIYHGDMRPy4wRW66m3zF/2+Fs8a4iAV279RkPxEuo0AuwBTAPS4MtNFfOF0uUNxt5y yFcq+L2l97cMofXYWe2v9Qp4bABg7Zf26sA5Z/BvL+9rRcwewFo4mn7h5X8PappAO8F7efAXtBMu kc5EgAlgJjLtvX+gQvbAgNRPwBP92fWHSYQbIsAhoA0Rauf/HhD+q51wm43UOWbwbzb9awfOHsDa PFp/tZcAnC9lOeA6K+EhheV7/F5UZ3hENVcC7AHMlVjdn/fA8Jm6Q2w6OueWwb/pElg7ePYA1ubB q0WLniYIl0g3A0ZVBHybxz2k11UVFcEsiAB7AAvCV+WXPUCcWGVkbQflnDL4t10D60TPHsA6SHhD BLxy5+VSloiooxy85MOuUt+bAYHAGgLsAaxBwZMpBDxQHDflNU+HTcC5ZPAfdg5DvGcPIARrFY16 6/8K6TZVRNNuELcp9BVS7wUgEFiLAHsAa+HgxRQCHjA+OuU1T4dJwDlk8B9m7sK9Zg8gHPGgDWwh 770X4GWjkeER8DLP3vq/Z3iu43EGAfYAMigP14YHDu7kNdz8OXcM/sPNX7jn7AGEIx68gc0VgfcC th98JG0FcJPC9da/7/mAQGAiAfYAJmLhzSkEPID805TXPB0GAeeMwX8YuerNS/YAekM/KMNL5O0v pcsH5XW7zl6p0H1j+fvaRUDksyHAHsBsKPEZDySvk94FiuIJOEfOFYN/8anCQQgMi8Cz5e4vpI+i RTJwbp4lRSAAAQiEEPBS0W+Uniq9VvqAlAmhHwZm7xw4F84Jy3gLAgIBCEAAAhCAAAQgAAEIQAAC EIAABCAAAQhAAAIQgAAEIAABCEAAAhCAAAQgAAEIQAACEIAABCAAAQhAAAIQgAAEIAABCEAAAhCA AAQgAAEIQAACEIAABCAAAQhAAAIQgAAEIAABCEAAAhCAAAQgAAEIQAACEIAABCAAAQhAAAIQgAAE +iTAPYH7pF+f7WcoJN+O8GDp3tJl0k2kyPwJ+KYvt0ovlJ4pPVnqO38hEIAABIogsEpenC7lzmA5 DMzazBEIQAACvRJ4i6w/KGXwz2XgPQOzRyAAAQj0QuBYWWXg75eBc4BAAAIQSCXgrU8G/zIYsCeQ WvoYg0DbBHz8mcM+ZQz+noR9OIjfBNruk0QPgTQC/OBbzuA/3gtzThAIzIkAp4HOCRcfFgGf6nkB JIoksFJecYpokakp06mNy3QLrwom4PP8kTIJkJsy81KsV0wAxaamWMd8kRdSJgFyU2ZeivWKCaDY 1BTrmK/wRcokQG7KzEuxXvEbQLGpKdax++UZyzuUmR6fDbRpma7hVYkE2AMoMSv4BAEIQCCBABNA AuTKTHhhMqRMAuSmzLwU6xUTQLGpKdYxr0qJlEmA3JSZl2K9YgIoNjXFOnZmsZ7hGLmhBuZEgB+B 54SLD4sAF4KVWwZcCFZubor0jD2AItNStFO+0vSMoj1s0znnhKuA28w9UUMglYAXHvMph+N1aHjs l4VzwWJwqV2gDmOL6wiDKJIJ3Ch7t0gPTbaLuckEjtLbp03+F+9CAAIQiCHADWH63fL3nhc3hImp bVqFAARmQcA3I+FwUP5EYObcCGYWBcpHIACBWAI+/sw9AvImAbPmmH9sTTfROqeBNpHmtCB9iqiX JPaqlF6YbJmUdYMEYQHiLX1f4euLvHye/8lSzvYRBAQCEIAABCAAAQhAAAIQgAAEIAABCEAAAhCA AAQgAAEIQAACEIAABCAAAQhAAAIQgAAEIAABCEAAAhCAAAQgAAEIQAACEIAABCAAAQhAAAIQgAAE IAABCEAAAhCAAAQgAAEIQAACEIAABCAAAQhAAAIQgAAEIAABCEAAAhCAAAQgAAEIlEiAG8KUmJXh +sQNYbrPHTeE6Z4pLUIAAh0S4JaQebeD9I3guSVkh8VLUxCAwPwJ+MbkD0o9MKF5DLgp/Pxrlm9C AAIdEDhWbTDo98vAOUAgAAEIpBLwlj+DfxkMnAsEAhCAQAoBH/PnsE8Zg78nYR8Ock4QCEAAAuEE /CMkW/9lMXBOEAjMiQCngc4JFx8WAZ/qeQEkiiSwUl79okjPcKpIAhsX6RVOlUzgdSU717hv5Kbx Aphr+EwAcyXG5w8GQbEEyE2xqSnTMSaAMvNSsld7l+xc476Rm8YLYK7h8xvAXInx+fuFYBMwFEnA ZwNtWqRnOFUkAfYAikwLTkEAAhCIJ8AEEM+4Ngu31hZQRfGQm4qSmREKE0AG5bpsXFhXOFVFQ26q Smd8MEwA8Yxrs3BmbQFVFA+5qSiZGaHwI3AG5bpscCFYufnkQrByc1OkZ+wBFJmWop3ylaZnFO1h m845J1wF3GbuiRoCqQS88JhPOWQ9oDIYOBcsBpfaBeowtriOMIgimcCNsneL9NBku5ibTOAovX3a 5H/xLgQgAIEYAtwQpv89AG4IE1PbtAoBCMyCgG9GwuGg/InAzLkRzCwKlI9AAAKxBHz8mXsE5E0C Zs0x/9iabqJ1TgNtIs1pQfoUUS9J7FUpvTDZMinrBgnCAsRb+r7C1xd5+Tz/k6Wc7SMICAQgAAEI QAACEIAABCAAAQhAAAIQgAAEIAABCEAAAhCAAAQgAAEIQAACEIAABCAAAQhAAAIQgAAEIAABCEAA AhCAAAQgAAEIQAACEIAABCAAAQhAAAIQgAAEIAABCEAAAhCAAAQgAAEIQAACEIAABCAAAQhAAAIQ gAAEIAABCEAAAhAokQA3hCkxK/hkArdJt64Exe2KY5tKYiGMighsXFEshFIXgcsqCqemWCpKC6Ew AVADpRK4pFTH5uFXTbHMI3y+UioBJoBSM4Nf51SE4OyKYiGUiggwAVSUzMpC+X5F8ZxVUSyEAgEI QCCcgDdOfiV9dODqGNjQEgSkPAIUZnk5waPHCDyih1MqgOEYHAsCAQhAAAJzIHCAPjv0PQDHgEAA AhCAwDwI+AfUoU4C/Pg7j4TzFQhAAAJjAofryVAnAPuOQAACEIDAAggMcS+Arf8FJJyvQgACEBgT OFBP/EPqUPYE7Kt9RiAAAQhAoAMCx6uNoUwA9hWBAAQgAIGOCGymds6Xlj4J2Ef7ikAAAhCAQIcE dlNbt0pLnQTsm31EIAABCEAggMCL1ea90tImgdXyyb4hEIAABCAQSODlarukScC+2CcEAhCAAAQS CBwiGyUcDrIP9gWBAAQgAIFEArvLVp8/DNu2fUAgAAEIQKAHAktk85+lmdcJ2JZt2jYCAQhAAAI9 E3i+7GdcMWwbtoVAAAIQgEBBBDaSL6+W+mYyXZ8l5Dbdtm0gEIAABCBQMIHnyrePSa+Rzncy8Hfd httCIFAdAbZmqkspAU0gsLfeO1j6HOke0hXSraRLpZa7pXdKr5D6Bu4/kZ4pvVCKQAACEIAABCAA AQhAAAIQgAAEIAABCEAAAhCAAAQgAAEIQAACEIAABCAAAQhAAAIQgAAEIAABCEAAAhCAAAQgAAEI QAACEIAABCAAAQhAAAIQgAAEIAABCEAAAhCAAAQgAAEIQAACEIAABCAAAQhAAAIQgAAEIAABCEAA AhCAAAQgAAEIQAACEIAABCAAAQhAAAIQgAAEIAABCEAAAhCAAAQgAAEIQAACEIAABCAAAQhAAAIQ gAAEIAABCEAAAhCAAAQgAAEIVEjg/wFXJKe4v2D6AgAAAABJRU5ErkJgglBLAwQKAAAAAAAAACEA TXMUYaMEAACjBAAAFAAAAGRycy9tZWRpYS9pbWFnZTIuc3ZnPHN2ZyB2aWV3Qm94PSIwIDAgOTYg OTYiIHhtbG5zPSJodHRwOi8vd3d3LnczLm9yZy8yMDAwL3N2ZyIgeG1sbnM6eGxpbms9Imh0dHA6 Ly93d3cudzMub3JnLzE5OTkveGxpbmsiIGlkPSJJY29uc19MaWdodGJ1bGIiIG92ZXJmbG93PSJo aWRkZW4iPjxwYXRoIGQ9Ik0zOCA2NCA1OCA2NEM1OS43IDY0IDYxIDY1LjMgNjEgNjcgNjEgNjgu NyA1OS43IDcwIDU4IDcwTDM4IDcwQzM2LjMgNzAgMzUgNjguNyAzNSA2NyAzNSA2NS4zIDM2LjMg NjQgMzggNjRaIi8+PHBhdGggZD0iTTM4IDc0IDU4IDc0QzU5LjcgNzQgNjEgNzUuMyA2MSA3NyA2 MSA3OC43IDU5LjcgODAgNTggODBMMzggODBDMzYuMyA4MCAzNSA3OC43IDM1IDc3IDM1IDc1LjMg MzYuMyA3NCAzOCA3NFoiLz48cGF0aCBkPSJNNDEuNSA4NEM0MS44IDg3LjQgNDQuNiA5MCA0OCA5 MCA1MS40IDkwIDU0LjIgODcuNCA1NC41IDg0TDQxLjUgODRaIi8+PHBhdGggZD0iTTQ4IDZDNDgg NiA0OCA2IDQ4IDYgNDggNiA0OCA2IDQ4IDYgMzMuOCA2LjEgMjIuMyAxNy41IDIyIDMxLjdMMjIg MzIuNkMyMi4xIDM1LjcgMjIuNyAzOC43IDIzLjggNDEuNiAyNC45IDQ0LjMgMjYuNCA0Ni44IDI4 LjMgNDkgMzAuNyA1MS42IDMzLjMgNTYuNyAzNC40IDU4LjkgMzQuNyA1OS42IDM1LjQgNjAgMzYu MiA2MEw1OS44IDYwQzYwLjYgNjAgNjEuMyA1OS42IDYxLjYgNTguOSA2Mi43IDU2LjcgNjUuMyA1 MS42IDY3LjcgNDkgNjkuNiA0Ni44IDcxLjIgNDQuMyA3Mi4yIDQxLjYgNzMuMyAzOC43IDczLjkg MzUuNyA3NCAzMi42TDc0IDMxLjdDNzMuNyAxNy41IDYyLjIgNi4xIDQ4IDZaTTY4IDMyLjVDNjcu OSAzNC45IDY3LjQgMzcuMyA2Ni42IDM5LjUgNjUuOCA0MS41IDY0LjcgNDMuNCA2My4yIDQ1IDYw LjkgNDcuOCA1OC45IDUwLjggNTcuNCA1NEw0OCA1NCAzOC43IDU0QzM3LjEgNTAuOCAzNS4xIDQ3 LjggMzIuOSA0NSAzMS41IDQzLjQgMzAuMyA0MS41IDI5LjUgMzkuNSAyOC42IDM3LjMgMjguMiAz NC45IDI4LjEgMzIuNUwyOC4xIDMxLjdDMjguMyAyMC44IDM3LjIgMTIgNDguMSAxMS45TDQ4LjEg MTEuOSA0OC4xIDExLjlDNDguMSAxMS45IDQ4LjEgMTEuOSA0OC4xIDExLjkgNDguMSAxMS45IDQ4 LjEgMTEuOSA0OC4xIDExLjlMNDguMSAxMS45IDQ4LjEgMTEuOUM1OSAxMiA2Ny45IDIwLjcgNjgu MSAzMS43TDY4LjEgMzIuNVoiLz48L3N2Zz5QSwMEFAAGAAgAAAAhAKmrr7DaAAAACAEAAA8AAABk cnMvZG93bnJldi54bWxMj0FPwzAMhe9I+w+RJ3FjKasEqGs6bUMckcZgd6/x2orG6ZpsLfx6DBzg 8izryc/vy5eja9WF+tB4NnA7S0ARl942XBl4e326eQAVIrLF1jMZ+KAAy2JylWNm/cAvdNnFSkkI hwwN1DF2mdahrMlhmPmOWLyj7x1GWftK2x4HCXetnifJnXbYsHyosaNNTeX77uwMrGk/lu7+2W7t ZxpP++N2WOuVMdfT8XEhslqAijTGvwv4ZpD+UEixgz+zDao1IDTxR8VL5ymow+/URa7/AxRfAAAA //8DAFBLAwQUAAYACAAAACEAIlYO7scAAAClAQAAGQAAAGRycy9fcmVscy9lMm9Eb2MueG1sLnJl bHO8kLFqAzEMhvdC3sFo7/nuhlJKfFlKIWtIH0DYOp/JWTaWG5q3j2mWBgLdOkri//4PbXffcVVn KhISGxi6HhSxTS6wN/B5/Hh+BSUV2eGamAxcSGA3bZ62B1qxtpAsIYtqFBYDS635TWuxC0WULmXi dplTiVjbWLzOaE/oSY99/6LLbwZMd0y1dwbK3o2gjpfcmv9mp3kOlt6T/YrE9UGFDrF1NyAWT9VA JBfwthw7OXvQjx2G/3EYusw/DvruudMVAAD//wMAUEsBAi0AFAAGAAgAAAAhAKjWx6gTAQAASQIA ABMAAAAAAAAAAAAAAAAAAAAAAFtDb250ZW50X1R5cGVzXS54bWxQSwECLQAUAAYACAAAACEAOP0h /9YAAACUAQAACwAAAAAAAAAAAAAAAABEAQAAX3JlbHMvLnJlbHNQSwECLQAUAAYACAAAACEAlclg ldUBAADaAwAADgAAAAAAAAAAAAAAAABDAgAAZHJzL2Uyb0RvYy54bWxQSwECLQAKAAAAAAAAACEA Tar7EXQkAAB0JAAAFAAAAAAAAAAAAAAAAABEBAAAZHJzL21lZGlhL2ltYWdlMS5wbmdQSwECLQAK AAAAAAAAACEATXMUYaMEAACjBAAAFAAAAAAAAAAAAAAAAADqKAAAZHJzL21lZGlhL2ltYWdlMi5z dmdQSwECLQAUAAYACAAAACEAqauvsNoAAAAIAQAADwAAAAAAAAAAAAAAAAC/LQAAZHJzL2Rvd25y ZXYueG1sUEsBAi0AFAAGAAgAAAAhACJWDu7HAAAApQEAABkAAAAAAAAAAAAAAAAAxi4AAGRycy9f cmVscy9lMm9Eb2MueG1sLnJlbHNQSwUGAAAAAAcABwC+AQAAxC8AAAAA " o:bullet="t">
        <v:imagedata r:id="rId1" o:title="" cropbottom="-410f" cropleft="-10923f" cropright="-11469f"/>
      </v:shape>
    </w:pict>
  </w:numPicBullet>
  <w:abstractNum w:abstractNumId="0" w15:restartNumberingAfterBreak="0">
    <w:nsid w:val="FFFFFF7C"/>
    <w:multiLevelType w:val="singleLevel"/>
    <w:tmpl w:val="59B27B1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0CFA37F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36A67E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CA0E7D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A390613A"/>
    <w:lvl w:ilvl="0">
      <w:start w:val="1"/>
      <w:numFmt w:val="bullet"/>
      <w:pStyle w:val="Listaconvietas5"/>
      <w:lvlText w:val=""/>
      <w:lvlJc w:val="left"/>
      <w:pPr>
        <w:ind w:left="1492" w:hanging="360"/>
      </w:pPr>
      <w:rPr>
        <w:rFonts w:ascii="Symbol" w:hAnsi="Symbol" w:hint="default"/>
      </w:rPr>
    </w:lvl>
  </w:abstractNum>
  <w:abstractNum w:abstractNumId="5" w15:restartNumberingAfterBreak="0">
    <w:nsid w:val="FFFFFF81"/>
    <w:multiLevelType w:val="singleLevel"/>
    <w:tmpl w:val="64604000"/>
    <w:lvl w:ilvl="0">
      <w:start w:val="1"/>
      <w:numFmt w:val="bullet"/>
      <w:pStyle w:val="Listaconvietas4"/>
      <w:lvlText w:val=""/>
      <w:lvlJc w:val="left"/>
      <w:pPr>
        <w:ind w:left="1209" w:hanging="360"/>
      </w:pPr>
      <w:rPr>
        <w:rFonts w:ascii="Wingdings" w:hAnsi="Wingdings" w:hint="default"/>
      </w:rPr>
    </w:lvl>
  </w:abstractNum>
  <w:abstractNum w:abstractNumId="6" w15:restartNumberingAfterBreak="0">
    <w:nsid w:val="FFFFFF82"/>
    <w:multiLevelType w:val="singleLevel"/>
    <w:tmpl w:val="EBAE0342"/>
    <w:lvl w:ilvl="0">
      <w:start w:val="1"/>
      <w:numFmt w:val="bullet"/>
      <w:pStyle w:val="Listaconvietas3"/>
      <w:lvlText w:val="∆"/>
      <w:lvlJc w:val="left"/>
      <w:pPr>
        <w:ind w:left="926" w:hanging="360"/>
      </w:pPr>
      <w:rPr>
        <w:rFonts w:ascii="Arial" w:hAnsi="Arial" w:hint="default"/>
      </w:rPr>
    </w:lvl>
  </w:abstractNum>
  <w:abstractNum w:abstractNumId="7" w15:restartNumberingAfterBreak="0">
    <w:nsid w:val="FFFFFF83"/>
    <w:multiLevelType w:val="singleLevel"/>
    <w:tmpl w:val="FD985B56"/>
    <w:lvl w:ilvl="0">
      <w:start w:val="1"/>
      <w:numFmt w:val="bullet"/>
      <w:pStyle w:val="Listaconvietas2"/>
      <w:lvlText w:val="o"/>
      <w:lvlJc w:val="left"/>
      <w:pPr>
        <w:ind w:left="644" w:hanging="360"/>
      </w:pPr>
      <w:rPr>
        <w:rFonts w:ascii="Courier New" w:hAnsi="Courier New" w:cs="Courier New" w:hint="default"/>
      </w:rPr>
    </w:lvl>
  </w:abstractNum>
  <w:abstractNum w:abstractNumId="8" w15:restartNumberingAfterBreak="0">
    <w:nsid w:val="FFFFFF89"/>
    <w:multiLevelType w:val="singleLevel"/>
    <w:tmpl w:val="B3C402D6"/>
    <w:lvl w:ilvl="0">
      <w:start w:val="1"/>
      <w:numFmt w:val="bullet"/>
      <w:pStyle w:val="Listaconvietas"/>
      <w:lvlText w:val=""/>
      <w:lvlJc w:val="left"/>
      <w:pPr>
        <w:ind w:left="360" w:hanging="360"/>
      </w:pPr>
      <w:rPr>
        <w:rFonts w:ascii="Symbol" w:hAnsi="Symbol" w:hint="default"/>
      </w:rPr>
    </w:lvl>
  </w:abstractNum>
  <w:abstractNum w:abstractNumId="9" w15:restartNumberingAfterBreak="0">
    <w:nsid w:val="FFFFFFFB"/>
    <w:multiLevelType w:val="multilevel"/>
    <w:tmpl w:val="AF9EBCDA"/>
    <w:lvl w:ilvl="0">
      <w:start w:val="1"/>
      <w:numFmt w:val="decimal"/>
      <w:lvlText w:val="%1."/>
      <w:lvlJc w:val="left"/>
      <w:rPr>
        <w:rFonts w:ascii="Arial" w:hAnsi="Arial" w:cs="Arial" w:hint="default"/>
        <w:b/>
        <w:bCs/>
        <w:i w:val="0"/>
        <w:iCs w:val="0"/>
        <w:sz w:val="28"/>
        <w:szCs w:val="28"/>
      </w:rPr>
    </w:lvl>
    <w:lvl w:ilvl="1">
      <w:start w:val="1"/>
      <w:numFmt w:val="decimal"/>
      <w:lvlText w:val="%1.%2."/>
      <w:legacy w:legacy="1" w:legacySpace="0" w:legacyIndent="708"/>
      <w:lvlJc w:val="left"/>
      <w:pPr>
        <w:ind w:left="1416" w:hanging="708"/>
      </w:pPr>
      <w:rPr>
        <w:rFonts w:cs="Times New Roman"/>
      </w:rPr>
    </w:lvl>
    <w:lvl w:ilvl="2">
      <w:start w:val="1"/>
      <w:numFmt w:val="decimal"/>
      <w:lvlText w:val="%1.%2.%3."/>
      <w:legacy w:legacy="1" w:legacySpace="0" w:legacyIndent="708"/>
      <w:lvlJc w:val="left"/>
      <w:pPr>
        <w:ind w:left="2124" w:hanging="708"/>
      </w:pPr>
      <w:rPr>
        <w:rFonts w:cs="Times New Roman"/>
      </w:rPr>
    </w:lvl>
    <w:lvl w:ilvl="3">
      <w:start w:val="1"/>
      <w:numFmt w:val="decimal"/>
      <w:lvlText w:val="%1.%2.%3.%4."/>
      <w:legacy w:legacy="1" w:legacySpace="0" w:legacyIndent="708"/>
      <w:lvlJc w:val="left"/>
      <w:pPr>
        <w:ind w:left="2832" w:hanging="708"/>
      </w:pPr>
      <w:rPr>
        <w:rFonts w:cs="Times New Roman"/>
      </w:rPr>
    </w:lvl>
    <w:lvl w:ilvl="4">
      <w:start w:val="1"/>
      <w:numFmt w:val="decimal"/>
      <w:lvlText w:val="%1.%2.%3.%4.%5."/>
      <w:legacy w:legacy="1" w:legacySpace="0" w:legacyIndent="708"/>
      <w:lvlJc w:val="left"/>
      <w:pPr>
        <w:ind w:left="3540" w:hanging="708"/>
      </w:pPr>
      <w:rPr>
        <w:rFonts w:cs="Times New Roman"/>
      </w:rPr>
    </w:lvl>
    <w:lvl w:ilvl="5">
      <w:start w:val="1"/>
      <w:numFmt w:val="decimal"/>
      <w:lvlText w:val="%1.%2.%3.%4.%5.%6."/>
      <w:legacy w:legacy="1" w:legacySpace="0" w:legacyIndent="708"/>
      <w:lvlJc w:val="left"/>
      <w:pPr>
        <w:ind w:left="4248" w:hanging="708"/>
      </w:pPr>
      <w:rPr>
        <w:rFonts w:cs="Times New Roman"/>
      </w:rPr>
    </w:lvl>
    <w:lvl w:ilvl="6">
      <w:start w:val="1"/>
      <w:numFmt w:val="decimal"/>
      <w:lvlText w:val="%1.%2.%3.%4.%5.%6.%7."/>
      <w:legacy w:legacy="1" w:legacySpace="0" w:legacyIndent="708"/>
      <w:lvlJc w:val="left"/>
      <w:pPr>
        <w:ind w:left="4956" w:hanging="708"/>
      </w:pPr>
      <w:rPr>
        <w:rFonts w:cs="Times New Roman"/>
      </w:rPr>
    </w:lvl>
    <w:lvl w:ilvl="7">
      <w:start w:val="1"/>
      <w:numFmt w:val="decimal"/>
      <w:lvlText w:val="%1.%2.%3.%4.%5.%6.%7.%8."/>
      <w:legacy w:legacy="1" w:legacySpace="0" w:legacyIndent="708"/>
      <w:lvlJc w:val="left"/>
      <w:pPr>
        <w:ind w:left="5664" w:hanging="708"/>
      </w:pPr>
      <w:rPr>
        <w:rFonts w:cs="Times New Roman"/>
      </w:rPr>
    </w:lvl>
    <w:lvl w:ilvl="8">
      <w:start w:val="1"/>
      <w:numFmt w:val="decimal"/>
      <w:lvlText w:val="%1.%2.%3.%4.%5.%6.%7.%8.%9."/>
      <w:legacy w:legacy="1" w:legacySpace="0" w:legacyIndent="708"/>
      <w:lvlJc w:val="left"/>
      <w:pPr>
        <w:ind w:left="6372" w:hanging="708"/>
      </w:pPr>
      <w:rPr>
        <w:rFonts w:cs="Times New Roman"/>
      </w:rPr>
    </w:lvl>
  </w:abstractNum>
  <w:abstractNum w:abstractNumId="10" w15:restartNumberingAfterBreak="0">
    <w:nsid w:val="007F23B5"/>
    <w:multiLevelType w:val="multilevel"/>
    <w:tmpl w:val="127C7546"/>
    <w:lvl w:ilvl="0">
      <w:start w:val="1"/>
      <w:numFmt w:val="upperLetter"/>
      <w:pStyle w:val="C-TituloAnexo"/>
      <w:lvlText w:val="ANEXO %1."/>
      <w:lvlJc w:val="left"/>
      <w:pPr>
        <w:tabs>
          <w:tab w:val="num" w:pos="1800"/>
        </w:tabs>
        <w:ind w:left="432" w:hanging="432"/>
      </w:pPr>
      <w:rPr>
        <w:rFonts w:cs="Times New Roman"/>
        <w:b/>
        <w:bCs/>
        <w:i w:val="0"/>
        <w:iCs w:val="0"/>
        <w:sz w:val="32"/>
        <w:szCs w:val="32"/>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851"/>
        </w:tabs>
        <w:ind w:left="851" w:hanging="851"/>
      </w:pPr>
      <w:rPr>
        <w:rFonts w:cs="Times New Roman"/>
        <w:b/>
        <w:bCs/>
        <w:i w:val="0"/>
        <w:iCs w:val="0"/>
        <w:sz w:val="24"/>
        <w:szCs w:val="24"/>
      </w:rPr>
    </w:lvl>
    <w:lvl w:ilvl="3">
      <w:start w:val="1"/>
      <w:numFmt w:val="decimal"/>
      <w:lvlText w:val="%1.%2.%3.%4"/>
      <w:lvlJc w:val="left"/>
      <w:pPr>
        <w:tabs>
          <w:tab w:val="num" w:pos="1080"/>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1" w15:restartNumberingAfterBreak="0">
    <w:nsid w:val="01293A51"/>
    <w:multiLevelType w:val="hybridMultilevel"/>
    <w:tmpl w:val="916AFD02"/>
    <w:lvl w:ilvl="0" w:tplc="040A0001">
      <w:start w:val="1"/>
      <w:numFmt w:val="bullet"/>
      <w:lvlText w:val=""/>
      <w:lvlJc w:val="left"/>
      <w:pPr>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2" w15:restartNumberingAfterBreak="0">
    <w:nsid w:val="0A1D2132"/>
    <w:multiLevelType w:val="multilevel"/>
    <w:tmpl w:val="1B6208F6"/>
    <w:styleLink w:val="Listaactual4"/>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13" w15:restartNumberingAfterBreak="0">
    <w:nsid w:val="0E1F6F6C"/>
    <w:multiLevelType w:val="hybridMultilevel"/>
    <w:tmpl w:val="BB02BB4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1CB4992"/>
    <w:multiLevelType w:val="multilevel"/>
    <w:tmpl w:val="1B1C4AC4"/>
    <w:styleLink w:val="Listaactual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116B9D"/>
    <w:multiLevelType w:val="hybridMultilevel"/>
    <w:tmpl w:val="8F10D8E8"/>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6" w15:restartNumberingAfterBreak="0">
    <w:nsid w:val="1865157E"/>
    <w:multiLevelType w:val="multilevel"/>
    <w:tmpl w:val="A9A81A00"/>
    <w:styleLink w:val="Listaactual9"/>
    <w:lvl w:ilvl="0">
      <w:start w:val="1"/>
      <w:numFmt w:val="decimal"/>
      <w:lvlText w:val="%1)"/>
      <w:lvlJc w:val="right"/>
      <w:pPr>
        <w:ind w:left="567" w:hanging="22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9F63128"/>
    <w:multiLevelType w:val="multilevel"/>
    <w:tmpl w:val="B742CC7E"/>
    <w:lvl w:ilvl="0">
      <w:start w:val="1"/>
      <w:numFmt w:val="bullet"/>
      <w:pStyle w:val="EstiloConVietas"/>
      <w:lvlText w:val=""/>
      <w:lvlJc w:val="left"/>
      <w:pPr>
        <w:tabs>
          <w:tab w:val="num" w:pos="3218"/>
        </w:tabs>
        <w:ind w:left="3218" w:hanging="360"/>
      </w:pPr>
      <w:rPr>
        <w:rFonts w:ascii="Wingdings" w:hAnsi="Wingdings" w:hint="default"/>
        <w:sz w:val="16"/>
      </w:rPr>
    </w:lvl>
    <w:lvl w:ilvl="1">
      <w:start w:val="1"/>
      <w:numFmt w:val="bullet"/>
      <w:lvlText w:val=""/>
      <w:lvlJc w:val="left"/>
      <w:pPr>
        <w:tabs>
          <w:tab w:val="num" w:pos="3578"/>
        </w:tabs>
        <w:ind w:left="3578" w:hanging="360"/>
      </w:pPr>
      <w:rPr>
        <w:rFonts w:ascii="Wingdings" w:hAnsi="Wingdings" w:hint="default"/>
        <w:b/>
        <w:i w:val="0"/>
        <w:sz w:val="14"/>
      </w:rPr>
    </w:lvl>
    <w:lvl w:ilvl="2">
      <w:start w:val="1"/>
      <w:numFmt w:val="bullet"/>
      <w:lvlText w:val=""/>
      <w:lvlJc w:val="left"/>
      <w:pPr>
        <w:tabs>
          <w:tab w:val="num" w:pos="3938"/>
        </w:tabs>
        <w:ind w:left="3938" w:hanging="360"/>
      </w:pPr>
      <w:rPr>
        <w:rFonts w:ascii="Symbol" w:hAnsi="Symbol" w:hint="default"/>
      </w:rPr>
    </w:lvl>
    <w:lvl w:ilvl="3">
      <w:start w:val="1"/>
      <w:numFmt w:val="bullet"/>
      <w:lvlText w:val=""/>
      <w:lvlJc w:val="left"/>
      <w:pPr>
        <w:tabs>
          <w:tab w:val="num" w:pos="4298"/>
        </w:tabs>
        <w:ind w:left="4298" w:hanging="360"/>
      </w:pPr>
      <w:rPr>
        <w:rFonts w:ascii="Wingdings" w:hAnsi="Wingdings" w:hint="default"/>
      </w:rPr>
    </w:lvl>
    <w:lvl w:ilvl="4">
      <w:start w:val="1"/>
      <w:numFmt w:val="bullet"/>
      <w:lvlText w:val=""/>
      <w:lvlJc w:val="left"/>
      <w:pPr>
        <w:tabs>
          <w:tab w:val="num" w:pos="4658"/>
        </w:tabs>
        <w:ind w:left="4658" w:hanging="360"/>
      </w:pPr>
      <w:rPr>
        <w:rFonts w:ascii="Symbol" w:hAnsi="Symbol" w:hint="default"/>
      </w:rPr>
    </w:lvl>
    <w:lvl w:ilvl="5">
      <w:start w:val="1"/>
      <w:numFmt w:val="bullet"/>
      <w:lvlText w:val=""/>
      <w:lvlJc w:val="left"/>
      <w:pPr>
        <w:tabs>
          <w:tab w:val="num" w:pos="5018"/>
        </w:tabs>
        <w:ind w:left="5018" w:hanging="360"/>
      </w:pPr>
      <w:rPr>
        <w:rFonts w:ascii="Wingdings" w:hAnsi="Wingdings" w:hint="default"/>
      </w:rPr>
    </w:lvl>
    <w:lvl w:ilvl="6">
      <w:start w:val="1"/>
      <w:numFmt w:val="bullet"/>
      <w:lvlText w:val=""/>
      <w:lvlJc w:val="left"/>
      <w:pPr>
        <w:tabs>
          <w:tab w:val="num" w:pos="5378"/>
        </w:tabs>
        <w:ind w:left="5378" w:hanging="360"/>
      </w:pPr>
      <w:rPr>
        <w:rFonts w:ascii="Wingdings" w:hAnsi="Wingdings" w:hint="default"/>
      </w:rPr>
    </w:lvl>
    <w:lvl w:ilvl="7">
      <w:start w:val="1"/>
      <w:numFmt w:val="bullet"/>
      <w:lvlText w:val=""/>
      <w:lvlJc w:val="left"/>
      <w:pPr>
        <w:tabs>
          <w:tab w:val="num" w:pos="5738"/>
        </w:tabs>
        <w:ind w:left="5738" w:hanging="360"/>
      </w:pPr>
      <w:rPr>
        <w:rFonts w:ascii="Symbol" w:hAnsi="Symbol" w:hint="default"/>
      </w:rPr>
    </w:lvl>
    <w:lvl w:ilvl="8">
      <w:start w:val="1"/>
      <w:numFmt w:val="bullet"/>
      <w:lvlText w:val=""/>
      <w:lvlJc w:val="left"/>
      <w:pPr>
        <w:tabs>
          <w:tab w:val="num" w:pos="6098"/>
        </w:tabs>
        <w:ind w:left="6098" w:hanging="360"/>
      </w:pPr>
      <w:rPr>
        <w:rFonts w:ascii="Symbol" w:hAnsi="Symbol" w:hint="default"/>
      </w:rPr>
    </w:lvl>
  </w:abstractNum>
  <w:abstractNum w:abstractNumId="18" w15:restartNumberingAfterBreak="0">
    <w:nsid w:val="1ECD5D7A"/>
    <w:multiLevelType w:val="hybridMultilevel"/>
    <w:tmpl w:val="980A57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20192688"/>
    <w:multiLevelType w:val="multilevel"/>
    <w:tmpl w:val="9F1C91C2"/>
    <w:styleLink w:val="Listaactual8"/>
    <w:lvl w:ilvl="0">
      <w:start w:val="1"/>
      <w:numFmt w:val="decimal"/>
      <w:lvlText w:val="%1)"/>
      <w:lvlJc w:val="right"/>
      <w:pPr>
        <w:ind w:left="720" w:hanging="49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159144D"/>
    <w:multiLevelType w:val="multilevel"/>
    <w:tmpl w:val="50346C1C"/>
    <w:lvl w:ilvl="0">
      <w:start w:val="1"/>
      <w:numFmt w:val="decimal"/>
      <w:pStyle w:val="Listaconnmeros"/>
      <w:suff w:val="space"/>
      <w:lvlText w:val="%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221D78D9"/>
    <w:multiLevelType w:val="hybridMultilevel"/>
    <w:tmpl w:val="5CB041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25962B2E"/>
    <w:multiLevelType w:val="multilevel"/>
    <w:tmpl w:val="D2ACCAF8"/>
    <w:styleLink w:val="Listaactual1"/>
    <w:lvl w:ilvl="0">
      <w:start w:val="1"/>
      <w:numFmt w:val="decimal"/>
      <w:lvlText w:val="%1."/>
      <w:lvlJc w:val="left"/>
      <w:pPr>
        <w:ind w:left="1069" w:hanging="360"/>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2559" w:hanging="432"/>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23" w:hanging="504"/>
      </w:pPr>
    </w:lvl>
    <w:lvl w:ilvl="3">
      <w:start w:val="1"/>
      <w:numFmt w:val="decimal"/>
      <w:lvlText w:val="%1.%2.%3.%4."/>
      <w:lvlJc w:val="left"/>
      <w:pPr>
        <w:ind w:left="790"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25E326A5"/>
    <w:multiLevelType w:val="hybridMultilevel"/>
    <w:tmpl w:val="8C6482B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26C33AB7"/>
    <w:multiLevelType w:val="hybridMultilevel"/>
    <w:tmpl w:val="4CD4EE58"/>
    <w:lvl w:ilvl="0" w:tplc="040A0001">
      <w:start w:val="1"/>
      <w:numFmt w:val="bullet"/>
      <w:lvlText w:val=""/>
      <w:lvlJc w:val="left"/>
      <w:pPr>
        <w:ind w:left="720" w:hanging="360"/>
      </w:pPr>
      <w:rPr>
        <w:rFonts w:ascii="Symbol" w:hAnsi="Symbol" w:hint="default"/>
      </w:rPr>
    </w:lvl>
    <w:lvl w:ilvl="1" w:tplc="43B86FFE">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2B384820"/>
    <w:multiLevelType w:val="hybridMultilevel"/>
    <w:tmpl w:val="73784E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46536C5"/>
    <w:multiLevelType w:val="multilevel"/>
    <w:tmpl w:val="6A20D52E"/>
    <w:styleLink w:val="Listaactual7"/>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AD40B7C"/>
    <w:multiLevelType w:val="hybridMultilevel"/>
    <w:tmpl w:val="A25AFC44"/>
    <w:lvl w:ilvl="0" w:tplc="4CC80B04">
      <w:start w:val="1"/>
      <w:numFmt w:val="bullet"/>
      <w:pStyle w:val="sangradovietasnivel1"/>
      <w:lvlText w:val=""/>
      <w:lvlJc w:val="left"/>
      <w:pPr>
        <w:ind w:left="1361" w:hanging="360"/>
      </w:pPr>
      <w:rPr>
        <w:rFonts w:ascii="Symbol" w:hAnsi="Symbol" w:hint="default"/>
      </w:rPr>
    </w:lvl>
    <w:lvl w:ilvl="1" w:tplc="0C0A0003">
      <w:start w:val="1"/>
      <w:numFmt w:val="bullet"/>
      <w:lvlText w:val="o"/>
      <w:lvlJc w:val="left"/>
      <w:pPr>
        <w:ind w:left="2081" w:hanging="360"/>
      </w:pPr>
      <w:rPr>
        <w:rFonts w:ascii="Courier New" w:hAnsi="Courier New" w:cs="Courier New" w:hint="default"/>
      </w:rPr>
    </w:lvl>
    <w:lvl w:ilvl="2" w:tplc="0C0A0005">
      <w:start w:val="1"/>
      <w:numFmt w:val="bullet"/>
      <w:lvlText w:val=""/>
      <w:lvlJc w:val="left"/>
      <w:pPr>
        <w:ind w:left="2801" w:hanging="360"/>
      </w:pPr>
      <w:rPr>
        <w:rFonts w:ascii="Wingdings" w:hAnsi="Wingdings" w:hint="default"/>
      </w:rPr>
    </w:lvl>
    <w:lvl w:ilvl="3" w:tplc="0C0A0001" w:tentative="1">
      <w:start w:val="1"/>
      <w:numFmt w:val="bullet"/>
      <w:lvlText w:val=""/>
      <w:lvlJc w:val="left"/>
      <w:pPr>
        <w:ind w:left="3521" w:hanging="360"/>
      </w:pPr>
      <w:rPr>
        <w:rFonts w:ascii="Symbol" w:hAnsi="Symbol" w:hint="default"/>
      </w:rPr>
    </w:lvl>
    <w:lvl w:ilvl="4" w:tplc="0C0A0003" w:tentative="1">
      <w:start w:val="1"/>
      <w:numFmt w:val="bullet"/>
      <w:lvlText w:val="o"/>
      <w:lvlJc w:val="left"/>
      <w:pPr>
        <w:ind w:left="4241" w:hanging="360"/>
      </w:pPr>
      <w:rPr>
        <w:rFonts w:ascii="Courier New" w:hAnsi="Courier New" w:cs="Courier New" w:hint="default"/>
      </w:rPr>
    </w:lvl>
    <w:lvl w:ilvl="5" w:tplc="0C0A0005" w:tentative="1">
      <w:start w:val="1"/>
      <w:numFmt w:val="bullet"/>
      <w:lvlText w:val=""/>
      <w:lvlJc w:val="left"/>
      <w:pPr>
        <w:ind w:left="4961" w:hanging="360"/>
      </w:pPr>
      <w:rPr>
        <w:rFonts w:ascii="Wingdings" w:hAnsi="Wingdings" w:hint="default"/>
      </w:rPr>
    </w:lvl>
    <w:lvl w:ilvl="6" w:tplc="0C0A0001" w:tentative="1">
      <w:start w:val="1"/>
      <w:numFmt w:val="bullet"/>
      <w:lvlText w:val=""/>
      <w:lvlJc w:val="left"/>
      <w:pPr>
        <w:ind w:left="5681" w:hanging="360"/>
      </w:pPr>
      <w:rPr>
        <w:rFonts w:ascii="Symbol" w:hAnsi="Symbol" w:hint="default"/>
      </w:rPr>
    </w:lvl>
    <w:lvl w:ilvl="7" w:tplc="0C0A0003" w:tentative="1">
      <w:start w:val="1"/>
      <w:numFmt w:val="bullet"/>
      <w:lvlText w:val="o"/>
      <w:lvlJc w:val="left"/>
      <w:pPr>
        <w:ind w:left="6401" w:hanging="360"/>
      </w:pPr>
      <w:rPr>
        <w:rFonts w:ascii="Courier New" w:hAnsi="Courier New" w:cs="Courier New" w:hint="default"/>
      </w:rPr>
    </w:lvl>
    <w:lvl w:ilvl="8" w:tplc="0C0A0005" w:tentative="1">
      <w:start w:val="1"/>
      <w:numFmt w:val="bullet"/>
      <w:lvlText w:val=""/>
      <w:lvlJc w:val="left"/>
      <w:pPr>
        <w:ind w:left="7121" w:hanging="360"/>
      </w:pPr>
      <w:rPr>
        <w:rFonts w:ascii="Wingdings" w:hAnsi="Wingdings" w:hint="default"/>
      </w:rPr>
    </w:lvl>
  </w:abstractNum>
  <w:abstractNum w:abstractNumId="28" w15:restartNumberingAfterBreak="0">
    <w:nsid w:val="3AD53869"/>
    <w:multiLevelType w:val="hybridMultilevel"/>
    <w:tmpl w:val="C53C37EE"/>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CA5507C"/>
    <w:multiLevelType w:val="hybridMultilevel"/>
    <w:tmpl w:val="F81291A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3D3B4D53"/>
    <w:multiLevelType w:val="hybridMultilevel"/>
    <w:tmpl w:val="3C1EA5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4A544389"/>
    <w:multiLevelType w:val="multilevel"/>
    <w:tmpl w:val="DE1C8DD2"/>
    <w:styleLink w:val="Listaactual3"/>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638" w:hanging="432"/>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32" w15:restartNumberingAfterBreak="0">
    <w:nsid w:val="4C8E39A0"/>
    <w:multiLevelType w:val="hybridMultilevel"/>
    <w:tmpl w:val="FA7E61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2DA3104"/>
    <w:multiLevelType w:val="hybridMultilevel"/>
    <w:tmpl w:val="2AA67C9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591B3681"/>
    <w:multiLevelType w:val="hybridMultilevel"/>
    <w:tmpl w:val="D7962F9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D2A641B"/>
    <w:multiLevelType w:val="hybridMultilevel"/>
    <w:tmpl w:val="3D1607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5E1E68EB"/>
    <w:multiLevelType w:val="multilevel"/>
    <w:tmpl w:val="19A07774"/>
    <w:lvl w:ilvl="0">
      <w:start w:val="1"/>
      <w:numFmt w:val="decimal"/>
      <w:pStyle w:val="Ttulo1"/>
      <w:lvlText w:val="%1."/>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567" w:hanging="567"/>
      </w:pPr>
      <w:rPr>
        <w:rFonts w:hint="default"/>
        <w:sz w:val="22"/>
      </w:rPr>
    </w:lvl>
    <w:lvl w:ilvl="3">
      <w:start w:val="1"/>
      <w:numFmt w:val="decimal"/>
      <w:lvlText w:val="%1.%2.%3.%4."/>
      <w:lvlJc w:val="left"/>
      <w:pPr>
        <w:ind w:left="-2690" w:hanging="648"/>
      </w:pPr>
      <w:rPr>
        <w:rFonts w:hint="default"/>
      </w:rPr>
    </w:lvl>
    <w:lvl w:ilvl="4">
      <w:start w:val="1"/>
      <w:numFmt w:val="decimal"/>
      <w:lvlText w:val="%1.%2.%3.%4.%5."/>
      <w:lvlJc w:val="left"/>
      <w:pPr>
        <w:ind w:left="-539" w:hanging="792"/>
      </w:pPr>
      <w:rPr>
        <w:rFonts w:hint="default"/>
      </w:rPr>
    </w:lvl>
    <w:lvl w:ilvl="5">
      <w:start w:val="1"/>
      <w:numFmt w:val="decimal"/>
      <w:lvlText w:val="%1.%2.%3.%4.%5.%6."/>
      <w:lvlJc w:val="left"/>
      <w:pPr>
        <w:ind w:left="-35" w:hanging="936"/>
      </w:pPr>
      <w:rPr>
        <w:rFonts w:hint="default"/>
      </w:rPr>
    </w:lvl>
    <w:lvl w:ilvl="6">
      <w:start w:val="1"/>
      <w:numFmt w:val="decimal"/>
      <w:lvlText w:val="%1.%2.%3.%4.%5.%6.%7."/>
      <w:lvlJc w:val="left"/>
      <w:pPr>
        <w:ind w:left="469" w:hanging="1080"/>
      </w:pPr>
      <w:rPr>
        <w:rFonts w:hint="default"/>
      </w:rPr>
    </w:lvl>
    <w:lvl w:ilvl="7">
      <w:start w:val="1"/>
      <w:numFmt w:val="decimal"/>
      <w:lvlText w:val="%1.%2.%3.%4.%5.%6.%7.%8."/>
      <w:lvlJc w:val="left"/>
      <w:pPr>
        <w:ind w:left="973" w:hanging="1224"/>
      </w:pPr>
      <w:rPr>
        <w:rFonts w:hint="default"/>
      </w:rPr>
    </w:lvl>
    <w:lvl w:ilvl="8">
      <w:start w:val="1"/>
      <w:numFmt w:val="decimal"/>
      <w:lvlText w:val="%1.%2.%3.%4.%5.%6.%7.%8.%9."/>
      <w:lvlJc w:val="left"/>
      <w:pPr>
        <w:ind w:left="1549" w:hanging="1440"/>
      </w:pPr>
      <w:rPr>
        <w:rFonts w:hint="default"/>
      </w:rPr>
    </w:lvl>
  </w:abstractNum>
  <w:abstractNum w:abstractNumId="37" w15:restartNumberingAfterBreak="0">
    <w:nsid w:val="601C68F7"/>
    <w:multiLevelType w:val="hybridMultilevel"/>
    <w:tmpl w:val="53C2B08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38A019E"/>
    <w:multiLevelType w:val="hybridMultilevel"/>
    <w:tmpl w:val="D7CEA63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38A5E8D"/>
    <w:multiLevelType w:val="multilevel"/>
    <w:tmpl w:val="19A07774"/>
    <w:styleLink w:val="Listaactual11"/>
    <w:lvl w:ilvl="0">
      <w:start w:val="1"/>
      <w:numFmt w:val="decimal"/>
      <w:lvlText w:val="%1."/>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67" w:hanging="567"/>
      </w:pPr>
      <w:rPr>
        <w:rFonts w:hint="default"/>
        <w:sz w:val="22"/>
      </w:rPr>
    </w:lvl>
    <w:lvl w:ilvl="3">
      <w:start w:val="1"/>
      <w:numFmt w:val="decimal"/>
      <w:lvlText w:val="%1.%2.%3.%4."/>
      <w:lvlJc w:val="left"/>
      <w:pPr>
        <w:ind w:left="-2690" w:hanging="648"/>
      </w:pPr>
      <w:rPr>
        <w:rFonts w:hint="default"/>
      </w:rPr>
    </w:lvl>
    <w:lvl w:ilvl="4">
      <w:start w:val="1"/>
      <w:numFmt w:val="decimal"/>
      <w:lvlText w:val="%1.%2.%3.%4.%5."/>
      <w:lvlJc w:val="left"/>
      <w:pPr>
        <w:ind w:left="-539" w:hanging="792"/>
      </w:pPr>
      <w:rPr>
        <w:rFonts w:hint="default"/>
      </w:rPr>
    </w:lvl>
    <w:lvl w:ilvl="5">
      <w:start w:val="1"/>
      <w:numFmt w:val="decimal"/>
      <w:lvlText w:val="%1.%2.%3.%4.%5.%6."/>
      <w:lvlJc w:val="left"/>
      <w:pPr>
        <w:ind w:left="-35" w:hanging="936"/>
      </w:pPr>
      <w:rPr>
        <w:rFonts w:hint="default"/>
      </w:rPr>
    </w:lvl>
    <w:lvl w:ilvl="6">
      <w:start w:val="1"/>
      <w:numFmt w:val="decimal"/>
      <w:lvlText w:val="%1.%2.%3.%4.%5.%6.%7."/>
      <w:lvlJc w:val="left"/>
      <w:pPr>
        <w:ind w:left="469" w:hanging="1080"/>
      </w:pPr>
      <w:rPr>
        <w:rFonts w:hint="default"/>
      </w:rPr>
    </w:lvl>
    <w:lvl w:ilvl="7">
      <w:start w:val="1"/>
      <w:numFmt w:val="decimal"/>
      <w:lvlText w:val="%1.%2.%3.%4.%5.%6.%7.%8."/>
      <w:lvlJc w:val="left"/>
      <w:pPr>
        <w:ind w:left="973" w:hanging="1224"/>
      </w:pPr>
      <w:rPr>
        <w:rFonts w:hint="default"/>
      </w:rPr>
    </w:lvl>
    <w:lvl w:ilvl="8">
      <w:start w:val="1"/>
      <w:numFmt w:val="decimal"/>
      <w:lvlText w:val="%1.%2.%3.%4.%5.%6.%7.%8.%9."/>
      <w:lvlJc w:val="left"/>
      <w:pPr>
        <w:ind w:left="1549" w:hanging="1440"/>
      </w:pPr>
      <w:rPr>
        <w:rFonts w:hint="default"/>
      </w:rPr>
    </w:lvl>
  </w:abstractNum>
  <w:abstractNum w:abstractNumId="40" w15:restartNumberingAfterBreak="0">
    <w:nsid w:val="647B0440"/>
    <w:multiLevelType w:val="hybridMultilevel"/>
    <w:tmpl w:val="C53C37E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C807BB"/>
    <w:multiLevelType w:val="multilevel"/>
    <w:tmpl w:val="BDE6DC00"/>
    <w:styleLink w:val="Listaactual2"/>
    <w:lvl w:ilvl="0">
      <w:start w:val="1"/>
      <w:numFmt w:val="decimal"/>
      <w:lvlText w:val="%1."/>
      <w:lvlJc w:val="left"/>
      <w:pPr>
        <w:ind w:left="-2128" w:hanging="360"/>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638" w:hanging="432"/>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42" w15:restartNumberingAfterBreak="0">
    <w:nsid w:val="661030D0"/>
    <w:multiLevelType w:val="multilevel"/>
    <w:tmpl w:val="4ACCD52E"/>
    <w:lvl w:ilvl="0">
      <w:start w:val="1"/>
      <w:numFmt w:val="decimal"/>
      <w:pStyle w:val="EstiloNumerado"/>
      <w:lvlText w:val="%1."/>
      <w:lvlJc w:val="left"/>
      <w:pPr>
        <w:tabs>
          <w:tab w:val="num" w:pos="1800"/>
        </w:tabs>
        <w:ind w:left="1800" w:hanging="360"/>
      </w:pPr>
      <w:rPr>
        <w:rFonts w:hint="default"/>
        <w:b/>
        <w:i w:val="0"/>
        <w:sz w:val="22"/>
      </w:rPr>
    </w:lvl>
    <w:lvl w:ilvl="1">
      <w:start w:val="1"/>
      <w:numFmt w:val="lowerLetter"/>
      <w:lvlText w:val="%2)"/>
      <w:lvlJc w:val="left"/>
      <w:pPr>
        <w:tabs>
          <w:tab w:val="num" w:pos="2160"/>
        </w:tabs>
        <w:ind w:left="2160" w:hanging="360"/>
      </w:pPr>
      <w:rPr>
        <w:rFonts w:hint="default"/>
        <w:b w:val="0"/>
        <w:i w:val="0"/>
        <w:sz w:val="22"/>
        <w:szCs w:val="22"/>
      </w:rPr>
    </w:lvl>
    <w:lvl w:ilvl="2">
      <w:start w:val="1"/>
      <w:numFmt w:val="lowerRoman"/>
      <w:lvlText w:val="%3)"/>
      <w:lvlJc w:val="left"/>
      <w:pPr>
        <w:tabs>
          <w:tab w:val="num" w:pos="2520"/>
        </w:tabs>
        <w:ind w:left="2520" w:hanging="360"/>
      </w:pPr>
      <w:rPr>
        <w:rFonts w:hint="default"/>
        <w:b w:val="0"/>
        <w:i w:val="0"/>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43" w15:restartNumberingAfterBreak="0">
    <w:nsid w:val="69A23D88"/>
    <w:multiLevelType w:val="hybridMultilevel"/>
    <w:tmpl w:val="BE7641B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B67131E"/>
    <w:multiLevelType w:val="multilevel"/>
    <w:tmpl w:val="D0F62B18"/>
    <w:styleLink w:val="Listaactual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BF3FFD"/>
    <w:multiLevelType w:val="multilevel"/>
    <w:tmpl w:val="8C36866E"/>
    <w:styleLink w:val="Listaactual5"/>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46" w15:restartNumberingAfterBreak="0">
    <w:nsid w:val="72E6243E"/>
    <w:multiLevelType w:val="hybridMultilevel"/>
    <w:tmpl w:val="474A41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3CA57F8"/>
    <w:multiLevelType w:val="hybridMultilevel"/>
    <w:tmpl w:val="1E7249B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775379AF"/>
    <w:multiLevelType w:val="hybridMultilevel"/>
    <w:tmpl w:val="A25C4C1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26401202">
    <w:abstractNumId w:val="42"/>
  </w:num>
  <w:num w:numId="2" w16cid:durableId="1009215472">
    <w:abstractNumId w:val="20"/>
  </w:num>
  <w:num w:numId="3" w16cid:durableId="719673790">
    <w:abstractNumId w:val="3"/>
  </w:num>
  <w:num w:numId="4" w16cid:durableId="1711030552">
    <w:abstractNumId w:val="2"/>
  </w:num>
  <w:num w:numId="5" w16cid:durableId="976374826">
    <w:abstractNumId w:val="1"/>
  </w:num>
  <w:num w:numId="6" w16cid:durableId="2069067258">
    <w:abstractNumId w:val="0"/>
  </w:num>
  <w:num w:numId="7" w16cid:durableId="1562987020">
    <w:abstractNumId w:val="8"/>
  </w:num>
  <w:num w:numId="8" w16cid:durableId="631179693">
    <w:abstractNumId w:val="7"/>
  </w:num>
  <w:num w:numId="9" w16cid:durableId="1339312646">
    <w:abstractNumId w:val="6"/>
  </w:num>
  <w:num w:numId="10" w16cid:durableId="2003199625">
    <w:abstractNumId w:val="5"/>
  </w:num>
  <w:num w:numId="11" w16cid:durableId="155924404">
    <w:abstractNumId w:val="4"/>
  </w:num>
  <w:num w:numId="12" w16cid:durableId="1800995966">
    <w:abstractNumId w:val="17"/>
  </w:num>
  <w:num w:numId="13" w16cid:durableId="318310777">
    <w:abstractNumId w:val="36"/>
  </w:num>
  <w:num w:numId="14" w16cid:durableId="387731557">
    <w:abstractNumId w:val="27"/>
  </w:num>
  <w:num w:numId="15" w16cid:durableId="803157293">
    <w:abstractNumId w:val="22"/>
  </w:num>
  <w:num w:numId="16" w16cid:durableId="839201643">
    <w:abstractNumId w:val="41"/>
  </w:num>
  <w:num w:numId="17" w16cid:durableId="267472367">
    <w:abstractNumId w:val="31"/>
  </w:num>
  <w:num w:numId="18" w16cid:durableId="744258469">
    <w:abstractNumId w:val="12"/>
  </w:num>
  <w:num w:numId="19" w16cid:durableId="1443310">
    <w:abstractNumId w:val="45"/>
  </w:num>
  <w:num w:numId="20" w16cid:durableId="1563906724">
    <w:abstractNumId w:val="15"/>
  </w:num>
  <w:num w:numId="21" w16cid:durableId="608859234">
    <w:abstractNumId w:val="44"/>
  </w:num>
  <w:num w:numId="22" w16cid:durableId="1377507896">
    <w:abstractNumId w:val="26"/>
  </w:num>
  <w:num w:numId="23" w16cid:durableId="1742678697">
    <w:abstractNumId w:val="19"/>
  </w:num>
  <w:num w:numId="24" w16cid:durableId="1128745993">
    <w:abstractNumId w:val="16"/>
  </w:num>
  <w:num w:numId="25" w16cid:durableId="401103976">
    <w:abstractNumId w:val="14"/>
  </w:num>
  <w:num w:numId="26" w16cid:durableId="572089155">
    <w:abstractNumId w:val="39"/>
  </w:num>
  <w:num w:numId="27" w16cid:durableId="1649675693">
    <w:abstractNumId w:val="34"/>
  </w:num>
  <w:num w:numId="28" w16cid:durableId="1553930394">
    <w:abstractNumId w:val="46"/>
  </w:num>
  <w:num w:numId="29" w16cid:durableId="2006743270">
    <w:abstractNumId w:val="35"/>
  </w:num>
  <w:num w:numId="30" w16cid:durableId="249433570">
    <w:abstractNumId w:val="32"/>
  </w:num>
  <w:num w:numId="31" w16cid:durableId="667248053">
    <w:abstractNumId w:val="23"/>
  </w:num>
  <w:num w:numId="32" w16cid:durableId="207911101">
    <w:abstractNumId w:val="30"/>
  </w:num>
  <w:num w:numId="33" w16cid:durableId="2057391881">
    <w:abstractNumId w:val="11"/>
  </w:num>
  <w:num w:numId="34" w16cid:durableId="1357925878">
    <w:abstractNumId w:val="24"/>
  </w:num>
  <w:num w:numId="35" w16cid:durableId="1205295198">
    <w:abstractNumId w:val="38"/>
  </w:num>
  <w:num w:numId="36" w16cid:durableId="183447324">
    <w:abstractNumId w:val="13"/>
  </w:num>
  <w:num w:numId="37" w16cid:durableId="125897178">
    <w:abstractNumId w:val="21"/>
  </w:num>
  <w:num w:numId="38" w16cid:durableId="2013213251">
    <w:abstractNumId w:val="48"/>
  </w:num>
  <w:num w:numId="39" w16cid:durableId="636689412">
    <w:abstractNumId w:val="43"/>
  </w:num>
  <w:num w:numId="40" w16cid:durableId="1667857573">
    <w:abstractNumId w:val="25"/>
  </w:num>
  <w:num w:numId="41" w16cid:durableId="1647314662">
    <w:abstractNumId w:val="28"/>
  </w:num>
  <w:num w:numId="42" w16cid:durableId="1213734614">
    <w:abstractNumId w:val="40"/>
  </w:num>
  <w:num w:numId="43" w16cid:durableId="1931886961">
    <w:abstractNumId w:val="37"/>
  </w:num>
  <w:num w:numId="44" w16cid:durableId="773214440">
    <w:abstractNumId w:val="18"/>
  </w:num>
  <w:num w:numId="45" w16cid:durableId="572659729">
    <w:abstractNumId w:val="47"/>
  </w:num>
  <w:num w:numId="46" w16cid:durableId="1782987785">
    <w:abstractNumId w:val="33"/>
  </w:num>
  <w:num w:numId="47" w16cid:durableId="1920021371">
    <w:abstractNumId w:val="29"/>
  </w:num>
  <w:num w:numId="48" w16cid:durableId="1868254339">
    <w:abstractNumId w:val="9"/>
  </w:num>
  <w:num w:numId="49" w16cid:durableId="500316281">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D3"/>
    <w:rsid w:val="00000C1C"/>
    <w:rsid w:val="00000DC8"/>
    <w:rsid w:val="0000119B"/>
    <w:rsid w:val="00001735"/>
    <w:rsid w:val="00001F3C"/>
    <w:rsid w:val="00002A8B"/>
    <w:rsid w:val="00002B53"/>
    <w:rsid w:val="00002B8F"/>
    <w:rsid w:val="00003139"/>
    <w:rsid w:val="00003290"/>
    <w:rsid w:val="00003293"/>
    <w:rsid w:val="0000378D"/>
    <w:rsid w:val="00003E08"/>
    <w:rsid w:val="000040BC"/>
    <w:rsid w:val="0000414F"/>
    <w:rsid w:val="00004783"/>
    <w:rsid w:val="000048EF"/>
    <w:rsid w:val="00004A16"/>
    <w:rsid w:val="00004DDE"/>
    <w:rsid w:val="00005364"/>
    <w:rsid w:val="000058D2"/>
    <w:rsid w:val="00005E6E"/>
    <w:rsid w:val="000063DA"/>
    <w:rsid w:val="00006971"/>
    <w:rsid w:val="00006A6E"/>
    <w:rsid w:val="00006A7B"/>
    <w:rsid w:val="00006A7C"/>
    <w:rsid w:val="00007002"/>
    <w:rsid w:val="0000710A"/>
    <w:rsid w:val="0000750D"/>
    <w:rsid w:val="00007721"/>
    <w:rsid w:val="000078A9"/>
    <w:rsid w:val="00007E3E"/>
    <w:rsid w:val="00007F25"/>
    <w:rsid w:val="00010497"/>
    <w:rsid w:val="00010536"/>
    <w:rsid w:val="00010A8F"/>
    <w:rsid w:val="00010E6F"/>
    <w:rsid w:val="00010FBB"/>
    <w:rsid w:val="00011085"/>
    <w:rsid w:val="000114A2"/>
    <w:rsid w:val="00012E9E"/>
    <w:rsid w:val="000130C7"/>
    <w:rsid w:val="000131B4"/>
    <w:rsid w:val="00013207"/>
    <w:rsid w:val="000139A1"/>
    <w:rsid w:val="00013B72"/>
    <w:rsid w:val="000140F4"/>
    <w:rsid w:val="00014361"/>
    <w:rsid w:val="0001437B"/>
    <w:rsid w:val="000150C6"/>
    <w:rsid w:val="00016046"/>
    <w:rsid w:val="000160A0"/>
    <w:rsid w:val="000167E3"/>
    <w:rsid w:val="00017012"/>
    <w:rsid w:val="00017285"/>
    <w:rsid w:val="000174B0"/>
    <w:rsid w:val="00017D29"/>
    <w:rsid w:val="00020284"/>
    <w:rsid w:val="00020A64"/>
    <w:rsid w:val="00020FB9"/>
    <w:rsid w:val="00020FEF"/>
    <w:rsid w:val="000216BE"/>
    <w:rsid w:val="00021804"/>
    <w:rsid w:val="000222A6"/>
    <w:rsid w:val="000222BA"/>
    <w:rsid w:val="00022523"/>
    <w:rsid w:val="000226C4"/>
    <w:rsid w:val="00022893"/>
    <w:rsid w:val="00022945"/>
    <w:rsid w:val="00023004"/>
    <w:rsid w:val="000232B7"/>
    <w:rsid w:val="0002381F"/>
    <w:rsid w:val="00023E0E"/>
    <w:rsid w:val="0002409B"/>
    <w:rsid w:val="00024353"/>
    <w:rsid w:val="00024416"/>
    <w:rsid w:val="000247B5"/>
    <w:rsid w:val="00024E5F"/>
    <w:rsid w:val="000251F9"/>
    <w:rsid w:val="000255B0"/>
    <w:rsid w:val="00025990"/>
    <w:rsid w:val="00025E32"/>
    <w:rsid w:val="000268ED"/>
    <w:rsid w:val="00026AC4"/>
    <w:rsid w:val="000279EC"/>
    <w:rsid w:val="00027A38"/>
    <w:rsid w:val="00030392"/>
    <w:rsid w:val="00030627"/>
    <w:rsid w:val="00030CE8"/>
    <w:rsid w:val="00030ECB"/>
    <w:rsid w:val="00030F05"/>
    <w:rsid w:val="000311FA"/>
    <w:rsid w:val="00031C05"/>
    <w:rsid w:val="0003214D"/>
    <w:rsid w:val="00032197"/>
    <w:rsid w:val="00032C51"/>
    <w:rsid w:val="000338CD"/>
    <w:rsid w:val="00033C63"/>
    <w:rsid w:val="00033CED"/>
    <w:rsid w:val="00033DAB"/>
    <w:rsid w:val="00033DEB"/>
    <w:rsid w:val="00034B59"/>
    <w:rsid w:val="000352CA"/>
    <w:rsid w:val="000352F2"/>
    <w:rsid w:val="00035D97"/>
    <w:rsid w:val="0003646B"/>
    <w:rsid w:val="000364EF"/>
    <w:rsid w:val="0003652A"/>
    <w:rsid w:val="000367CA"/>
    <w:rsid w:val="000369F9"/>
    <w:rsid w:val="00036A85"/>
    <w:rsid w:val="00036D74"/>
    <w:rsid w:val="00036E8B"/>
    <w:rsid w:val="00036FF6"/>
    <w:rsid w:val="000371B3"/>
    <w:rsid w:val="0003746F"/>
    <w:rsid w:val="0004039B"/>
    <w:rsid w:val="0004041E"/>
    <w:rsid w:val="00040AC6"/>
    <w:rsid w:val="00040CEB"/>
    <w:rsid w:val="00041536"/>
    <w:rsid w:val="00041FD7"/>
    <w:rsid w:val="00042235"/>
    <w:rsid w:val="0004239F"/>
    <w:rsid w:val="00042D3F"/>
    <w:rsid w:val="00042EDB"/>
    <w:rsid w:val="00043262"/>
    <w:rsid w:val="000433D3"/>
    <w:rsid w:val="000435F1"/>
    <w:rsid w:val="000438EB"/>
    <w:rsid w:val="00043E2E"/>
    <w:rsid w:val="00043E7F"/>
    <w:rsid w:val="00043F03"/>
    <w:rsid w:val="00044209"/>
    <w:rsid w:val="00044F48"/>
    <w:rsid w:val="00045286"/>
    <w:rsid w:val="0004550F"/>
    <w:rsid w:val="0004553E"/>
    <w:rsid w:val="0004558D"/>
    <w:rsid w:val="000455CA"/>
    <w:rsid w:val="00045928"/>
    <w:rsid w:val="00045AC6"/>
    <w:rsid w:val="00045F02"/>
    <w:rsid w:val="00045F26"/>
    <w:rsid w:val="00046CCF"/>
    <w:rsid w:val="00047005"/>
    <w:rsid w:val="0004705D"/>
    <w:rsid w:val="00047189"/>
    <w:rsid w:val="00047758"/>
    <w:rsid w:val="00047982"/>
    <w:rsid w:val="00047C01"/>
    <w:rsid w:val="000502A2"/>
    <w:rsid w:val="00050590"/>
    <w:rsid w:val="00050AAA"/>
    <w:rsid w:val="00050D79"/>
    <w:rsid w:val="00051501"/>
    <w:rsid w:val="00051A1C"/>
    <w:rsid w:val="00052247"/>
    <w:rsid w:val="0005259D"/>
    <w:rsid w:val="00052A80"/>
    <w:rsid w:val="00052C7B"/>
    <w:rsid w:val="000530C8"/>
    <w:rsid w:val="00053185"/>
    <w:rsid w:val="0005327A"/>
    <w:rsid w:val="000534F5"/>
    <w:rsid w:val="000534FC"/>
    <w:rsid w:val="000536A4"/>
    <w:rsid w:val="00053750"/>
    <w:rsid w:val="000539A9"/>
    <w:rsid w:val="00053ADC"/>
    <w:rsid w:val="00053CFB"/>
    <w:rsid w:val="0005479D"/>
    <w:rsid w:val="00054927"/>
    <w:rsid w:val="00054B95"/>
    <w:rsid w:val="00054E05"/>
    <w:rsid w:val="00055628"/>
    <w:rsid w:val="00055D2D"/>
    <w:rsid w:val="0005613D"/>
    <w:rsid w:val="000566F3"/>
    <w:rsid w:val="00056CAF"/>
    <w:rsid w:val="0005719E"/>
    <w:rsid w:val="00057AF5"/>
    <w:rsid w:val="00057EE2"/>
    <w:rsid w:val="00057F0E"/>
    <w:rsid w:val="00060265"/>
    <w:rsid w:val="00060591"/>
    <w:rsid w:val="0006064F"/>
    <w:rsid w:val="000608C4"/>
    <w:rsid w:val="00060969"/>
    <w:rsid w:val="000612AD"/>
    <w:rsid w:val="000618B1"/>
    <w:rsid w:val="00063147"/>
    <w:rsid w:val="00063499"/>
    <w:rsid w:val="0006385D"/>
    <w:rsid w:val="000639FC"/>
    <w:rsid w:val="00063A29"/>
    <w:rsid w:val="00063BA2"/>
    <w:rsid w:val="00064266"/>
    <w:rsid w:val="00064AFD"/>
    <w:rsid w:val="00064C3F"/>
    <w:rsid w:val="00065C14"/>
    <w:rsid w:val="00066061"/>
    <w:rsid w:val="00066134"/>
    <w:rsid w:val="00066450"/>
    <w:rsid w:val="000665A3"/>
    <w:rsid w:val="00066768"/>
    <w:rsid w:val="00066D01"/>
    <w:rsid w:val="00066E61"/>
    <w:rsid w:val="0006753B"/>
    <w:rsid w:val="0006778A"/>
    <w:rsid w:val="00067969"/>
    <w:rsid w:val="00070039"/>
    <w:rsid w:val="000702D0"/>
    <w:rsid w:val="00070C04"/>
    <w:rsid w:val="00070D3A"/>
    <w:rsid w:val="00070F94"/>
    <w:rsid w:val="000711ED"/>
    <w:rsid w:val="000713D2"/>
    <w:rsid w:val="000715A7"/>
    <w:rsid w:val="00071F6B"/>
    <w:rsid w:val="000723E5"/>
    <w:rsid w:val="00072704"/>
    <w:rsid w:val="00072FC2"/>
    <w:rsid w:val="00073111"/>
    <w:rsid w:val="0007328D"/>
    <w:rsid w:val="000735BE"/>
    <w:rsid w:val="000739DC"/>
    <w:rsid w:val="00073FC9"/>
    <w:rsid w:val="00074255"/>
    <w:rsid w:val="000742D3"/>
    <w:rsid w:val="000746B6"/>
    <w:rsid w:val="00074C32"/>
    <w:rsid w:val="0007617D"/>
    <w:rsid w:val="000766BD"/>
    <w:rsid w:val="00076868"/>
    <w:rsid w:val="000769B8"/>
    <w:rsid w:val="00076B6B"/>
    <w:rsid w:val="00076CB8"/>
    <w:rsid w:val="000771F6"/>
    <w:rsid w:val="00077898"/>
    <w:rsid w:val="00077971"/>
    <w:rsid w:val="00077C40"/>
    <w:rsid w:val="00077F99"/>
    <w:rsid w:val="00080176"/>
    <w:rsid w:val="000801DF"/>
    <w:rsid w:val="00080364"/>
    <w:rsid w:val="0008065E"/>
    <w:rsid w:val="00080AD2"/>
    <w:rsid w:val="00080DD2"/>
    <w:rsid w:val="00082288"/>
    <w:rsid w:val="000824BC"/>
    <w:rsid w:val="00082707"/>
    <w:rsid w:val="00082EC4"/>
    <w:rsid w:val="00083623"/>
    <w:rsid w:val="000836A0"/>
    <w:rsid w:val="00084D25"/>
    <w:rsid w:val="00084E29"/>
    <w:rsid w:val="00085280"/>
    <w:rsid w:val="000852D4"/>
    <w:rsid w:val="0008565D"/>
    <w:rsid w:val="000857E0"/>
    <w:rsid w:val="0008600C"/>
    <w:rsid w:val="000862C9"/>
    <w:rsid w:val="0008630C"/>
    <w:rsid w:val="00086533"/>
    <w:rsid w:val="00086BEA"/>
    <w:rsid w:val="000874F2"/>
    <w:rsid w:val="00087C6D"/>
    <w:rsid w:val="00087C9B"/>
    <w:rsid w:val="00087F2A"/>
    <w:rsid w:val="00090CE3"/>
    <w:rsid w:val="00090E10"/>
    <w:rsid w:val="00091293"/>
    <w:rsid w:val="00091D66"/>
    <w:rsid w:val="00091EB2"/>
    <w:rsid w:val="00091FB7"/>
    <w:rsid w:val="00092282"/>
    <w:rsid w:val="000924B3"/>
    <w:rsid w:val="00093DF8"/>
    <w:rsid w:val="00093F3D"/>
    <w:rsid w:val="000955BF"/>
    <w:rsid w:val="000956EE"/>
    <w:rsid w:val="00095CA2"/>
    <w:rsid w:val="00095D61"/>
    <w:rsid w:val="00095FAD"/>
    <w:rsid w:val="000960B6"/>
    <w:rsid w:val="0009613B"/>
    <w:rsid w:val="0009644A"/>
    <w:rsid w:val="00097233"/>
    <w:rsid w:val="0009733A"/>
    <w:rsid w:val="00097E45"/>
    <w:rsid w:val="000A0589"/>
    <w:rsid w:val="000A0721"/>
    <w:rsid w:val="000A0BA0"/>
    <w:rsid w:val="000A0C6B"/>
    <w:rsid w:val="000A0DC8"/>
    <w:rsid w:val="000A1518"/>
    <w:rsid w:val="000A156D"/>
    <w:rsid w:val="000A1843"/>
    <w:rsid w:val="000A194A"/>
    <w:rsid w:val="000A19AC"/>
    <w:rsid w:val="000A1FC4"/>
    <w:rsid w:val="000A2061"/>
    <w:rsid w:val="000A2454"/>
    <w:rsid w:val="000A342F"/>
    <w:rsid w:val="000A3964"/>
    <w:rsid w:val="000A3FC3"/>
    <w:rsid w:val="000A4A4F"/>
    <w:rsid w:val="000A4CC7"/>
    <w:rsid w:val="000A4DED"/>
    <w:rsid w:val="000A6141"/>
    <w:rsid w:val="000A62EF"/>
    <w:rsid w:val="000A6DE9"/>
    <w:rsid w:val="000A7148"/>
    <w:rsid w:val="000A7351"/>
    <w:rsid w:val="000A743E"/>
    <w:rsid w:val="000A7539"/>
    <w:rsid w:val="000A76B7"/>
    <w:rsid w:val="000A794E"/>
    <w:rsid w:val="000A7CA7"/>
    <w:rsid w:val="000B002E"/>
    <w:rsid w:val="000B0524"/>
    <w:rsid w:val="000B0710"/>
    <w:rsid w:val="000B08B3"/>
    <w:rsid w:val="000B1027"/>
    <w:rsid w:val="000B1062"/>
    <w:rsid w:val="000B175C"/>
    <w:rsid w:val="000B20DE"/>
    <w:rsid w:val="000B2151"/>
    <w:rsid w:val="000B2CFE"/>
    <w:rsid w:val="000B326C"/>
    <w:rsid w:val="000B3C8D"/>
    <w:rsid w:val="000B4061"/>
    <w:rsid w:val="000B4446"/>
    <w:rsid w:val="000B4668"/>
    <w:rsid w:val="000B494D"/>
    <w:rsid w:val="000B496C"/>
    <w:rsid w:val="000B4B87"/>
    <w:rsid w:val="000B4CAC"/>
    <w:rsid w:val="000B4D50"/>
    <w:rsid w:val="000B5315"/>
    <w:rsid w:val="000B5334"/>
    <w:rsid w:val="000B560C"/>
    <w:rsid w:val="000B59C8"/>
    <w:rsid w:val="000B5A02"/>
    <w:rsid w:val="000B616E"/>
    <w:rsid w:val="000B64FD"/>
    <w:rsid w:val="000B65A1"/>
    <w:rsid w:val="000B6D16"/>
    <w:rsid w:val="000B6FDF"/>
    <w:rsid w:val="000B789E"/>
    <w:rsid w:val="000B7B32"/>
    <w:rsid w:val="000C0239"/>
    <w:rsid w:val="000C0D5C"/>
    <w:rsid w:val="000C0DB9"/>
    <w:rsid w:val="000C1020"/>
    <w:rsid w:val="000C1175"/>
    <w:rsid w:val="000C1444"/>
    <w:rsid w:val="000C2142"/>
    <w:rsid w:val="000C25BC"/>
    <w:rsid w:val="000C28B6"/>
    <w:rsid w:val="000C36C8"/>
    <w:rsid w:val="000C3945"/>
    <w:rsid w:val="000C3A31"/>
    <w:rsid w:val="000C4BDB"/>
    <w:rsid w:val="000C4DA7"/>
    <w:rsid w:val="000C5B45"/>
    <w:rsid w:val="000C6033"/>
    <w:rsid w:val="000C6A98"/>
    <w:rsid w:val="000C6B1C"/>
    <w:rsid w:val="000C6DCD"/>
    <w:rsid w:val="000C6DEF"/>
    <w:rsid w:val="000C71D6"/>
    <w:rsid w:val="000C74F4"/>
    <w:rsid w:val="000C7746"/>
    <w:rsid w:val="000C7A2E"/>
    <w:rsid w:val="000D007F"/>
    <w:rsid w:val="000D0A45"/>
    <w:rsid w:val="000D0ACE"/>
    <w:rsid w:val="000D0C00"/>
    <w:rsid w:val="000D0D99"/>
    <w:rsid w:val="000D1146"/>
    <w:rsid w:val="000D11AF"/>
    <w:rsid w:val="000D12E9"/>
    <w:rsid w:val="000D1A70"/>
    <w:rsid w:val="000D1DD6"/>
    <w:rsid w:val="000D1DD9"/>
    <w:rsid w:val="000D1F25"/>
    <w:rsid w:val="000D281E"/>
    <w:rsid w:val="000D2BCF"/>
    <w:rsid w:val="000D2D5D"/>
    <w:rsid w:val="000D3189"/>
    <w:rsid w:val="000D4069"/>
    <w:rsid w:val="000D40E6"/>
    <w:rsid w:val="000D4504"/>
    <w:rsid w:val="000D4508"/>
    <w:rsid w:val="000D47DC"/>
    <w:rsid w:val="000D47EF"/>
    <w:rsid w:val="000D4812"/>
    <w:rsid w:val="000D5436"/>
    <w:rsid w:val="000D5BEF"/>
    <w:rsid w:val="000D644B"/>
    <w:rsid w:val="000D65F4"/>
    <w:rsid w:val="000D67C8"/>
    <w:rsid w:val="000D7175"/>
    <w:rsid w:val="000D76A7"/>
    <w:rsid w:val="000D7F0B"/>
    <w:rsid w:val="000E07C2"/>
    <w:rsid w:val="000E118D"/>
    <w:rsid w:val="000E18EA"/>
    <w:rsid w:val="000E21B3"/>
    <w:rsid w:val="000E2978"/>
    <w:rsid w:val="000E2A68"/>
    <w:rsid w:val="000E2CE4"/>
    <w:rsid w:val="000E2DF0"/>
    <w:rsid w:val="000E3191"/>
    <w:rsid w:val="000E33FA"/>
    <w:rsid w:val="000E3531"/>
    <w:rsid w:val="000E3B89"/>
    <w:rsid w:val="000E3BB2"/>
    <w:rsid w:val="000E3C35"/>
    <w:rsid w:val="000E442A"/>
    <w:rsid w:val="000E47C2"/>
    <w:rsid w:val="000E52D2"/>
    <w:rsid w:val="000E6277"/>
    <w:rsid w:val="000E634A"/>
    <w:rsid w:val="000E650D"/>
    <w:rsid w:val="000E7383"/>
    <w:rsid w:val="000E79A6"/>
    <w:rsid w:val="000E7CA9"/>
    <w:rsid w:val="000F030C"/>
    <w:rsid w:val="000F03F5"/>
    <w:rsid w:val="000F0618"/>
    <w:rsid w:val="000F0A06"/>
    <w:rsid w:val="000F0A7C"/>
    <w:rsid w:val="000F0B77"/>
    <w:rsid w:val="000F0C0C"/>
    <w:rsid w:val="000F0FC5"/>
    <w:rsid w:val="000F144B"/>
    <w:rsid w:val="000F1AC2"/>
    <w:rsid w:val="000F1C58"/>
    <w:rsid w:val="000F1D0B"/>
    <w:rsid w:val="000F1D57"/>
    <w:rsid w:val="000F1EB9"/>
    <w:rsid w:val="000F1F36"/>
    <w:rsid w:val="000F1F79"/>
    <w:rsid w:val="000F235B"/>
    <w:rsid w:val="000F2930"/>
    <w:rsid w:val="000F2ED8"/>
    <w:rsid w:val="000F327B"/>
    <w:rsid w:val="000F3C93"/>
    <w:rsid w:val="000F45F8"/>
    <w:rsid w:val="000F4695"/>
    <w:rsid w:val="000F49AC"/>
    <w:rsid w:val="000F4A7F"/>
    <w:rsid w:val="000F4B6A"/>
    <w:rsid w:val="000F4C74"/>
    <w:rsid w:val="000F4D11"/>
    <w:rsid w:val="000F4D5A"/>
    <w:rsid w:val="000F4EF1"/>
    <w:rsid w:val="000F533D"/>
    <w:rsid w:val="000F5B97"/>
    <w:rsid w:val="000F5BF5"/>
    <w:rsid w:val="000F5CAE"/>
    <w:rsid w:val="000F5D37"/>
    <w:rsid w:val="000F5E39"/>
    <w:rsid w:val="000F639A"/>
    <w:rsid w:val="000F67EC"/>
    <w:rsid w:val="00100482"/>
    <w:rsid w:val="001006EA"/>
    <w:rsid w:val="001008A6"/>
    <w:rsid w:val="00101375"/>
    <w:rsid w:val="001013BB"/>
    <w:rsid w:val="001018BF"/>
    <w:rsid w:val="00101A60"/>
    <w:rsid w:val="00101A77"/>
    <w:rsid w:val="00101BEC"/>
    <w:rsid w:val="00101D2F"/>
    <w:rsid w:val="00102DF7"/>
    <w:rsid w:val="00103476"/>
    <w:rsid w:val="001036F7"/>
    <w:rsid w:val="00103854"/>
    <w:rsid w:val="00103AA7"/>
    <w:rsid w:val="0010432F"/>
    <w:rsid w:val="001043DD"/>
    <w:rsid w:val="00104CAC"/>
    <w:rsid w:val="00104F75"/>
    <w:rsid w:val="001059D6"/>
    <w:rsid w:val="001069FB"/>
    <w:rsid w:val="00107078"/>
    <w:rsid w:val="0010728A"/>
    <w:rsid w:val="0010758E"/>
    <w:rsid w:val="001077F4"/>
    <w:rsid w:val="00107B65"/>
    <w:rsid w:val="00107D1E"/>
    <w:rsid w:val="00107DB2"/>
    <w:rsid w:val="00110AF1"/>
    <w:rsid w:val="0011112B"/>
    <w:rsid w:val="0011161E"/>
    <w:rsid w:val="00111743"/>
    <w:rsid w:val="00111ADF"/>
    <w:rsid w:val="00111E34"/>
    <w:rsid w:val="001120CA"/>
    <w:rsid w:val="00112332"/>
    <w:rsid w:val="00112666"/>
    <w:rsid w:val="00112724"/>
    <w:rsid w:val="00112C41"/>
    <w:rsid w:val="001131EE"/>
    <w:rsid w:val="00113DB8"/>
    <w:rsid w:val="00113F3E"/>
    <w:rsid w:val="00114056"/>
    <w:rsid w:val="00114806"/>
    <w:rsid w:val="001152CE"/>
    <w:rsid w:val="001154A5"/>
    <w:rsid w:val="0011569F"/>
    <w:rsid w:val="0011584B"/>
    <w:rsid w:val="00115DCA"/>
    <w:rsid w:val="00115F2E"/>
    <w:rsid w:val="00116354"/>
    <w:rsid w:val="001164C8"/>
    <w:rsid w:val="0011660E"/>
    <w:rsid w:val="00116933"/>
    <w:rsid w:val="00116991"/>
    <w:rsid w:val="00116E76"/>
    <w:rsid w:val="00116EC5"/>
    <w:rsid w:val="0011704A"/>
    <w:rsid w:val="00117052"/>
    <w:rsid w:val="001172F7"/>
    <w:rsid w:val="00117555"/>
    <w:rsid w:val="0011781A"/>
    <w:rsid w:val="00120614"/>
    <w:rsid w:val="001219D7"/>
    <w:rsid w:val="00121BA9"/>
    <w:rsid w:val="00121C7E"/>
    <w:rsid w:val="00121F62"/>
    <w:rsid w:val="00122BCF"/>
    <w:rsid w:val="00123116"/>
    <w:rsid w:val="00123204"/>
    <w:rsid w:val="00123298"/>
    <w:rsid w:val="00123CA8"/>
    <w:rsid w:val="00124302"/>
    <w:rsid w:val="00124363"/>
    <w:rsid w:val="001243AC"/>
    <w:rsid w:val="00124527"/>
    <w:rsid w:val="0012463D"/>
    <w:rsid w:val="00124D44"/>
    <w:rsid w:val="00125ABD"/>
    <w:rsid w:val="001261A6"/>
    <w:rsid w:val="001261FE"/>
    <w:rsid w:val="00126414"/>
    <w:rsid w:val="00126603"/>
    <w:rsid w:val="001266BD"/>
    <w:rsid w:val="00126D5F"/>
    <w:rsid w:val="0012745E"/>
    <w:rsid w:val="001278A9"/>
    <w:rsid w:val="001279CC"/>
    <w:rsid w:val="00127FC1"/>
    <w:rsid w:val="0013086C"/>
    <w:rsid w:val="00130BFF"/>
    <w:rsid w:val="00130ED1"/>
    <w:rsid w:val="001310E7"/>
    <w:rsid w:val="0013116A"/>
    <w:rsid w:val="00131269"/>
    <w:rsid w:val="00131360"/>
    <w:rsid w:val="00131D65"/>
    <w:rsid w:val="00133580"/>
    <w:rsid w:val="001338E3"/>
    <w:rsid w:val="00133DF6"/>
    <w:rsid w:val="001340FE"/>
    <w:rsid w:val="001348C2"/>
    <w:rsid w:val="00134D94"/>
    <w:rsid w:val="00134E4B"/>
    <w:rsid w:val="00135666"/>
    <w:rsid w:val="00135BCD"/>
    <w:rsid w:val="001366A9"/>
    <w:rsid w:val="00136B3B"/>
    <w:rsid w:val="001372D2"/>
    <w:rsid w:val="001374C8"/>
    <w:rsid w:val="0013766D"/>
    <w:rsid w:val="001376FE"/>
    <w:rsid w:val="001377E6"/>
    <w:rsid w:val="00137801"/>
    <w:rsid w:val="00137C0D"/>
    <w:rsid w:val="00140166"/>
    <w:rsid w:val="0014057D"/>
    <w:rsid w:val="00140D10"/>
    <w:rsid w:val="001411BA"/>
    <w:rsid w:val="001413BF"/>
    <w:rsid w:val="00141460"/>
    <w:rsid w:val="0014179B"/>
    <w:rsid w:val="00141A99"/>
    <w:rsid w:val="00141AFF"/>
    <w:rsid w:val="00141EAA"/>
    <w:rsid w:val="00142E69"/>
    <w:rsid w:val="001431E0"/>
    <w:rsid w:val="00143355"/>
    <w:rsid w:val="001433B5"/>
    <w:rsid w:val="0014348C"/>
    <w:rsid w:val="001435FD"/>
    <w:rsid w:val="00143A68"/>
    <w:rsid w:val="00143B62"/>
    <w:rsid w:val="00144168"/>
    <w:rsid w:val="001441DD"/>
    <w:rsid w:val="00144530"/>
    <w:rsid w:val="0014534F"/>
    <w:rsid w:val="001453DA"/>
    <w:rsid w:val="001462BF"/>
    <w:rsid w:val="001467F8"/>
    <w:rsid w:val="00146E0C"/>
    <w:rsid w:val="00146E18"/>
    <w:rsid w:val="00146FC5"/>
    <w:rsid w:val="001473F4"/>
    <w:rsid w:val="001475CA"/>
    <w:rsid w:val="00147776"/>
    <w:rsid w:val="00147948"/>
    <w:rsid w:val="00147A0B"/>
    <w:rsid w:val="00147A8E"/>
    <w:rsid w:val="00147BFB"/>
    <w:rsid w:val="0015018C"/>
    <w:rsid w:val="00150282"/>
    <w:rsid w:val="0015099B"/>
    <w:rsid w:val="001509CE"/>
    <w:rsid w:val="00150A56"/>
    <w:rsid w:val="00150A60"/>
    <w:rsid w:val="00151913"/>
    <w:rsid w:val="00151B87"/>
    <w:rsid w:val="00151D96"/>
    <w:rsid w:val="00151FE7"/>
    <w:rsid w:val="001528D9"/>
    <w:rsid w:val="00152D16"/>
    <w:rsid w:val="0015304A"/>
    <w:rsid w:val="0015375B"/>
    <w:rsid w:val="00153A85"/>
    <w:rsid w:val="00153BEA"/>
    <w:rsid w:val="00153C04"/>
    <w:rsid w:val="00153E7E"/>
    <w:rsid w:val="00153F1F"/>
    <w:rsid w:val="00154524"/>
    <w:rsid w:val="0015487A"/>
    <w:rsid w:val="00154E9F"/>
    <w:rsid w:val="00154EFE"/>
    <w:rsid w:val="001550C2"/>
    <w:rsid w:val="00155167"/>
    <w:rsid w:val="001553C7"/>
    <w:rsid w:val="001556D6"/>
    <w:rsid w:val="001559C8"/>
    <w:rsid w:val="00156728"/>
    <w:rsid w:val="0015688E"/>
    <w:rsid w:val="0015762A"/>
    <w:rsid w:val="00157827"/>
    <w:rsid w:val="00157AC0"/>
    <w:rsid w:val="00157F9E"/>
    <w:rsid w:val="001600B8"/>
    <w:rsid w:val="00160860"/>
    <w:rsid w:val="00160998"/>
    <w:rsid w:val="00160C15"/>
    <w:rsid w:val="00160D4C"/>
    <w:rsid w:val="00160DF9"/>
    <w:rsid w:val="00161075"/>
    <w:rsid w:val="00161349"/>
    <w:rsid w:val="0016194C"/>
    <w:rsid w:val="00161BC9"/>
    <w:rsid w:val="00161D51"/>
    <w:rsid w:val="001628B6"/>
    <w:rsid w:val="00162988"/>
    <w:rsid w:val="00162F84"/>
    <w:rsid w:val="001631EC"/>
    <w:rsid w:val="0016336A"/>
    <w:rsid w:val="001640D2"/>
    <w:rsid w:val="00164B72"/>
    <w:rsid w:val="00164CEE"/>
    <w:rsid w:val="00164D54"/>
    <w:rsid w:val="00165214"/>
    <w:rsid w:val="0016561F"/>
    <w:rsid w:val="00165F76"/>
    <w:rsid w:val="0016627F"/>
    <w:rsid w:val="00166526"/>
    <w:rsid w:val="00166939"/>
    <w:rsid w:val="00166E66"/>
    <w:rsid w:val="00167380"/>
    <w:rsid w:val="0016784E"/>
    <w:rsid w:val="00167A0B"/>
    <w:rsid w:val="00170118"/>
    <w:rsid w:val="001701B8"/>
    <w:rsid w:val="001703AE"/>
    <w:rsid w:val="00170643"/>
    <w:rsid w:val="00170735"/>
    <w:rsid w:val="00170D8E"/>
    <w:rsid w:val="0017143B"/>
    <w:rsid w:val="001719B0"/>
    <w:rsid w:val="00172C6A"/>
    <w:rsid w:val="00172DF8"/>
    <w:rsid w:val="00172E78"/>
    <w:rsid w:val="0017322F"/>
    <w:rsid w:val="0017378A"/>
    <w:rsid w:val="00174617"/>
    <w:rsid w:val="00174887"/>
    <w:rsid w:val="00174995"/>
    <w:rsid w:val="001753CF"/>
    <w:rsid w:val="00175DF2"/>
    <w:rsid w:val="00175FBF"/>
    <w:rsid w:val="0017622A"/>
    <w:rsid w:val="001767C0"/>
    <w:rsid w:val="0017696B"/>
    <w:rsid w:val="00177793"/>
    <w:rsid w:val="00177904"/>
    <w:rsid w:val="00180AF6"/>
    <w:rsid w:val="00180FDB"/>
    <w:rsid w:val="001824DD"/>
    <w:rsid w:val="00182686"/>
    <w:rsid w:val="00182DA5"/>
    <w:rsid w:val="00182F86"/>
    <w:rsid w:val="001830BF"/>
    <w:rsid w:val="001833D9"/>
    <w:rsid w:val="00184242"/>
    <w:rsid w:val="00184291"/>
    <w:rsid w:val="001842C8"/>
    <w:rsid w:val="001847A0"/>
    <w:rsid w:val="00184FAB"/>
    <w:rsid w:val="00186169"/>
    <w:rsid w:val="00186515"/>
    <w:rsid w:val="00186770"/>
    <w:rsid w:val="00186E35"/>
    <w:rsid w:val="00186F85"/>
    <w:rsid w:val="0018712C"/>
    <w:rsid w:val="001877D1"/>
    <w:rsid w:val="001878DC"/>
    <w:rsid w:val="001878EC"/>
    <w:rsid w:val="0018795F"/>
    <w:rsid w:val="001879E2"/>
    <w:rsid w:val="00187B10"/>
    <w:rsid w:val="00187B3F"/>
    <w:rsid w:val="00187B5E"/>
    <w:rsid w:val="00187CEF"/>
    <w:rsid w:val="00187E89"/>
    <w:rsid w:val="00187F19"/>
    <w:rsid w:val="00190052"/>
    <w:rsid w:val="001910A5"/>
    <w:rsid w:val="00191563"/>
    <w:rsid w:val="001916F4"/>
    <w:rsid w:val="0019194A"/>
    <w:rsid w:val="00191FBC"/>
    <w:rsid w:val="0019264C"/>
    <w:rsid w:val="00193100"/>
    <w:rsid w:val="001935C9"/>
    <w:rsid w:val="00193B45"/>
    <w:rsid w:val="00193B87"/>
    <w:rsid w:val="001940A5"/>
    <w:rsid w:val="00194170"/>
    <w:rsid w:val="00194451"/>
    <w:rsid w:val="001947A9"/>
    <w:rsid w:val="00195215"/>
    <w:rsid w:val="0019557C"/>
    <w:rsid w:val="0019585D"/>
    <w:rsid w:val="00195DF5"/>
    <w:rsid w:val="00195FBB"/>
    <w:rsid w:val="00197076"/>
    <w:rsid w:val="001978B2"/>
    <w:rsid w:val="00197BD9"/>
    <w:rsid w:val="001A0059"/>
    <w:rsid w:val="001A0769"/>
    <w:rsid w:val="001A081B"/>
    <w:rsid w:val="001A0D81"/>
    <w:rsid w:val="001A100A"/>
    <w:rsid w:val="001A10D0"/>
    <w:rsid w:val="001A157C"/>
    <w:rsid w:val="001A1779"/>
    <w:rsid w:val="001A17A7"/>
    <w:rsid w:val="001A1ED5"/>
    <w:rsid w:val="001A2391"/>
    <w:rsid w:val="001A25B3"/>
    <w:rsid w:val="001A2653"/>
    <w:rsid w:val="001A2930"/>
    <w:rsid w:val="001A2EB1"/>
    <w:rsid w:val="001A2EFE"/>
    <w:rsid w:val="001A330F"/>
    <w:rsid w:val="001A35BB"/>
    <w:rsid w:val="001A38D7"/>
    <w:rsid w:val="001A3C04"/>
    <w:rsid w:val="001A3D1D"/>
    <w:rsid w:val="001A3E32"/>
    <w:rsid w:val="001A4039"/>
    <w:rsid w:val="001A485C"/>
    <w:rsid w:val="001A5343"/>
    <w:rsid w:val="001A656C"/>
    <w:rsid w:val="001A67B8"/>
    <w:rsid w:val="001A6DB3"/>
    <w:rsid w:val="001A704A"/>
    <w:rsid w:val="001A71D3"/>
    <w:rsid w:val="001A751E"/>
    <w:rsid w:val="001A77B1"/>
    <w:rsid w:val="001A7CEA"/>
    <w:rsid w:val="001A7EFD"/>
    <w:rsid w:val="001A7FD7"/>
    <w:rsid w:val="001B09AC"/>
    <w:rsid w:val="001B0CC4"/>
    <w:rsid w:val="001B1C5A"/>
    <w:rsid w:val="001B1D06"/>
    <w:rsid w:val="001B2BD0"/>
    <w:rsid w:val="001B2D52"/>
    <w:rsid w:val="001B38E7"/>
    <w:rsid w:val="001B3F60"/>
    <w:rsid w:val="001B4187"/>
    <w:rsid w:val="001B42E7"/>
    <w:rsid w:val="001B452A"/>
    <w:rsid w:val="001B4C23"/>
    <w:rsid w:val="001B52F3"/>
    <w:rsid w:val="001B5538"/>
    <w:rsid w:val="001B5D0E"/>
    <w:rsid w:val="001B5F5C"/>
    <w:rsid w:val="001B6C90"/>
    <w:rsid w:val="001B6E1C"/>
    <w:rsid w:val="001B6FD8"/>
    <w:rsid w:val="001B707B"/>
    <w:rsid w:val="001B70CB"/>
    <w:rsid w:val="001C01E9"/>
    <w:rsid w:val="001C069B"/>
    <w:rsid w:val="001C0CBF"/>
    <w:rsid w:val="001C0EDB"/>
    <w:rsid w:val="001C1D68"/>
    <w:rsid w:val="001C23EA"/>
    <w:rsid w:val="001C2CC4"/>
    <w:rsid w:val="001C2CDA"/>
    <w:rsid w:val="001C2DF0"/>
    <w:rsid w:val="001C3106"/>
    <w:rsid w:val="001C31D8"/>
    <w:rsid w:val="001C37A5"/>
    <w:rsid w:val="001C3994"/>
    <w:rsid w:val="001C3A95"/>
    <w:rsid w:val="001C3C30"/>
    <w:rsid w:val="001C4412"/>
    <w:rsid w:val="001C4C01"/>
    <w:rsid w:val="001C4C4E"/>
    <w:rsid w:val="001C4EAB"/>
    <w:rsid w:val="001C54C9"/>
    <w:rsid w:val="001C5A4C"/>
    <w:rsid w:val="001C5F34"/>
    <w:rsid w:val="001C5F46"/>
    <w:rsid w:val="001C62FA"/>
    <w:rsid w:val="001C6492"/>
    <w:rsid w:val="001C6A4C"/>
    <w:rsid w:val="001C7621"/>
    <w:rsid w:val="001C7899"/>
    <w:rsid w:val="001D02EF"/>
    <w:rsid w:val="001D0322"/>
    <w:rsid w:val="001D064C"/>
    <w:rsid w:val="001D0D49"/>
    <w:rsid w:val="001D0E6A"/>
    <w:rsid w:val="001D0F1F"/>
    <w:rsid w:val="001D13D5"/>
    <w:rsid w:val="001D13FD"/>
    <w:rsid w:val="001D1445"/>
    <w:rsid w:val="001D1779"/>
    <w:rsid w:val="001D1A5B"/>
    <w:rsid w:val="001D26AD"/>
    <w:rsid w:val="001D26D3"/>
    <w:rsid w:val="001D2BDD"/>
    <w:rsid w:val="001D2CC0"/>
    <w:rsid w:val="001D309D"/>
    <w:rsid w:val="001D3812"/>
    <w:rsid w:val="001D3EED"/>
    <w:rsid w:val="001D42A8"/>
    <w:rsid w:val="001D4431"/>
    <w:rsid w:val="001D4560"/>
    <w:rsid w:val="001D45A4"/>
    <w:rsid w:val="001D4FCF"/>
    <w:rsid w:val="001D50DB"/>
    <w:rsid w:val="001D548F"/>
    <w:rsid w:val="001D5614"/>
    <w:rsid w:val="001D5876"/>
    <w:rsid w:val="001D6045"/>
    <w:rsid w:val="001D68ED"/>
    <w:rsid w:val="001D6C30"/>
    <w:rsid w:val="001D6C36"/>
    <w:rsid w:val="001D6E67"/>
    <w:rsid w:val="001D73F6"/>
    <w:rsid w:val="001D77CE"/>
    <w:rsid w:val="001D7FB0"/>
    <w:rsid w:val="001E0598"/>
    <w:rsid w:val="001E0730"/>
    <w:rsid w:val="001E0F0B"/>
    <w:rsid w:val="001E0FB5"/>
    <w:rsid w:val="001E141C"/>
    <w:rsid w:val="001E1502"/>
    <w:rsid w:val="001E17A3"/>
    <w:rsid w:val="001E18F2"/>
    <w:rsid w:val="001E19DB"/>
    <w:rsid w:val="001E2837"/>
    <w:rsid w:val="001E3475"/>
    <w:rsid w:val="001E38C6"/>
    <w:rsid w:val="001E38F4"/>
    <w:rsid w:val="001E3B58"/>
    <w:rsid w:val="001E3F89"/>
    <w:rsid w:val="001E41A7"/>
    <w:rsid w:val="001E433F"/>
    <w:rsid w:val="001E43B6"/>
    <w:rsid w:val="001E51F1"/>
    <w:rsid w:val="001E58F5"/>
    <w:rsid w:val="001E600B"/>
    <w:rsid w:val="001E62AC"/>
    <w:rsid w:val="001E65D1"/>
    <w:rsid w:val="001E6B0B"/>
    <w:rsid w:val="001E77D1"/>
    <w:rsid w:val="001E7A00"/>
    <w:rsid w:val="001E7BA4"/>
    <w:rsid w:val="001F0F42"/>
    <w:rsid w:val="001F0FEF"/>
    <w:rsid w:val="001F10AD"/>
    <w:rsid w:val="001F1A82"/>
    <w:rsid w:val="001F1FE0"/>
    <w:rsid w:val="001F20BC"/>
    <w:rsid w:val="001F2131"/>
    <w:rsid w:val="001F21A2"/>
    <w:rsid w:val="001F2627"/>
    <w:rsid w:val="001F26A4"/>
    <w:rsid w:val="001F2B08"/>
    <w:rsid w:val="001F2F98"/>
    <w:rsid w:val="001F3118"/>
    <w:rsid w:val="001F333E"/>
    <w:rsid w:val="001F3DE3"/>
    <w:rsid w:val="001F4133"/>
    <w:rsid w:val="001F42EF"/>
    <w:rsid w:val="001F4AF1"/>
    <w:rsid w:val="001F4E70"/>
    <w:rsid w:val="001F519D"/>
    <w:rsid w:val="001F52C4"/>
    <w:rsid w:val="001F5334"/>
    <w:rsid w:val="001F54AF"/>
    <w:rsid w:val="001F5760"/>
    <w:rsid w:val="001F62C5"/>
    <w:rsid w:val="001F6D15"/>
    <w:rsid w:val="001F728D"/>
    <w:rsid w:val="001F74D4"/>
    <w:rsid w:val="001F79D2"/>
    <w:rsid w:val="001F7F6B"/>
    <w:rsid w:val="0020013C"/>
    <w:rsid w:val="00200180"/>
    <w:rsid w:val="0020035A"/>
    <w:rsid w:val="00200A17"/>
    <w:rsid w:val="00200A3E"/>
    <w:rsid w:val="00200C82"/>
    <w:rsid w:val="00200E93"/>
    <w:rsid w:val="00200FE2"/>
    <w:rsid w:val="002011B8"/>
    <w:rsid w:val="0020124E"/>
    <w:rsid w:val="00201627"/>
    <w:rsid w:val="002016C9"/>
    <w:rsid w:val="00201A05"/>
    <w:rsid w:val="00201D42"/>
    <w:rsid w:val="002021E2"/>
    <w:rsid w:val="002022D3"/>
    <w:rsid w:val="0020243C"/>
    <w:rsid w:val="00202847"/>
    <w:rsid w:val="00203BA1"/>
    <w:rsid w:val="00203E21"/>
    <w:rsid w:val="00203EC3"/>
    <w:rsid w:val="00204B3A"/>
    <w:rsid w:val="0020556E"/>
    <w:rsid w:val="0020570C"/>
    <w:rsid w:val="00205AB7"/>
    <w:rsid w:val="00206323"/>
    <w:rsid w:val="002066B5"/>
    <w:rsid w:val="002069DC"/>
    <w:rsid w:val="00206F47"/>
    <w:rsid w:val="00207075"/>
    <w:rsid w:val="002075D8"/>
    <w:rsid w:val="002076BB"/>
    <w:rsid w:val="0020788A"/>
    <w:rsid w:val="0020794B"/>
    <w:rsid w:val="00207A14"/>
    <w:rsid w:val="00207CDB"/>
    <w:rsid w:val="00210758"/>
    <w:rsid w:val="00211BA3"/>
    <w:rsid w:val="00211F50"/>
    <w:rsid w:val="00212071"/>
    <w:rsid w:val="002121EF"/>
    <w:rsid w:val="002123BD"/>
    <w:rsid w:val="002124BD"/>
    <w:rsid w:val="00212533"/>
    <w:rsid w:val="00212BB3"/>
    <w:rsid w:val="00212EF6"/>
    <w:rsid w:val="002137FC"/>
    <w:rsid w:val="00213A2D"/>
    <w:rsid w:val="00213C25"/>
    <w:rsid w:val="00213EE6"/>
    <w:rsid w:val="0021426E"/>
    <w:rsid w:val="00214464"/>
    <w:rsid w:val="00214F22"/>
    <w:rsid w:val="002153E1"/>
    <w:rsid w:val="00215615"/>
    <w:rsid w:val="00215C39"/>
    <w:rsid w:val="00215EA7"/>
    <w:rsid w:val="00216021"/>
    <w:rsid w:val="0021673C"/>
    <w:rsid w:val="002179F2"/>
    <w:rsid w:val="00220337"/>
    <w:rsid w:val="00220A66"/>
    <w:rsid w:val="00220CB8"/>
    <w:rsid w:val="002224FF"/>
    <w:rsid w:val="00222559"/>
    <w:rsid w:val="002227BE"/>
    <w:rsid w:val="0022344A"/>
    <w:rsid w:val="002238D2"/>
    <w:rsid w:val="00223AA1"/>
    <w:rsid w:val="0022428F"/>
    <w:rsid w:val="0022467D"/>
    <w:rsid w:val="00224FCA"/>
    <w:rsid w:val="0022507C"/>
    <w:rsid w:val="00225350"/>
    <w:rsid w:val="002256BB"/>
    <w:rsid w:val="00226828"/>
    <w:rsid w:val="00226C1B"/>
    <w:rsid w:val="00227691"/>
    <w:rsid w:val="0022790B"/>
    <w:rsid w:val="00227F5E"/>
    <w:rsid w:val="00230170"/>
    <w:rsid w:val="00230C98"/>
    <w:rsid w:val="00230E6C"/>
    <w:rsid w:val="00231075"/>
    <w:rsid w:val="00231429"/>
    <w:rsid w:val="00231624"/>
    <w:rsid w:val="0023166F"/>
    <w:rsid w:val="00231CD8"/>
    <w:rsid w:val="00231D91"/>
    <w:rsid w:val="00231FE2"/>
    <w:rsid w:val="00232180"/>
    <w:rsid w:val="0023261D"/>
    <w:rsid w:val="00232775"/>
    <w:rsid w:val="00232BCC"/>
    <w:rsid w:val="002331BA"/>
    <w:rsid w:val="00233257"/>
    <w:rsid w:val="0023340B"/>
    <w:rsid w:val="0023352B"/>
    <w:rsid w:val="00233A8F"/>
    <w:rsid w:val="00233D40"/>
    <w:rsid w:val="00233EB2"/>
    <w:rsid w:val="00234787"/>
    <w:rsid w:val="00234CE5"/>
    <w:rsid w:val="00234E84"/>
    <w:rsid w:val="0023618D"/>
    <w:rsid w:val="00236D03"/>
    <w:rsid w:val="00236DB1"/>
    <w:rsid w:val="00237363"/>
    <w:rsid w:val="002373A7"/>
    <w:rsid w:val="00237968"/>
    <w:rsid w:val="00240651"/>
    <w:rsid w:val="0024070B"/>
    <w:rsid w:val="00241B47"/>
    <w:rsid w:val="00242435"/>
    <w:rsid w:val="00242536"/>
    <w:rsid w:val="00243891"/>
    <w:rsid w:val="00243C4D"/>
    <w:rsid w:val="00244066"/>
    <w:rsid w:val="0024420C"/>
    <w:rsid w:val="00244265"/>
    <w:rsid w:val="002447C2"/>
    <w:rsid w:val="00244C30"/>
    <w:rsid w:val="00244C67"/>
    <w:rsid w:val="00244DF0"/>
    <w:rsid w:val="002456FA"/>
    <w:rsid w:val="00245A85"/>
    <w:rsid w:val="0024669B"/>
    <w:rsid w:val="002468F7"/>
    <w:rsid w:val="00246C53"/>
    <w:rsid w:val="00247133"/>
    <w:rsid w:val="002475EE"/>
    <w:rsid w:val="002477E1"/>
    <w:rsid w:val="002506B0"/>
    <w:rsid w:val="00250AAB"/>
    <w:rsid w:val="0025166A"/>
    <w:rsid w:val="00251CF3"/>
    <w:rsid w:val="00252CA3"/>
    <w:rsid w:val="002541CC"/>
    <w:rsid w:val="00254458"/>
    <w:rsid w:val="00254800"/>
    <w:rsid w:val="00254A5C"/>
    <w:rsid w:val="0025628F"/>
    <w:rsid w:val="0025633A"/>
    <w:rsid w:val="002565C5"/>
    <w:rsid w:val="002569D2"/>
    <w:rsid w:val="002573BB"/>
    <w:rsid w:val="002601E8"/>
    <w:rsid w:val="00260766"/>
    <w:rsid w:val="00260D3F"/>
    <w:rsid w:val="00260F72"/>
    <w:rsid w:val="002618AF"/>
    <w:rsid w:val="00261DE1"/>
    <w:rsid w:val="00261FF7"/>
    <w:rsid w:val="002621EA"/>
    <w:rsid w:val="002625DD"/>
    <w:rsid w:val="002626FB"/>
    <w:rsid w:val="00262DAB"/>
    <w:rsid w:val="00262FFA"/>
    <w:rsid w:val="00263180"/>
    <w:rsid w:val="00263ECC"/>
    <w:rsid w:val="00263EFA"/>
    <w:rsid w:val="00264075"/>
    <w:rsid w:val="002649D4"/>
    <w:rsid w:val="0026568E"/>
    <w:rsid w:val="002658DE"/>
    <w:rsid w:val="00265971"/>
    <w:rsid w:val="00265EF8"/>
    <w:rsid w:val="002660D2"/>
    <w:rsid w:val="00266506"/>
    <w:rsid w:val="00266564"/>
    <w:rsid w:val="00266B0C"/>
    <w:rsid w:val="00267788"/>
    <w:rsid w:val="00267B4B"/>
    <w:rsid w:val="002702CB"/>
    <w:rsid w:val="00270397"/>
    <w:rsid w:val="00270B4F"/>
    <w:rsid w:val="00270C9D"/>
    <w:rsid w:val="00271559"/>
    <w:rsid w:val="00271FD6"/>
    <w:rsid w:val="002723BC"/>
    <w:rsid w:val="002723C7"/>
    <w:rsid w:val="002726D3"/>
    <w:rsid w:val="00272A62"/>
    <w:rsid w:val="00273946"/>
    <w:rsid w:val="00273ACD"/>
    <w:rsid w:val="00273D53"/>
    <w:rsid w:val="00274084"/>
    <w:rsid w:val="0027422C"/>
    <w:rsid w:val="00274368"/>
    <w:rsid w:val="002743C4"/>
    <w:rsid w:val="00274679"/>
    <w:rsid w:val="00274A6D"/>
    <w:rsid w:val="00274C61"/>
    <w:rsid w:val="00274D42"/>
    <w:rsid w:val="00276A68"/>
    <w:rsid w:val="00276D98"/>
    <w:rsid w:val="002809E7"/>
    <w:rsid w:val="00280C35"/>
    <w:rsid w:val="00281356"/>
    <w:rsid w:val="00281431"/>
    <w:rsid w:val="00281653"/>
    <w:rsid w:val="00281DA0"/>
    <w:rsid w:val="002820E7"/>
    <w:rsid w:val="002821AA"/>
    <w:rsid w:val="00282366"/>
    <w:rsid w:val="00282472"/>
    <w:rsid w:val="00282985"/>
    <w:rsid w:val="00282CE7"/>
    <w:rsid w:val="0028350F"/>
    <w:rsid w:val="0028413E"/>
    <w:rsid w:val="002842FC"/>
    <w:rsid w:val="002843CD"/>
    <w:rsid w:val="0028469D"/>
    <w:rsid w:val="002846C4"/>
    <w:rsid w:val="002847B1"/>
    <w:rsid w:val="00284A6A"/>
    <w:rsid w:val="00284B45"/>
    <w:rsid w:val="00284F5A"/>
    <w:rsid w:val="0028519E"/>
    <w:rsid w:val="00285339"/>
    <w:rsid w:val="002853F3"/>
    <w:rsid w:val="00285A0C"/>
    <w:rsid w:val="00285F43"/>
    <w:rsid w:val="002863C7"/>
    <w:rsid w:val="00286470"/>
    <w:rsid w:val="00286F6C"/>
    <w:rsid w:val="00286FC3"/>
    <w:rsid w:val="0028752B"/>
    <w:rsid w:val="002875E4"/>
    <w:rsid w:val="0028761F"/>
    <w:rsid w:val="00287803"/>
    <w:rsid w:val="002878BC"/>
    <w:rsid w:val="002900FC"/>
    <w:rsid w:val="00290975"/>
    <w:rsid w:val="0029170F"/>
    <w:rsid w:val="00291B35"/>
    <w:rsid w:val="00291F35"/>
    <w:rsid w:val="0029215C"/>
    <w:rsid w:val="002921D7"/>
    <w:rsid w:val="00292A6D"/>
    <w:rsid w:val="00292E41"/>
    <w:rsid w:val="00292E61"/>
    <w:rsid w:val="0029357F"/>
    <w:rsid w:val="002936F1"/>
    <w:rsid w:val="00293D85"/>
    <w:rsid w:val="002946FD"/>
    <w:rsid w:val="00294A47"/>
    <w:rsid w:val="00294EE1"/>
    <w:rsid w:val="0029599B"/>
    <w:rsid w:val="002959C9"/>
    <w:rsid w:val="00296008"/>
    <w:rsid w:val="0029653C"/>
    <w:rsid w:val="002966C8"/>
    <w:rsid w:val="002967AD"/>
    <w:rsid w:val="00296ED7"/>
    <w:rsid w:val="002973CF"/>
    <w:rsid w:val="002A041D"/>
    <w:rsid w:val="002A04C5"/>
    <w:rsid w:val="002A13DE"/>
    <w:rsid w:val="002A1F43"/>
    <w:rsid w:val="002A22BD"/>
    <w:rsid w:val="002A25CD"/>
    <w:rsid w:val="002A2D33"/>
    <w:rsid w:val="002A2F94"/>
    <w:rsid w:val="002A3523"/>
    <w:rsid w:val="002A3F81"/>
    <w:rsid w:val="002A403E"/>
    <w:rsid w:val="002A48C6"/>
    <w:rsid w:val="002A4C7D"/>
    <w:rsid w:val="002A5128"/>
    <w:rsid w:val="002A5A85"/>
    <w:rsid w:val="002A5B37"/>
    <w:rsid w:val="002A5CDD"/>
    <w:rsid w:val="002A5EB7"/>
    <w:rsid w:val="002A5FB7"/>
    <w:rsid w:val="002A6A63"/>
    <w:rsid w:val="002A6CCF"/>
    <w:rsid w:val="002A7A15"/>
    <w:rsid w:val="002A7E17"/>
    <w:rsid w:val="002B0CF0"/>
    <w:rsid w:val="002B1D8F"/>
    <w:rsid w:val="002B1E8E"/>
    <w:rsid w:val="002B24F4"/>
    <w:rsid w:val="002B2588"/>
    <w:rsid w:val="002B2A8B"/>
    <w:rsid w:val="002B2B2E"/>
    <w:rsid w:val="002B2BA6"/>
    <w:rsid w:val="002B2C82"/>
    <w:rsid w:val="002B2CA1"/>
    <w:rsid w:val="002B2F28"/>
    <w:rsid w:val="002B31C9"/>
    <w:rsid w:val="002B3516"/>
    <w:rsid w:val="002B38AB"/>
    <w:rsid w:val="002B3F70"/>
    <w:rsid w:val="002B42FB"/>
    <w:rsid w:val="002B430D"/>
    <w:rsid w:val="002B4396"/>
    <w:rsid w:val="002B4EB0"/>
    <w:rsid w:val="002B50BE"/>
    <w:rsid w:val="002B5128"/>
    <w:rsid w:val="002B5239"/>
    <w:rsid w:val="002B592C"/>
    <w:rsid w:val="002B6D07"/>
    <w:rsid w:val="002B70DD"/>
    <w:rsid w:val="002B7604"/>
    <w:rsid w:val="002B7ABA"/>
    <w:rsid w:val="002C0037"/>
    <w:rsid w:val="002C0174"/>
    <w:rsid w:val="002C04DD"/>
    <w:rsid w:val="002C068B"/>
    <w:rsid w:val="002C0A04"/>
    <w:rsid w:val="002C0A87"/>
    <w:rsid w:val="002C0B82"/>
    <w:rsid w:val="002C0CF5"/>
    <w:rsid w:val="002C14DA"/>
    <w:rsid w:val="002C16D4"/>
    <w:rsid w:val="002C16E7"/>
    <w:rsid w:val="002C1885"/>
    <w:rsid w:val="002C1A7A"/>
    <w:rsid w:val="002C2157"/>
    <w:rsid w:val="002C283E"/>
    <w:rsid w:val="002C2CEB"/>
    <w:rsid w:val="002C3546"/>
    <w:rsid w:val="002C3E3C"/>
    <w:rsid w:val="002C45C4"/>
    <w:rsid w:val="002C4746"/>
    <w:rsid w:val="002C52D3"/>
    <w:rsid w:val="002C5B6A"/>
    <w:rsid w:val="002C5C8F"/>
    <w:rsid w:val="002C5FA5"/>
    <w:rsid w:val="002C62F6"/>
    <w:rsid w:val="002C6C5C"/>
    <w:rsid w:val="002C715F"/>
    <w:rsid w:val="002C76BC"/>
    <w:rsid w:val="002C77D2"/>
    <w:rsid w:val="002C7D98"/>
    <w:rsid w:val="002C7DDF"/>
    <w:rsid w:val="002D0493"/>
    <w:rsid w:val="002D07CC"/>
    <w:rsid w:val="002D0AF2"/>
    <w:rsid w:val="002D1117"/>
    <w:rsid w:val="002D1451"/>
    <w:rsid w:val="002D15F3"/>
    <w:rsid w:val="002D1640"/>
    <w:rsid w:val="002D1B80"/>
    <w:rsid w:val="002D22AD"/>
    <w:rsid w:val="002D24EE"/>
    <w:rsid w:val="002D2A8D"/>
    <w:rsid w:val="002D2D2B"/>
    <w:rsid w:val="002D3211"/>
    <w:rsid w:val="002D3310"/>
    <w:rsid w:val="002D3621"/>
    <w:rsid w:val="002D36FD"/>
    <w:rsid w:val="002D43EF"/>
    <w:rsid w:val="002D450B"/>
    <w:rsid w:val="002D4760"/>
    <w:rsid w:val="002D5312"/>
    <w:rsid w:val="002D5BB7"/>
    <w:rsid w:val="002D619A"/>
    <w:rsid w:val="002D683F"/>
    <w:rsid w:val="002D6C83"/>
    <w:rsid w:val="002D7E13"/>
    <w:rsid w:val="002D7EBF"/>
    <w:rsid w:val="002E0122"/>
    <w:rsid w:val="002E1D87"/>
    <w:rsid w:val="002E1DAB"/>
    <w:rsid w:val="002E211A"/>
    <w:rsid w:val="002E286C"/>
    <w:rsid w:val="002E2C41"/>
    <w:rsid w:val="002E2D33"/>
    <w:rsid w:val="002E365D"/>
    <w:rsid w:val="002E3BD4"/>
    <w:rsid w:val="002E4182"/>
    <w:rsid w:val="002E4BD6"/>
    <w:rsid w:val="002E4D1A"/>
    <w:rsid w:val="002E4EAC"/>
    <w:rsid w:val="002E5568"/>
    <w:rsid w:val="002E5AC3"/>
    <w:rsid w:val="002E5C4A"/>
    <w:rsid w:val="002E6046"/>
    <w:rsid w:val="002E6D2D"/>
    <w:rsid w:val="002E6F3A"/>
    <w:rsid w:val="002E73E9"/>
    <w:rsid w:val="002E76CB"/>
    <w:rsid w:val="002E7801"/>
    <w:rsid w:val="002E7A84"/>
    <w:rsid w:val="002E7D59"/>
    <w:rsid w:val="002E7EDD"/>
    <w:rsid w:val="002F0159"/>
    <w:rsid w:val="002F046D"/>
    <w:rsid w:val="002F062D"/>
    <w:rsid w:val="002F0701"/>
    <w:rsid w:val="002F0FE5"/>
    <w:rsid w:val="002F1312"/>
    <w:rsid w:val="002F13C7"/>
    <w:rsid w:val="002F15F8"/>
    <w:rsid w:val="002F16B2"/>
    <w:rsid w:val="002F19AB"/>
    <w:rsid w:val="002F1FA5"/>
    <w:rsid w:val="002F239F"/>
    <w:rsid w:val="002F2805"/>
    <w:rsid w:val="002F286F"/>
    <w:rsid w:val="002F2E49"/>
    <w:rsid w:val="002F3103"/>
    <w:rsid w:val="002F34A9"/>
    <w:rsid w:val="002F3714"/>
    <w:rsid w:val="002F3BDC"/>
    <w:rsid w:val="002F3C70"/>
    <w:rsid w:val="002F3C87"/>
    <w:rsid w:val="002F52F0"/>
    <w:rsid w:val="002F5657"/>
    <w:rsid w:val="002F59B8"/>
    <w:rsid w:val="002F5FC5"/>
    <w:rsid w:val="002F722A"/>
    <w:rsid w:val="002F7669"/>
    <w:rsid w:val="002F7AE4"/>
    <w:rsid w:val="002F7CF2"/>
    <w:rsid w:val="003001A2"/>
    <w:rsid w:val="0030071A"/>
    <w:rsid w:val="00300792"/>
    <w:rsid w:val="00301364"/>
    <w:rsid w:val="003016B3"/>
    <w:rsid w:val="00301C15"/>
    <w:rsid w:val="00302343"/>
    <w:rsid w:val="0030251A"/>
    <w:rsid w:val="00302A5E"/>
    <w:rsid w:val="00302ED3"/>
    <w:rsid w:val="00302FA8"/>
    <w:rsid w:val="00302FEF"/>
    <w:rsid w:val="00303833"/>
    <w:rsid w:val="00303BAF"/>
    <w:rsid w:val="00303FD4"/>
    <w:rsid w:val="00304309"/>
    <w:rsid w:val="00304428"/>
    <w:rsid w:val="00304589"/>
    <w:rsid w:val="00305724"/>
    <w:rsid w:val="00306312"/>
    <w:rsid w:val="00307202"/>
    <w:rsid w:val="00307369"/>
    <w:rsid w:val="003073F5"/>
    <w:rsid w:val="00307502"/>
    <w:rsid w:val="00307D89"/>
    <w:rsid w:val="0031067C"/>
    <w:rsid w:val="0031098A"/>
    <w:rsid w:val="00310FC8"/>
    <w:rsid w:val="003114ED"/>
    <w:rsid w:val="003117EB"/>
    <w:rsid w:val="0031195B"/>
    <w:rsid w:val="00311BF4"/>
    <w:rsid w:val="00312777"/>
    <w:rsid w:val="00312AAA"/>
    <w:rsid w:val="00312BDA"/>
    <w:rsid w:val="003137E1"/>
    <w:rsid w:val="00313B5A"/>
    <w:rsid w:val="00313C55"/>
    <w:rsid w:val="0031410D"/>
    <w:rsid w:val="00314678"/>
    <w:rsid w:val="003146CF"/>
    <w:rsid w:val="00314A53"/>
    <w:rsid w:val="00314DB4"/>
    <w:rsid w:val="00315AFD"/>
    <w:rsid w:val="00315E69"/>
    <w:rsid w:val="003161A2"/>
    <w:rsid w:val="003165CF"/>
    <w:rsid w:val="00316840"/>
    <w:rsid w:val="00316E8F"/>
    <w:rsid w:val="00316F77"/>
    <w:rsid w:val="00317125"/>
    <w:rsid w:val="0031776A"/>
    <w:rsid w:val="003178E9"/>
    <w:rsid w:val="00317A2F"/>
    <w:rsid w:val="00320B9B"/>
    <w:rsid w:val="00320DDA"/>
    <w:rsid w:val="00320EA4"/>
    <w:rsid w:val="00321179"/>
    <w:rsid w:val="00321756"/>
    <w:rsid w:val="00321A07"/>
    <w:rsid w:val="00321D88"/>
    <w:rsid w:val="003223DB"/>
    <w:rsid w:val="00322A77"/>
    <w:rsid w:val="00322F5D"/>
    <w:rsid w:val="00323171"/>
    <w:rsid w:val="003238BF"/>
    <w:rsid w:val="00323E42"/>
    <w:rsid w:val="00324018"/>
    <w:rsid w:val="003240DB"/>
    <w:rsid w:val="00324125"/>
    <w:rsid w:val="0032418F"/>
    <w:rsid w:val="00324356"/>
    <w:rsid w:val="0032451C"/>
    <w:rsid w:val="0032461B"/>
    <w:rsid w:val="003248DB"/>
    <w:rsid w:val="00324988"/>
    <w:rsid w:val="00324BB3"/>
    <w:rsid w:val="00324D0A"/>
    <w:rsid w:val="00324E10"/>
    <w:rsid w:val="00324EDE"/>
    <w:rsid w:val="0032528C"/>
    <w:rsid w:val="00325464"/>
    <w:rsid w:val="00325566"/>
    <w:rsid w:val="0032576C"/>
    <w:rsid w:val="00325841"/>
    <w:rsid w:val="00325A04"/>
    <w:rsid w:val="00325CAA"/>
    <w:rsid w:val="00325FAB"/>
    <w:rsid w:val="00326E4E"/>
    <w:rsid w:val="0032771D"/>
    <w:rsid w:val="003279B5"/>
    <w:rsid w:val="003305F8"/>
    <w:rsid w:val="00330AFD"/>
    <w:rsid w:val="003312FF"/>
    <w:rsid w:val="00331644"/>
    <w:rsid w:val="0033175B"/>
    <w:rsid w:val="003317C8"/>
    <w:rsid w:val="00332090"/>
    <w:rsid w:val="00332256"/>
    <w:rsid w:val="00332F0C"/>
    <w:rsid w:val="003331E3"/>
    <w:rsid w:val="003335B4"/>
    <w:rsid w:val="00333738"/>
    <w:rsid w:val="0033398E"/>
    <w:rsid w:val="00334473"/>
    <w:rsid w:val="003345E5"/>
    <w:rsid w:val="00334F88"/>
    <w:rsid w:val="00335265"/>
    <w:rsid w:val="003352DD"/>
    <w:rsid w:val="0033538D"/>
    <w:rsid w:val="003353FC"/>
    <w:rsid w:val="00335531"/>
    <w:rsid w:val="0033568E"/>
    <w:rsid w:val="00335787"/>
    <w:rsid w:val="00335FFF"/>
    <w:rsid w:val="00336516"/>
    <w:rsid w:val="003366A8"/>
    <w:rsid w:val="0033694F"/>
    <w:rsid w:val="00336DE2"/>
    <w:rsid w:val="00337338"/>
    <w:rsid w:val="0033797A"/>
    <w:rsid w:val="00341040"/>
    <w:rsid w:val="00341112"/>
    <w:rsid w:val="00341845"/>
    <w:rsid w:val="00341963"/>
    <w:rsid w:val="00341CE3"/>
    <w:rsid w:val="00342218"/>
    <w:rsid w:val="00342BE3"/>
    <w:rsid w:val="00342EB0"/>
    <w:rsid w:val="00342FF6"/>
    <w:rsid w:val="003433DF"/>
    <w:rsid w:val="003438B3"/>
    <w:rsid w:val="00343DBE"/>
    <w:rsid w:val="0034404E"/>
    <w:rsid w:val="003440D3"/>
    <w:rsid w:val="00344182"/>
    <w:rsid w:val="003459DA"/>
    <w:rsid w:val="00345AB9"/>
    <w:rsid w:val="003460E1"/>
    <w:rsid w:val="003461E6"/>
    <w:rsid w:val="00346BBD"/>
    <w:rsid w:val="00346C46"/>
    <w:rsid w:val="00346D11"/>
    <w:rsid w:val="00346DBB"/>
    <w:rsid w:val="00346FDB"/>
    <w:rsid w:val="00347B52"/>
    <w:rsid w:val="00347DEC"/>
    <w:rsid w:val="00347E99"/>
    <w:rsid w:val="00347E9B"/>
    <w:rsid w:val="00350413"/>
    <w:rsid w:val="003505C1"/>
    <w:rsid w:val="003506E7"/>
    <w:rsid w:val="00351BA5"/>
    <w:rsid w:val="00351C42"/>
    <w:rsid w:val="00351C61"/>
    <w:rsid w:val="00351D2E"/>
    <w:rsid w:val="00351E2B"/>
    <w:rsid w:val="003523FC"/>
    <w:rsid w:val="00352FA1"/>
    <w:rsid w:val="00353014"/>
    <w:rsid w:val="003531C4"/>
    <w:rsid w:val="00353706"/>
    <w:rsid w:val="00355074"/>
    <w:rsid w:val="003550D7"/>
    <w:rsid w:val="0035521A"/>
    <w:rsid w:val="0035582F"/>
    <w:rsid w:val="003561B0"/>
    <w:rsid w:val="00356A41"/>
    <w:rsid w:val="00357057"/>
    <w:rsid w:val="00357B43"/>
    <w:rsid w:val="00360342"/>
    <w:rsid w:val="00360425"/>
    <w:rsid w:val="003609D4"/>
    <w:rsid w:val="00361746"/>
    <w:rsid w:val="003617EF"/>
    <w:rsid w:val="00362279"/>
    <w:rsid w:val="0036255C"/>
    <w:rsid w:val="0036287A"/>
    <w:rsid w:val="00362FF3"/>
    <w:rsid w:val="003633D9"/>
    <w:rsid w:val="0036352B"/>
    <w:rsid w:val="003636C7"/>
    <w:rsid w:val="00363FFD"/>
    <w:rsid w:val="00364063"/>
    <w:rsid w:val="003640AF"/>
    <w:rsid w:val="00364D2B"/>
    <w:rsid w:val="00364D8A"/>
    <w:rsid w:val="00365A94"/>
    <w:rsid w:val="00365DBA"/>
    <w:rsid w:val="00365F63"/>
    <w:rsid w:val="00366298"/>
    <w:rsid w:val="0036642E"/>
    <w:rsid w:val="0036653A"/>
    <w:rsid w:val="003667DC"/>
    <w:rsid w:val="00366ADA"/>
    <w:rsid w:val="0036747A"/>
    <w:rsid w:val="003675F8"/>
    <w:rsid w:val="00367819"/>
    <w:rsid w:val="00367AF8"/>
    <w:rsid w:val="00367CE5"/>
    <w:rsid w:val="00367FB6"/>
    <w:rsid w:val="00370801"/>
    <w:rsid w:val="003709B2"/>
    <w:rsid w:val="003714DE"/>
    <w:rsid w:val="003714F9"/>
    <w:rsid w:val="00371834"/>
    <w:rsid w:val="00371972"/>
    <w:rsid w:val="00372395"/>
    <w:rsid w:val="003723A9"/>
    <w:rsid w:val="003724D8"/>
    <w:rsid w:val="003728D2"/>
    <w:rsid w:val="00372D89"/>
    <w:rsid w:val="003732B7"/>
    <w:rsid w:val="0037365A"/>
    <w:rsid w:val="003738F0"/>
    <w:rsid w:val="00373B93"/>
    <w:rsid w:val="00373D56"/>
    <w:rsid w:val="003742DA"/>
    <w:rsid w:val="003743F9"/>
    <w:rsid w:val="00374600"/>
    <w:rsid w:val="00374729"/>
    <w:rsid w:val="003749C2"/>
    <w:rsid w:val="00374DD0"/>
    <w:rsid w:val="003754DB"/>
    <w:rsid w:val="003754EA"/>
    <w:rsid w:val="003754F0"/>
    <w:rsid w:val="0037594B"/>
    <w:rsid w:val="00375DCF"/>
    <w:rsid w:val="00375F9A"/>
    <w:rsid w:val="003768B8"/>
    <w:rsid w:val="003771C7"/>
    <w:rsid w:val="00377306"/>
    <w:rsid w:val="003774B2"/>
    <w:rsid w:val="003775CE"/>
    <w:rsid w:val="003777A5"/>
    <w:rsid w:val="00377A6F"/>
    <w:rsid w:val="00377B64"/>
    <w:rsid w:val="00377D34"/>
    <w:rsid w:val="00377DF8"/>
    <w:rsid w:val="003801CF"/>
    <w:rsid w:val="0038026A"/>
    <w:rsid w:val="00380612"/>
    <w:rsid w:val="00380629"/>
    <w:rsid w:val="003808C9"/>
    <w:rsid w:val="00381000"/>
    <w:rsid w:val="00381614"/>
    <w:rsid w:val="003818B5"/>
    <w:rsid w:val="00381A27"/>
    <w:rsid w:val="0038236A"/>
    <w:rsid w:val="003824EB"/>
    <w:rsid w:val="00382E33"/>
    <w:rsid w:val="00383425"/>
    <w:rsid w:val="003836C4"/>
    <w:rsid w:val="0038385D"/>
    <w:rsid w:val="003838B2"/>
    <w:rsid w:val="0038394A"/>
    <w:rsid w:val="00383C72"/>
    <w:rsid w:val="00383C9C"/>
    <w:rsid w:val="00383CAA"/>
    <w:rsid w:val="0038411A"/>
    <w:rsid w:val="00384A8F"/>
    <w:rsid w:val="00384AF5"/>
    <w:rsid w:val="003862F1"/>
    <w:rsid w:val="00386ACF"/>
    <w:rsid w:val="00386CF7"/>
    <w:rsid w:val="00386D36"/>
    <w:rsid w:val="00386F99"/>
    <w:rsid w:val="00387358"/>
    <w:rsid w:val="00387949"/>
    <w:rsid w:val="00387964"/>
    <w:rsid w:val="00387E6F"/>
    <w:rsid w:val="0039037D"/>
    <w:rsid w:val="00390497"/>
    <w:rsid w:val="00390781"/>
    <w:rsid w:val="00390AA0"/>
    <w:rsid w:val="00390B4F"/>
    <w:rsid w:val="00390C4B"/>
    <w:rsid w:val="00391452"/>
    <w:rsid w:val="00391AA5"/>
    <w:rsid w:val="00391C70"/>
    <w:rsid w:val="00391C86"/>
    <w:rsid w:val="00392408"/>
    <w:rsid w:val="00392474"/>
    <w:rsid w:val="003929B6"/>
    <w:rsid w:val="00392AB3"/>
    <w:rsid w:val="0039301F"/>
    <w:rsid w:val="003936B0"/>
    <w:rsid w:val="003937DF"/>
    <w:rsid w:val="003939EF"/>
    <w:rsid w:val="00393DCE"/>
    <w:rsid w:val="00394424"/>
    <w:rsid w:val="003945BF"/>
    <w:rsid w:val="0039461C"/>
    <w:rsid w:val="003946A5"/>
    <w:rsid w:val="00394A7E"/>
    <w:rsid w:val="003952A6"/>
    <w:rsid w:val="00395383"/>
    <w:rsid w:val="00395694"/>
    <w:rsid w:val="00395844"/>
    <w:rsid w:val="00396AE1"/>
    <w:rsid w:val="0039719F"/>
    <w:rsid w:val="0039722B"/>
    <w:rsid w:val="003975A7"/>
    <w:rsid w:val="00397EDD"/>
    <w:rsid w:val="00397F03"/>
    <w:rsid w:val="003A048C"/>
    <w:rsid w:val="003A0591"/>
    <w:rsid w:val="003A0878"/>
    <w:rsid w:val="003A0E23"/>
    <w:rsid w:val="003A134D"/>
    <w:rsid w:val="003A1BE3"/>
    <w:rsid w:val="003A217A"/>
    <w:rsid w:val="003A2630"/>
    <w:rsid w:val="003A26B4"/>
    <w:rsid w:val="003A2857"/>
    <w:rsid w:val="003A2863"/>
    <w:rsid w:val="003A2935"/>
    <w:rsid w:val="003A309E"/>
    <w:rsid w:val="003A325D"/>
    <w:rsid w:val="003A3437"/>
    <w:rsid w:val="003A42B6"/>
    <w:rsid w:val="003A4BDA"/>
    <w:rsid w:val="003A4FAD"/>
    <w:rsid w:val="003A5251"/>
    <w:rsid w:val="003A52D6"/>
    <w:rsid w:val="003A5F17"/>
    <w:rsid w:val="003A63B5"/>
    <w:rsid w:val="003A64C4"/>
    <w:rsid w:val="003A680C"/>
    <w:rsid w:val="003A6D13"/>
    <w:rsid w:val="003A716C"/>
    <w:rsid w:val="003A72C8"/>
    <w:rsid w:val="003A7AE7"/>
    <w:rsid w:val="003A7F7F"/>
    <w:rsid w:val="003B0845"/>
    <w:rsid w:val="003B0980"/>
    <w:rsid w:val="003B0D82"/>
    <w:rsid w:val="003B0DEC"/>
    <w:rsid w:val="003B0FD8"/>
    <w:rsid w:val="003B1600"/>
    <w:rsid w:val="003B1CB8"/>
    <w:rsid w:val="003B1E00"/>
    <w:rsid w:val="003B21AD"/>
    <w:rsid w:val="003B2751"/>
    <w:rsid w:val="003B2E4E"/>
    <w:rsid w:val="003B31C4"/>
    <w:rsid w:val="003B3A53"/>
    <w:rsid w:val="003B3F76"/>
    <w:rsid w:val="003B418D"/>
    <w:rsid w:val="003B431F"/>
    <w:rsid w:val="003B43F4"/>
    <w:rsid w:val="003B441D"/>
    <w:rsid w:val="003B45F0"/>
    <w:rsid w:val="003B46DC"/>
    <w:rsid w:val="003B5407"/>
    <w:rsid w:val="003B54D7"/>
    <w:rsid w:val="003B626A"/>
    <w:rsid w:val="003B643D"/>
    <w:rsid w:val="003B6484"/>
    <w:rsid w:val="003B67AF"/>
    <w:rsid w:val="003B6BC7"/>
    <w:rsid w:val="003B6C28"/>
    <w:rsid w:val="003B7079"/>
    <w:rsid w:val="003B70CD"/>
    <w:rsid w:val="003B7248"/>
    <w:rsid w:val="003B72E9"/>
    <w:rsid w:val="003B77E2"/>
    <w:rsid w:val="003B7C94"/>
    <w:rsid w:val="003B7E2D"/>
    <w:rsid w:val="003B7F5A"/>
    <w:rsid w:val="003C04A5"/>
    <w:rsid w:val="003C073A"/>
    <w:rsid w:val="003C0A90"/>
    <w:rsid w:val="003C1BBC"/>
    <w:rsid w:val="003C1BC6"/>
    <w:rsid w:val="003C1C33"/>
    <w:rsid w:val="003C2553"/>
    <w:rsid w:val="003C261F"/>
    <w:rsid w:val="003C2948"/>
    <w:rsid w:val="003C2CCD"/>
    <w:rsid w:val="003C2D64"/>
    <w:rsid w:val="003C30AA"/>
    <w:rsid w:val="003C3612"/>
    <w:rsid w:val="003C36B7"/>
    <w:rsid w:val="003C3AE1"/>
    <w:rsid w:val="003C3B63"/>
    <w:rsid w:val="003C4363"/>
    <w:rsid w:val="003C4432"/>
    <w:rsid w:val="003C44D2"/>
    <w:rsid w:val="003C46C6"/>
    <w:rsid w:val="003C4D58"/>
    <w:rsid w:val="003C508B"/>
    <w:rsid w:val="003C5367"/>
    <w:rsid w:val="003C585E"/>
    <w:rsid w:val="003C5FF0"/>
    <w:rsid w:val="003C6342"/>
    <w:rsid w:val="003C692B"/>
    <w:rsid w:val="003C69F9"/>
    <w:rsid w:val="003C6A41"/>
    <w:rsid w:val="003C717A"/>
    <w:rsid w:val="003C73AB"/>
    <w:rsid w:val="003C75B7"/>
    <w:rsid w:val="003C789E"/>
    <w:rsid w:val="003C7B04"/>
    <w:rsid w:val="003D0733"/>
    <w:rsid w:val="003D0E04"/>
    <w:rsid w:val="003D0EDC"/>
    <w:rsid w:val="003D0EF9"/>
    <w:rsid w:val="003D0F4E"/>
    <w:rsid w:val="003D1179"/>
    <w:rsid w:val="003D1277"/>
    <w:rsid w:val="003D1488"/>
    <w:rsid w:val="003D1522"/>
    <w:rsid w:val="003D17EC"/>
    <w:rsid w:val="003D193F"/>
    <w:rsid w:val="003D1B43"/>
    <w:rsid w:val="003D28CE"/>
    <w:rsid w:val="003D292F"/>
    <w:rsid w:val="003D29DE"/>
    <w:rsid w:val="003D332E"/>
    <w:rsid w:val="003D35AC"/>
    <w:rsid w:val="003D364F"/>
    <w:rsid w:val="003D3DDD"/>
    <w:rsid w:val="003D43B4"/>
    <w:rsid w:val="003D510E"/>
    <w:rsid w:val="003D5169"/>
    <w:rsid w:val="003D5D00"/>
    <w:rsid w:val="003D60C1"/>
    <w:rsid w:val="003D611D"/>
    <w:rsid w:val="003D65A3"/>
    <w:rsid w:val="003D699A"/>
    <w:rsid w:val="003D6D8B"/>
    <w:rsid w:val="003D6E38"/>
    <w:rsid w:val="003D6FE2"/>
    <w:rsid w:val="003D7049"/>
    <w:rsid w:val="003D795C"/>
    <w:rsid w:val="003E044A"/>
    <w:rsid w:val="003E05A4"/>
    <w:rsid w:val="003E1C33"/>
    <w:rsid w:val="003E2058"/>
    <w:rsid w:val="003E20FC"/>
    <w:rsid w:val="003E22E3"/>
    <w:rsid w:val="003E23AE"/>
    <w:rsid w:val="003E2503"/>
    <w:rsid w:val="003E271B"/>
    <w:rsid w:val="003E2BA8"/>
    <w:rsid w:val="003E3612"/>
    <w:rsid w:val="003E36CD"/>
    <w:rsid w:val="003E3ADA"/>
    <w:rsid w:val="003E41BB"/>
    <w:rsid w:val="003E49FE"/>
    <w:rsid w:val="003E59A4"/>
    <w:rsid w:val="003E5C81"/>
    <w:rsid w:val="003E5CBF"/>
    <w:rsid w:val="003E5D99"/>
    <w:rsid w:val="003E6B95"/>
    <w:rsid w:val="003E7F54"/>
    <w:rsid w:val="003F0750"/>
    <w:rsid w:val="003F0C05"/>
    <w:rsid w:val="003F0E16"/>
    <w:rsid w:val="003F1367"/>
    <w:rsid w:val="003F138E"/>
    <w:rsid w:val="003F1B8C"/>
    <w:rsid w:val="003F1C05"/>
    <w:rsid w:val="003F1EE9"/>
    <w:rsid w:val="003F28BF"/>
    <w:rsid w:val="003F2A0B"/>
    <w:rsid w:val="003F2A2E"/>
    <w:rsid w:val="003F2FB0"/>
    <w:rsid w:val="003F32B9"/>
    <w:rsid w:val="003F343D"/>
    <w:rsid w:val="003F3FD9"/>
    <w:rsid w:val="003F4183"/>
    <w:rsid w:val="003F4AFC"/>
    <w:rsid w:val="003F4D80"/>
    <w:rsid w:val="003F51C2"/>
    <w:rsid w:val="003F55D4"/>
    <w:rsid w:val="003F5C06"/>
    <w:rsid w:val="003F5DF6"/>
    <w:rsid w:val="003F5EDC"/>
    <w:rsid w:val="003F7637"/>
    <w:rsid w:val="00400D90"/>
    <w:rsid w:val="00400ED2"/>
    <w:rsid w:val="004014B0"/>
    <w:rsid w:val="004015ED"/>
    <w:rsid w:val="004023EA"/>
    <w:rsid w:val="00402683"/>
    <w:rsid w:val="00402AEC"/>
    <w:rsid w:val="00402C4B"/>
    <w:rsid w:val="00402CB7"/>
    <w:rsid w:val="00402F51"/>
    <w:rsid w:val="0040327B"/>
    <w:rsid w:val="0040356B"/>
    <w:rsid w:val="0040437F"/>
    <w:rsid w:val="004043CF"/>
    <w:rsid w:val="00404FD3"/>
    <w:rsid w:val="004052FF"/>
    <w:rsid w:val="00405EFC"/>
    <w:rsid w:val="00406311"/>
    <w:rsid w:val="004068DD"/>
    <w:rsid w:val="00407150"/>
    <w:rsid w:val="0040734D"/>
    <w:rsid w:val="00407E82"/>
    <w:rsid w:val="00410075"/>
    <w:rsid w:val="00410272"/>
    <w:rsid w:val="004102B7"/>
    <w:rsid w:val="004102F4"/>
    <w:rsid w:val="0041049A"/>
    <w:rsid w:val="00410D70"/>
    <w:rsid w:val="00411159"/>
    <w:rsid w:val="0041157A"/>
    <w:rsid w:val="00412BBC"/>
    <w:rsid w:val="00412C50"/>
    <w:rsid w:val="00412C9D"/>
    <w:rsid w:val="00412FBF"/>
    <w:rsid w:val="004130A1"/>
    <w:rsid w:val="004135B0"/>
    <w:rsid w:val="00413A8B"/>
    <w:rsid w:val="00413CB3"/>
    <w:rsid w:val="00413CE2"/>
    <w:rsid w:val="004140EB"/>
    <w:rsid w:val="004142E3"/>
    <w:rsid w:val="004149F7"/>
    <w:rsid w:val="004155C1"/>
    <w:rsid w:val="004155F5"/>
    <w:rsid w:val="00415700"/>
    <w:rsid w:val="00415903"/>
    <w:rsid w:val="004159D2"/>
    <w:rsid w:val="00415B11"/>
    <w:rsid w:val="00415C7F"/>
    <w:rsid w:val="00415D31"/>
    <w:rsid w:val="00415FFA"/>
    <w:rsid w:val="0041659B"/>
    <w:rsid w:val="00416A38"/>
    <w:rsid w:val="00416C01"/>
    <w:rsid w:val="00416F37"/>
    <w:rsid w:val="004173D9"/>
    <w:rsid w:val="0041740E"/>
    <w:rsid w:val="004175C1"/>
    <w:rsid w:val="00417CF2"/>
    <w:rsid w:val="00417F4F"/>
    <w:rsid w:val="0042057A"/>
    <w:rsid w:val="00420B91"/>
    <w:rsid w:val="00420C46"/>
    <w:rsid w:val="00420CFC"/>
    <w:rsid w:val="004211AA"/>
    <w:rsid w:val="00421507"/>
    <w:rsid w:val="00421738"/>
    <w:rsid w:val="00421835"/>
    <w:rsid w:val="004232C1"/>
    <w:rsid w:val="0042348E"/>
    <w:rsid w:val="0042353F"/>
    <w:rsid w:val="004238CC"/>
    <w:rsid w:val="00423E33"/>
    <w:rsid w:val="0042441C"/>
    <w:rsid w:val="0042501B"/>
    <w:rsid w:val="004253E8"/>
    <w:rsid w:val="00426A31"/>
    <w:rsid w:val="00426DF3"/>
    <w:rsid w:val="00426E18"/>
    <w:rsid w:val="00426FD6"/>
    <w:rsid w:val="004272F9"/>
    <w:rsid w:val="00427A8C"/>
    <w:rsid w:val="0043072B"/>
    <w:rsid w:val="00430E4A"/>
    <w:rsid w:val="00431324"/>
    <w:rsid w:val="004316B3"/>
    <w:rsid w:val="00431950"/>
    <w:rsid w:val="00431B28"/>
    <w:rsid w:val="00431B68"/>
    <w:rsid w:val="00431B91"/>
    <w:rsid w:val="00431F64"/>
    <w:rsid w:val="004326F0"/>
    <w:rsid w:val="0043280C"/>
    <w:rsid w:val="0043299C"/>
    <w:rsid w:val="00432A78"/>
    <w:rsid w:val="00432D99"/>
    <w:rsid w:val="00432DB2"/>
    <w:rsid w:val="0043320A"/>
    <w:rsid w:val="004332D4"/>
    <w:rsid w:val="004335C2"/>
    <w:rsid w:val="00433884"/>
    <w:rsid w:val="00433D1B"/>
    <w:rsid w:val="00433EFC"/>
    <w:rsid w:val="00433FDB"/>
    <w:rsid w:val="0043422C"/>
    <w:rsid w:val="0043435B"/>
    <w:rsid w:val="004346C1"/>
    <w:rsid w:val="00434888"/>
    <w:rsid w:val="0043535B"/>
    <w:rsid w:val="00435AAE"/>
    <w:rsid w:val="00435DB0"/>
    <w:rsid w:val="0043620A"/>
    <w:rsid w:val="00436553"/>
    <w:rsid w:val="00436E02"/>
    <w:rsid w:val="00437B4B"/>
    <w:rsid w:val="00437F6C"/>
    <w:rsid w:val="0044082E"/>
    <w:rsid w:val="00440AE6"/>
    <w:rsid w:val="00440B7F"/>
    <w:rsid w:val="00440E64"/>
    <w:rsid w:val="0044145E"/>
    <w:rsid w:val="0044183F"/>
    <w:rsid w:val="00441A61"/>
    <w:rsid w:val="00442651"/>
    <w:rsid w:val="004428E6"/>
    <w:rsid w:val="00442E9A"/>
    <w:rsid w:val="00442F70"/>
    <w:rsid w:val="00443212"/>
    <w:rsid w:val="00443DC4"/>
    <w:rsid w:val="00443E45"/>
    <w:rsid w:val="00443EF2"/>
    <w:rsid w:val="004445FD"/>
    <w:rsid w:val="004446AA"/>
    <w:rsid w:val="00444811"/>
    <w:rsid w:val="00444971"/>
    <w:rsid w:val="00445145"/>
    <w:rsid w:val="0044521C"/>
    <w:rsid w:val="0044549D"/>
    <w:rsid w:val="004454FE"/>
    <w:rsid w:val="004455B1"/>
    <w:rsid w:val="004456E1"/>
    <w:rsid w:val="00445B21"/>
    <w:rsid w:val="00445BB3"/>
    <w:rsid w:val="00445BFD"/>
    <w:rsid w:val="00445DFA"/>
    <w:rsid w:val="00445E90"/>
    <w:rsid w:val="00445F53"/>
    <w:rsid w:val="00446216"/>
    <w:rsid w:val="00446F9F"/>
    <w:rsid w:val="00447209"/>
    <w:rsid w:val="004472E1"/>
    <w:rsid w:val="0044732A"/>
    <w:rsid w:val="0044744E"/>
    <w:rsid w:val="0044762D"/>
    <w:rsid w:val="004502F8"/>
    <w:rsid w:val="0045032D"/>
    <w:rsid w:val="004507BA"/>
    <w:rsid w:val="00450BBF"/>
    <w:rsid w:val="00450D46"/>
    <w:rsid w:val="0045137D"/>
    <w:rsid w:val="0045159F"/>
    <w:rsid w:val="0045169F"/>
    <w:rsid w:val="00451CBA"/>
    <w:rsid w:val="00451FC0"/>
    <w:rsid w:val="0045231B"/>
    <w:rsid w:val="0045243B"/>
    <w:rsid w:val="004525AD"/>
    <w:rsid w:val="00452D27"/>
    <w:rsid w:val="00453015"/>
    <w:rsid w:val="00453535"/>
    <w:rsid w:val="00453A4E"/>
    <w:rsid w:val="00453B99"/>
    <w:rsid w:val="00453DB4"/>
    <w:rsid w:val="00453E9B"/>
    <w:rsid w:val="004546A2"/>
    <w:rsid w:val="004547DF"/>
    <w:rsid w:val="00454A98"/>
    <w:rsid w:val="00454B07"/>
    <w:rsid w:val="00454C5E"/>
    <w:rsid w:val="00455064"/>
    <w:rsid w:val="004550A5"/>
    <w:rsid w:val="00455665"/>
    <w:rsid w:val="0045576A"/>
    <w:rsid w:val="00455947"/>
    <w:rsid w:val="0045599A"/>
    <w:rsid w:val="00455A5E"/>
    <w:rsid w:val="00455AE7"/>
    <w:rsid w:val="00455B68"/>
    <w:rsid w:val="0045613A"/>
    <w:rsid w:val="00456238"/>
    <w:rsid w:val="00456969"/>
    <w:rsid w:val="00456A6A"/>
    <w:rsid w:val="00456FED"/>
    <w:rsid w:val="00457846"/>
    <w:rsid w:val="00457BAF"/>
    <w:rsid w:val="00460305"/>
    <w:rsid w:val="00460340"/>
    <w:rsid w:val="00460439"/>
    <w:rsid w:val="00460539"/>
    <w:rsid w:val="00460A62"/>
    <w:rsid w:val="00461F2B"/>
    <w:rsid w:val="00462392"/>
    <w:rsid w:val="0046289A"/>
    <w:rsid w:val="00462E16"/>
    <w:rsid w:val="0046300C"/>
    <w:rsid w:val="004632F1"/>
    <w:rsid w:val="004633DB"/>
    <w:rsid w:val="0046356B"/>
    <w:rsid w:val="0046384E"/>
    <w:rsid w:val="00463C1F"/>
    <w:rsid w:val="004643E8"/>
    <w:rsid w:val="00464BAF"/>
    <w:rsid w:val="0046560C"/>
    <w:rsid w:val="00465841"/>
    <w:rsid w:val="004659AE"/>
    <w:rsid w:val="00465D6D"/>
    <w:rsid w:val="00465E82"/>
    <w:rsid w:val="00465EA1"/>
    <w:rsid w:val="00466232"/>
    <w:rsid w:val="0046636A"/>
    <w:rsid w:val="004663E0"/>
    <w:rsid w:val="00466E81"/>
    <w:rsid w:val="00466ECD"/>
    <w:rsid w:val="00466EF1"/>
    <w:rsid w:val="004672B4"/>
    <w:rsid w:val="00467601"/>
    <w:rsid w:val="00467AEA"/>
    <w:rsid w:val="00467E44"/>
    <w:rsid w:val="00467F1A"/>
    <w:rsid w:val="0047037F"/>
    <w:rsid w:val="00470878"/>
    <w:rsid w:val="00470B17"/>
    <w:rsid w:val="00471268"/>
    <w:rsid w:val="004715DA"/>
    <w:rsid w:val="00471C4B"/>
    <w:rsid w:val="00471CA4"/>
    <w:rsid w:val="0047232C"/>
    <w:rsid w:val="00472A39"/>
    <w:rsid w:val="00472AC1"/>
    <w:rsid w:val="00472CF2"/>
    <w:rsid w:val="00472D9A"/>
    <w:rsid w:val="00473640"/>
    <w:rsid w:val="004738D7"/>
    <w:rsid w:val="00473C66"/>
    <w:rsid w:val="00473EC2"/>
    <w:rsid w:val="00474B3E"/>
    <w:rsid w:val="0047569C"/>
    <w:rsid w:val="00475722"/>
    <w:rsid w:val="00475740"/>
    <w:rsid w:val="004759A7"/>
    <w:rsid w:val="00475D08"/>
    <w:rsid w:val="0047600C"/>
    <w:rsid w:val="00476A69"/>
    <w:rsid w:val="00476C59"/>
    <w:rsid w:val="00477C1D"/>
    <w:rsid w:val="0048019E"/>
    <w:rsid w:val="00480989"/>
    <w:rsid w:val="004812EC"/>
    <w:rsid w:val="004828AC"/>
    <w:rsid w:val="0048327C"/>
    <w:rsid w:val="00483458"/>
    <w:rsid w:val="00483F25"/>
    <w:rsid w:val="004848C5"/>
    <w:rsid w:val="00484AA9"/>
    <w:rsid w:val="004850A6"/>
    <w:rsid w:val="0048582A"/>
    <w:rsid w:val="004862A3"/>
    <w:rsid w:val="00486332"/>
    <w:rsid w:val="004863BC"/>
    <w:rsid w:val="0048651A"/>
    <w:rsid w:val="00486EA0"/>
    <w:rsid w:val="00486EDA"/>
    <w:rsid w:val="00490907"/>
    <w:rsid w:val="00490AC8"/>
    <w:rsid w:val="00491C4B"/>
    <w:rsid w:val="00492899"/>
    <w:rsid w:val="004935AB"/>
    <w:rsid w:val="00493BFC"/>
    <w:rsid w:val="00494CB5"/>
    <w:rsid w:val="00494F7B"/>
    <w:rsid w:val="0049519B"/>
    <w:rsid w:val="0049521B"/>
    <w:rsid w:val="004954F7"/>
    <w:rsid w:val="00495DE4"/>
    <w:rsid w:val="00496519"/>
    <w:rsid w:val="00496C52"/>
    <w:rsid w:val="004975F3"/>
    <w:rsid w:val="0049797E"/>
    <w:rsid w:val="004A001A"/>
    <w:rsid w:val="004A0148"/>
    <w:rsid w:val="004A04AE"/>
    <w:rsid w:val="004A075C"/>
    <w:rsid w:val="004A0D28"/>
    <w:rsid w:val="004A0F04"/>
    <w:rsid w:val="004A15D1"/>
    <w:rsid w:val="004A175C"/>
    <w:rsid w:val="004A1855"/>
    <w:rsid w:val="004A196A"/>
    <w:rsid w:val="004A19D8"/>
    <w:rsid w:val="004A28B0"/>
    <w:rsid w:val="004A2CFC"/>
    <w:rsid w:val="004A31D0"/>
    <w:rsid w:val="004A32D1"/>
    <w:rsid w:val="004A364F"/>
    <w:rsid w:val="004A370B"/>
    <w:rsid w:val="004A384F"/>
    <w:rsid w:val="004A442B"/>
    <w:rsid w:val="004A52C9"/>
    <w:rsid w:val="004A592D"/>
    <w:rsid w:val="004A5C0F"/>
    <w:rsid w:val="004A5F0F"/>
    <w:rsid w:val="004A6079"/>
    <w:rsid w:val="004A66C2"/>
    <w:rsid w:val="004A68A8"/>
    <w:rsid w:val="004A6D79"/>
    <w:rsid w:val="004A6E00"/>
    <w:rsid w:val="004B0D1B"/>
    <w:rsid w:val="004B14C3"/>
    <w:rsid w:val="004B14E4"/>
    <w:rsid w:val="004B1D0E"/>
    <w:rsid w:val="004B25DB"/>
    <w:rsid w:val="004B2871"/>
    <w:rsid w:val="004B2E56"/>
    <w:rsid w:val="004B30B5"/>
    <w:rsid w:val="004B3239"/>
    <w:rsid w:val="004B3708"/>
    <w:rsid w:val="004B39EE"/>
    <w:rsid w:val="004B4008"/>
    <w:rsid w:val="004B431A"/>
    <w:rsid w:val="004B4680"/>
    <w:rsid w:val="004B4B8B"/>
    <w:rsid w:val="004B4E45"/>
    <w:rsid w:val="004B52BE"/>
    <w:rsid w:val="004B542F"/>
    <w:rsid w:val="004B561C"/>
    <w:rsid w:val="004B5EDB"/>
    <w:rsid w:val="004B601C"/>
    <w:rsid w:val="004B638E"/>
    <w:rsid w:val="004B6524"/>
    <w:rsid w:val="004B705F"/>
    <w:rsid w:val="004B7286"/>
    <w:rsid w:val="004B728F"/>
    <w:rsid w:val="004B72C1"/>
    <w:rsid w:val="004B73F8"/>
    <w:rsid w:val="004B75F3"/>
    <w:rsid w:val="004B7B5F"/>
    <w:rsid w:val="004B7E88"/>
    <w:rsid w:val="004B7F89"/>
    <w:rsid w:val="004C0090"/>
    <w:rsid w:val="004C016A"/>
    <w:rsid w:val="004C04F4"/>
    <w:rsid w:val="004C085D"/>
    <w:rsid w:val="004C1239"/>
    <w:rsid w:val="004C2C5F"/>
    <w:rsid w:val="004C2E5D"/>
    <w:rsid w:val="004C3198"/>
    <w:rsid w:val="004C3264"/>
    <w:rsid w:val="004C362F"/>
    <w:rsid w:val="004C3E0E"/>
    <w:rsid w:val="004C40B4"/>
    <w:rsid w:val="004C4396"/>
    <w:rsid w:val="004C449D"/>
    <w:rsid w:val="004C4A2E"/>
    <w:rsid w:val="004C4C1C"/>
    <w:rsid w:val="004C4DD7"/>
    <w:rsid w:val="004C5649"/>
    <w:rsid w:val="004C621D"/>
    <w:rsid w:val="004C6567"/>
    <w:rsid w:val="004C683D"/>
    <w:rsid w:val="004C6B66"/>
    <w:rsid w:val="004C6BBE"/>
    <w:rsid w:val="004C70F2"/>
    <w:rsid w:val="004C7BA5"/>
    <w:rsid w:val="004C7C11"/>
    <w:rsid w:val="004C7D03"/>
    <w:rsid w:val="004D0140"/>
    <w:rsid w:val="004D059E"/>
    <w:rsid w:val="004D0B56"/>
    <w:rsid w:val="004D0D45"/>
    <w:rsid w:val="004D1868"/>
    <w:rsid w:val="004D192C"/>
    <w:rsid w:val="004D2BD3"/>
    <w:rsid w:val="004D3774"/>
    <w:rsid w:val="004D3A98"/>
    <w:rsid w:val="004D3CB1"/>
    <w:rsid w:val="004D450D"/>
    <w:rsid w:val="004D47E6"/>
    <w:rsid w:val="004D5166"/>
    <w:rsid w:val="004D52D1"/>
    <w:rsid w:val="004D5AE3"/>
    <w:rsid w:val="004D5D01"/>
    <w:rsid w:val="004D5E25"/>
    <w:rsid w:val="004D5EAB"/>
    <w:rsid w:val="004D6236"/>
    <w:rsid w:val="004D6922"/>
    <w:rsid w:val="004E0C31"/>
    <w:rsid w:val="004E0EA6"/>
    <w:rsid w:val="004E1009"/>
    <w:rsid w:val="004E1AFC"/>
    <w:rsid w:val="004E218C"/>
    <w:rsid w:val="004E235A"/>
    <w:rsid w:val="004E2ACE"/>
    <w:rsid w:val="004E2B4E"/>
    <w:rsid w:val="004E3146"/>
    <w:rsid w:val="004E3258"/>
    <w:rsid w:val="004E34C8"/>
    <w:rsid w:val="004E3D0B"/>
    <w:rsid w:val="004E3E9A"/>
    <w:rsid w:val="004E41E7"/>
    <w:rsid w:val="004E4242"/>
    <w:rsid w:val="004E49FF"/>
    <w:rsid w:val="004E4B46"/>
    <w:rsid w:val="004E510F"/>
    <w:rsid w:val="004E517F"/>
    <w:rsid w:val="004E52E2"/>
    <w:rsid w:val="004E5418"/>
    <w:rsid w:val="004E56BF"/>
    <w:rsid w:val="004E586E"/>
    <w:rsid w:val="004E5ABA"/>
    <w:rsid w:val="004E63A4"/>
    <w:rsid w:val="004E6600"/>
    <w:rsid w:val="004E6837"/>
    <w:rsid w:val="004E79D2"/>
    <w:rsid w:val="004E7DC3"/>
    <w:rsid w:val="004F0445"/>
    <w:rsid w:val="004F08A8"/>
    <w:rsid w:val="004F0E5C"/>
    <w:rsid w:val="004F0E68"/>
    <w:rsid w:val="004F0EC5"/>
    <w:rsid w:val="004F1404"/>
    <w:rsid w:val="004F1FCC"/>
    <w:rsid w:val="004F2499"/>
    <w:rsid w:val="004F26C4"/>
    <w:rsid w:val="004F2975"/>
    <w:rsid w:val="004F29C1"/>
    <w:rsid w:val="004F2A9A"/>
    <w:rsid w:val="004F2E8F"/>
    <w:rsid w:val="004F33D6"/>
    <w:rsid w:val="004F33F5"/>
    <w:rsid w:val="004F44F3"/>
    <w:rsid w:val="004F48CC"/>
    <w:rsid w:val="004F4BE3"/>
    <w:rsid w:val="004F4D73"/>
    <w:rsid w:val="004F58BB"/>
    <w:rsid w:val="004F5AFC"/>
    <w:rsid w:val="004F5CB1"/>
    <w:rsid w:val="004F5CE9"/>
    <w:rsid w:val="004F5DF9"/>
    <w:rsid w:val="004F5F85"/>
    <w:rsid w:val="004F6033"/>
    <w:rsid w:val="004F606A"/>
    <w:rsid w:val="004F6235"/>
    <w:rsid w:val="004F673E"/>
    <w:rsid w:val="004F69ED"/>
    <w:rsid w:val="004F6A67"/>
    <w:rsid w:val="004F6AF0"/>
    <w:rsid w:val="004F6BC8"/>
    <w:rsid w:val="004F6D3B"/>
    <w:rsid w:val="004F7451"/>
    <w:rsid w:val="004F75C4"/>
    <w:rsid w:val="004F7EFC"/>
    <w:rsid w:val="0050006C"/>
    <w:rsid w:val="0050018F"/>
    <w:rsid w:val="0050047C"/>
    <w:rsid w:val="005006E3"/>
    <w:rsid w:val="00500952"/>
    <w:rsid w:val="00500E41"/>
    <w:rsid w:val="00501306"/>
    <w:rsid w:val="00501ADA"/>
    <w:rsid w:val="00501EA1"/>
    <w:rsid w:val="005020BB"/>
    <w:rsid w:val="00502152"/>
    <w:rsid w:val="005022DA"/>
    <w:rsid w:val="00502341"/>
    <w:rsid w:val="00502D2C"/>
    <w:rsid w:val="00502ED3"/>
    <w:rsid w:val="00503959"/>
    <w:rsid w:val="00503A4A"/>
    <w:rsid w:val="00504602"/>
    <w:rsid w:val="00504AD6"/>
    <w:rsid w:val="0050533C"/>
    <w:rsid w:val="0050542A"/>
    <w:rsid w:val="00505566"/>
    <w:rsid w:val="005057B9"/>
    <w:rsid w:val="00505E11"/>
    <w:rsid w:val="00506537"/>
    <w:rsid w:val="005068FE"/>
    <w:rsid w:val="0050743A"/>
    <w:rsid w:val="005074D4"/>
    <w:rsid w:val="00507545"/>
    <w:rsid w:val="0050766C"/>
    <w:rsid w:val="005079A5"/>
    <w:rsid w:val="00507C14"/>
    <w:rsid w:val="0051053E"/>
    <w:rsid w:val="00510648"/>
    <w:rsid w:val="00510AD4"/>
    <w:rsid w:val="0051121F"/>
    <w:rsid w:val="005119D4"/>
    <w:rsid w:val="00511BE0"/>
    <w:rsid w:val="00512583"/>
    <w:rsid w:val="005126AE"/>
    <w:rsid w:val="00512855"/>
    <w:rsid w:val="00512CCE"/>
    <w:rsid w:val="00513026"/>
    <w:rsid w:val="00513A08"/>
    <w:rsid w:val="00513BB1"/>
    <w:rsid w:val="005143D7"/>
    <w:rsid w:val="00514441"/>
    <w:rsid w:val="00514C00"/>
    <w:rsid w:val="00514CBE"/>
    <w:rsid w:val="0051548A"/>
    <w:rsid w:val="005157FA"/>
    <w:rsid w:val="00516341"/>
    <w:rsid w:val="00516944"/>
    <w:rsid w:val="00517260"/>
    <w:rsid w:val="005172B8"/>
    <w:rsid w:val="0051796F"/>
    <w:rsid w:val="00517A50"/>
    <w:rsid w:val="00517A81"/>
    <w:rsid w:val="00517C6E"/>
    <w:rsid w:val="0052015B"/>
    <w:rsid w:val="00520281"/>
    <w:rsid w:val="005207B2"/>
    <w:rsid w:val="00520928"/>
    <w:rsid w:val="00520A7B"/>
    <w:rsid w:val="00520AED"/>
    <w:rsid w:val="00520E68"/>
    <w:rsid w:val="00520E7D"/>
    <w:rsid w:val="0052110A"/>
    <w:rsid w:val="005220AD"/>
    <w:rsid w:val="005221F1"/>
    <w:rsid w:val="005222BC"/>
    <w:rsid w:val="00523A63"/>
    <w:rsid w:val="00524095"/>
    <w:rsid w:val="0052422C"/>
    <w:rsid w:val="00524A47"/>
    <w:rsid w:val="00524AE9"/>
    <w:rsid w:val="005251BA"/>
    <w:rsid w:val="0052553A"/>
    <w:rsid w:val="005262C0"/>
    <w:rsid w:val="005269EC"/>
    <w:rsid w:val="00527378"/>
    <w:rsid w:val="0052747F"/>
    <w:rsid w:val="00527A7E"/>
    <w:rsid w:val="00527EA2"/>
    <w:rsid w:val="005301E8"/>
    <w:rsid w:val="0053079A"/>
    <w:rsid w:val="00531048"/>
    <w:rsid w:val="005310CA"/>
    <w:rsid w:val="005312A0"/>
    <w:rsid w:val="00531905"/>
    <w:rsid w:val="00531EFC"/>
    <w:rsid w:val="00532ABD"/>
    <w:rsid w:val="00532CA3"/>
    <w:rsid w:val="005331A9"/>
    <w:rsid w:val="00533512"/>
    <w:rsid w:val="00533698"/>
    <w:rsid w:val="00533966"/>
    <w:rsid w:val="00533A67"/>
    <w:rsid w:val="00533FBE"/>
    <w:rsid w:val="00534861"/>
    <w:rsid w:val="005351DD"/>
    <w:rsid w:val="00536033"/>
    <w:rsid w:val="005361BB"/>
    <w:rsid w:val="00536D74"/>
    <w:rsid w:val="00536D92"/>
    <w:rsid w:val="005371D1"/>
    <w:rsid w:val="00540022"/>
    <w:rsid w:val="005405B7"/>
    <w:rsid w:val="0054086B"/>
    <w:rsid w:val="00541223"/>
    <w:rsid w:val="00541EE7"/>
    <w:rsid w:val="00542100"/>
    <w:rsid w:val="005421F7"/>
    <w:rsid w:val="0054222D"/>
    <w:rsid w:val="00542BFA"/>
    <w:rsid w:val="00542EA6"/>
    <w:rsid w:val="00542F67"/>
    <w:rsid w:val="005433BF"/>
    <w:rsid w:val="00543706"/>
    <w:rsid w:val="00543887"/>
    <w:rsid w:val="005442D9"/>
    <w:rsid w:val="005446F2"/>
    <w:rsid w:val="005447D8"/>
    <w:rsid w:val="00544851"/>
    <w:rsid w:val="00544876"/>
    <w:rsid w:val="005448F5"/>
    <w:rsid w:val="00544A60"/>
    <w:rsid w:val="00544B4A"/>
    <w:rsid w:val="00544D4B"/>
    <w:rsid w:val="00544FD5"/>
    <w:rsid w:val="005456E7"/>
    <w:rsid w:val="00545D75"/>
    <w:rsid w:val="00545EC7"/>
    <w:rsid w:val="00545F95"/>
    <w:rsid w:val="00546757"/>
    <w:rsid w:val="005468F0"/>
    <w:rsid w:val="00546E95"/>
    <w:rsid w:val="00546EB8"/>
    <w:rsid w:val="0055077A"/>
    <w:rsid w:val="00550AFB"/>
    <w:rsid w:val="00551315"/>
    <w:rsid w:val="005515C7"/>
    <w:rsid w:val="00551947"/>
    <w:rsid w:val="00551B5A"/>
    <w:rsid w:val="00551BFB"/>
    <w:rsid w:val="00551D0D"/>
    <w:rsid w:val="00551E29"/>
    <w:rsid w:val="00552961"/>
    <w:rsid w:val="00552FD1"/>
    <w:rsid w:val="005535A0"/>
    <w:rsid w:val="005535A6"/>
    <w:rsid w:val="00553712"/>
    <w:rsid w:val="0055387D"/>
    <w:rsid w:val="00554081"/>
    <w:rsid w:val="005546CE"/>
    <w:rsid w:val="00554A2B"/>
    <w:rsid w:val="0055579F"/>
    <w:rsid w:val="0055589F"/>
    <w:rsid w:val="0055590D"/>
    <w:rsid w:val="0055596A"/>
    <w:rsid w:val="0055614C"/>
    <w:rsid w:val="00556388"/>
    <w:rsid w:val="005572AB"/>
    <w:rsid w:val="005577D4"/>
    <w:rsid w:val="00557B13"/>
    <w:rsid w:val="005605B2"/>
    <w:rsid w:val="005606A1"/>
    <w:rsid w:val="00560CA2"/>
    <w:rsid w:val="005613DB"/>
    <w:rsid w:val="00561705"/>
    <w:rsid w:val="00562064"/>
    <w:rsid w:val="00562CA6"/>
    <w:rsid w:val="005630C2"/>
    <w:rsid w:val="00563476"/>
    <w:rsid w:val="0056355C"/>
    <w:rsid w:val="005635C8"/>
    <w:rsid w:val="00563698"/>
    <w:rsid w:val="00563D90"/>
    <w:rsid w:val="00563D96"/>
    <w:rsid w:val="00563F04"/>
    <w:rsid w:val="0056426D"/>
    <w:rsid w:val="00564437"/>
    <w:rsid w:val="00564AA8"/>
    <w:rsid w:val="00564BC3"/>
    <w:rsid w:val="00564E8E"/>
    <w:rsid w:val="00564F0B"/>
    <w:rsid w:val="0056529B"/>
    <w:rsid w:val="00565BA9"/>
    <w:rsid w:val="005665F6"/>
    <w:rsid w:val="0056681F"/>
    <w:rsid w:val="00566DFF"/>
    <w:rsid w:val="00566F1B"/>
    <w:rsid w:val="005671CE"/>
    <w:rsid w:val="00567294"/>
    <w:rsid w:val="005675DE"/>
    <w:rsid w:val="005676AF"/>
    <w:rsid w:val="00567D86"/>
    <w:rsid w:val="005704D6"/>
    <w:rsid w:val="00570AD1"/>
    <w:rsid w:val="00570C50"/>
    <w:rsid w:val="0057243C"/>
    <w:rsid w:val="0057353B"/>
    <w:rsid w:val="005739EA"/>
    <w:rsid w:val="00573EF1"/>
    <w:rsid w:val="0057442E"/>
    <w:rsid w:val="00574485"/>
    <w:rsid w:val="0057501F"/>
    <w:rsid w:val="005750C0"/>
    <w:rsid w:val="00575E25"/>
    <w:rsid w:val="00575EC4"/>
    <w:rsid w:val="005769A6"/>
    <w:rsid w:val="00576F2B"/>
    <w:rsid w:val="00577602"/>
    <w:rsid w:val="00577D11"/>
    <w:rsid w:val="005802CA"/>
    <w:rsid w:val="005806FB"/>
    <w:rsid w:val="00580A12"/>
    <w:rsid w:val="00580C21"/>
    <w:rsid w:val="00580E75"/>
    <w:rsid w:val="00580EBC"/>
    <w:rsid w:val="00581677"/>
    <w:rsid w:val="005817B4"/>
    <w:rsid w:val="00581899"/>
    <w:rsid w:val="005818D6"/>
    <w:rsid w:val="00581CF8"/>
    <w:rsid w:val="0058231A"/>
    <w:rsid w:val="0058242C"/>
    <w:rsid w:val="005825AA"/>
    <w:rsid w:val="00582842"/>
    <w:rsid w:val="00582962"/>
    <w:rsid w:val="00582DD9"/>
    <w:rsid w:val="00582F58"/>
    <w:rsid w:val="00583379"/>
    <w:rsid w:val="0058376B"/>
    <w:rsid w:val="00584D7A"/>
    <w:rsid w:val="005850D4"/>
    <w:rsid w:val="00585922"/>
    <w:rsid w:val="00585AF7"/>
    <w:rsid w:val="00585ED6"/>
    <w:rsid w:val="00585F78"/>
    <w:rsid w:val="0058618A"/>
    <w:rsid w:val="00586299"/>
    <w:rsid w:val="00586327"/>
    <w:rsid w:val="00586390"/>
    <w:rsid w:val="0058718A"/>
    <w:rsid w:val="005874B5"/>
    <w:rsid w:val="0058767A"/>
    <w:rsid w:val="0058790A"/>
    <w:rsid w:val="00590E7C"/>
    <w:rsid w:val="005911D0"/>
    <w:rsid w:val="00591F0E"/>
    <w:rsid w:val="005922D3"/>
    <w:rsid w:val="0059260B"/>
    <w:rsid w:val="005926BA"/>
    <w:rsid w:val="005926F2"/>
    <w:rsid w:val="00592821"/>
    <w:rsid w:val="005928D8"/>
    <w:rsid w:val="00592C18"/>
    <w:rsid w:val="00593821"/>
    <w:rsid w:val="0059391D"/>
    <w:rsid w:val="00593AAD"/>
    <w:rsid w:val="00593E3E"/>
    <w:rsid w:val="00594969"/>
    <w:rsid w:val="00594C13"/>
    <w:rsid w:val="00594E57"/>
    <w:rsid w:val="0059516B"/>
    <w:rsid w:val="00595480"/>
    <w:rsid w:val="00595738"/>
    <w:rsid w:val="00595E14"/>
    <w:rsid w:val="00595EC4"/>
    <w:rsid w:val="005961C1"/>
    <w:rsid w:val="005977E6"/>
    <w:rsid w:val="00597AEF"/>
    <w:rsid w:val="00597D5D"/>
    <w:rsid w:val="005A0398"/>
    <w:rsid w:val="005A03D7"/>
    <w:rsid w:val="005A0663"/>
    <w:rsid w:val="005A082A"/>
    <w:rsid w:val="005A0915"/>
    <w:rsid w:val="005A0F6D"/>
    <w:rsid w:val="005A15E6"/>
    <w:rsid w:val="005A16D4"/>
    <w:rsid w:val="005A1838"/>
    <w:rsid w:val="005A19C8"/>
    <w:rsid w:val="005A1A01"/>
    <w:rsid w:val="005A1A90"/>
    <w:rsid w:val="005A1BFE"/>
    <w:rsid w:val="005A29BF"/>
    <w:rsid w:val="005A2B0F"/>
    <w:rsid w:val="005A2D58"/>
    <w:rsid w:val="005A2F32"/>
    <w:rsid w:val="005A3391"/>
    <w:rsid w:val="005A35C1"/>
    <w:rsid w:val="005A3865"/>
    <w:rsid w:val="005A39A1"/>
    <w:rsid w:val="005A39C7"/>
    <w:rsid w:val="005A3FE1"/>
    <w:rsid w:val="005A4025"/>
    <w:rsid w:val="005A423E"/>
    <w:rsid w:val="005A4B2D"/>
    <w:rsid w:val="005A4CCE"/>
    <w:rsid w:val="005A5032"/>
    <w:rsid w:val="005A5483"/>
    <w:rsid w:val="005A5698"/>
    <w:rsid w:val="005A59AF"/>
    <w:rsid w:val="005A5C18"/>
    <w:rsid w:val="005A60CA"/>
    <w:rsid w:val="005A66F2"/>
    <w:rsid w:val="005A7006"/>
    <w:rsid w:val="005A712D"/>
    <w:rsid w:val="005A74E1"/>
    <w:rsid w:val="005A757D"/>
    <w:rsid w:val="005A7857"/>
    <w:rsid w:val="005A7D27"/>
    <w:rsid w:val="005A7D4F"/>
    <w:rsid w:val="005A7D8E"/>
    <w:rsid w:val="005A7F4A"/>
    <w:rsid w:val="005B0191"/>
    <w:rsid w:val="005B030D"/>
    <w:rsid w:val="005B118B"/>
    <w:rsid w:val="005B14DB"/>
    <w:rsid w:val="005B1664"/>
    <w:rsid w:val="005B176B"/>
    <w:rsid w:val="005B18D7"/>
    <w:rsid w:val="005B1A57"/>
    <w:rsid w:val="005B1BD7"/>
    <w:rsid w:val="005B238E"/>
    <w:rsid w:val="005B26AA"/>
    <w:rsid w:val="005B26DA"/>
    <w:rsid w:val="005B2866"/>
    <w:rsid w:val="005B2FC7"/>
    <w:rsid w:val="005B307B"/>
    <w:rsid w:val="005B356B"/>
    <w:rsid w:val="005B364B"/>
    <w:rsid w:val="005B39AE"/>
    <w:rsid w:val="005B3BC6"/>
    <w:rsid w:val="005B3C31"/>
    <w:rsid w:val="005B3F3D"/>
    <w:rsid w:val="005B4085"/>
    <w:rsid w:val="005B40A4"/>
    <w:rsid w:val="005B44ED"/>
    <w:rsid w:val="005B4935"/>
    <w:rsid w:val="005B4E9A"/>
    <w:rsid w:val="005B4F6E"/>
    <w:rsid w:val="005B5157"/>
    <w:rsid w:val="005B57C1"/>
    <w:rsid w:val="005B5997"/>
    <w:rsid w:val="005B602C"/>
    <w:rsid w:val="005B61A6"/>
    <w:rsid w:val="005B6ACA"/>
    <w:rsid w:val="005B77D4"/>
    <w:rsid w:val="005B7DC5"/>
    <w:rsid w:val="005C01D1"/>
    <w:rsid w:val="005C0851"/>
    <w:rsid w:val="005C0BCB"/>
    <w:rsid w:val="005C12AC"/>
    <w:rsid w:val="005C17D4"/>
    <w:rsid w:val="005C1ED7"/>
    <w:rsid w:val="005C204C"/>
    <w:rsid w:val="005C2443"/>
    <w:rsid w:val="005C25EE"/>
    <w:rsid w:val="005C27AA"/>
    <w:rsid w:val="005C2896"/>
    <w:rsid w:val="005C2A0B"/>
    <w:rsid w:val="005C2D8C"/>
    <w:rsid w:val="005C344B"/>
    <w:rsid w:val="005C361A"/>
    <w:rsid w:val="005C439F"/>
    <w:rsid w:val="005C465D"/>
    <w:rsid w:val="005C4A16"/>
    <w:rsid w:val="005C4D1D"/>
    <w:rsid w:val="005C4E41"/>
    <w:rsid w:val="005C4E8A"/>
    <w:rsid w:val="005C4F3C"/>
    <w:rsid w:val="005C5C16"/>
    <w:rsid w:val="005C6268"/>
    <w:rsid w:val="005C6605"/>
    <w:rsid w:val="005C677A"/>
    <w:rsid w:val="005C6C2D"/>
    <w:rsid w:val="005C74E5"/>
    <w:rsid w:val="005C77A2"/>
    <w:rsid w:val="005C7E66"/>
    <w:rsid w:val="005D015B"/>
    <w:rsid w:val="005D06B1"/>
    <w:rsid w:val="005D0997"/>
    <w:rsid w:val="005D1510"/>
    <w:rsid w:val="005D19CD"/>
    <w:rsid w:val="005D1C73"/>
    <w:rsid w:val="005D1EB8"/>
    <w:rsid w:val="005D24ED"/>
    <w:rsid w:val="005D2A68"/>
    <w:rsid w:val="005D301D"/>
    <w:rsid w:val="005D36D1"/>
    <w:rsid w:val="005D3C2C"/>
    <w:rsid w:val="005D54BA"/>
    <w:rsid w:val="005D57E6"/>
    <w:rsid w:val="005D62F2"/>
    <w:rsid w:val="005D67D5"/>
    <w:rsid w:val="005D70B8"/>
    <w:rsid w:val="005D7471"/>
    <w:rsid w:val="005D7876"/>
    <w:rsid w:val="005E01DA"/>
    <w:rsid w:val="005E02A7"/>
    <w:rsid w:val="005E052D"/>
    <w:rsid w:val="005E072A"/>
    <w:rsid w:val="005E0E9B"/>
    <w:rsid w:val="005E0F6C"/>
    <w:rsid w:val="005E0FCC"/>
    <w:rsid w:val="005E1079"/>
    <w:rsid w:val="005E1409"/>
    <w:rsid w:val="005E1AEC"/>
    <w:rsid w:val="005E1C24"/>
    <w:rsid w:val="005E1EE2"/>
    <w:rsid w:val="005E23F3"/>
    <w:rsid w:val="005E293C"/>
    <w:rsid w:val="005E3C03"/>
    <w:rsid w:val="005E4F45"/>
    <w:rsid w:val="005E51C8"/>
    <w:rsid w:val="005E576C"/>
    <w:rsid w:val="005E5BB8"/>
    <w:rsid w:val="005E5DA9"/>
    <w:rsid w:val="005E6251"/>
    <w:rsid w:val="005E62AF"/>
    <w:rsid w:val="005E6DDE"/>
    <w:rsid w:val="005E6E3F"/>
    <w:rsid w:val="005E6E9B"/>
    <w:rsid w:val="005E7197"/>
    <w:rsid w:val="005E7258"/>
    <w:rsid w:val="005E7AF5"/>
    <w:rsid w:val="005F04EC"/>
    <w:rsid w:val="005F06CB"/>
    <w:rsid w:val="005F09C7"/>
    <w:rsid w:val="005F0C37"/>
    <w:rsid w:val="005F0D38"/>
    <w:rsid w:val="005F0D90"/>
    <w:rsid w:val="005F1349"/>
    <w:rsid w:val="005F180D"/>
    <w:rsid w:val="005F1F5D"/>
    <w:rsid w:val="005F205A"/>
    <w:rsid w:val="005F20E5"/>
    <w:rsid w:val="005F2100"/>
    <w:rsid w:val="005F2408"/>
    <w:rsid w:val="005F25B2"/>
    <w:rsid w:val="005F2902"/>
    <w:rsid w:val="005F3326"/>
    <w:rsid w:val="005F3436"/>
    <w:rsid w:val="005F36CC"/>
    <w:rsid w:val="005F3EE2"/>
    <w:rsid w:val="005F4035"/>
    <w:rsid w:val="005F405F"/>
    <w:rsid w:val="005F4386"/>
    <w:rsid w:val="005F5E5F"/>
    <w:rsid w:val="005F611D"/>
    <w:rsid w:val="005F6ACD"/>
    <w:rsid w:val="005F78EC"/>
    <w:rsid w:val="005F7C62"/>
    <w:rsid w:val="00600750"/>
    <w:rsid w:val="006016B5"/>
    <w:rsid w:val="00601806"/>
    <w:rsid w:val="00601F49"/>
    <w:rsid w:val="00603278"/>
    <w:rsid w:val="006035F9"/>
    <w:rsid w:val="006036CF"/>
    <w:rsid w:val="0060371F"/>
    <w:rsid w:val="00603AE9"/>
    <w:rsid w:val="00604108"/>
    <w:rsid w:val="0060428A"/>
    <w:rsid w:val="00604FC8"/>
    <w:rsid w:val="006053E7"/>
    <w:rsid w:val="0060559C"/>
    <w:rsid w:val="00605B61"/>
    <w:rsid w:val="00605E9C"/>
    <w:rsid w:val="00607B1F"/>
    <w:rsid w:val="00607E9D"/>
    <w:rsid w:val="006105ED"/>
    <w:rsid w:val="00610DAB"/>
    <w:rsid w:val="006117FF"/>
    <w:rsid w:val="00611CF8"/>
    <w:rsid w:val="00612818"/>
    <w:rsid w:val="00612D47"/>
    <w:rsid w:val="00612EA5"/>
    <w:rsid w:val="00613598"/>
    <w:rsid w:val="0061396F"/>
    <w:rsid w:val="00613A5F"/>
    <w:rsid w:val="0061416B"/>
    <w:rsid w:val="006145B6"/>
    <w:rsid w:val="006149F2"/>
    <w:rsid w:val="00614D6B"/>
    <w:rsid w:val="00615092"/>
    <w:rsid w:val="00615644"/>
    <w:rsid w:val="0061578D"/>
    <w:rsid w:val="00615B91"/>
    <w:rsid w:val="00615C27"/>
    <w:rsid w:val="00615D37"/>
    <w:rsid w:val="00616FDF"/>
    <w:rsid w:val="0061735F"/>
    <w:rsid w:val="00617898"/>
    <w:rsid w:val="00617A97"/>
    <w:rsid w:val="00617D5C"/>
    <w:rsid w:val="00620C78"/>
    <w:rsid w:val="00620F1F"/>
    <w:rsid w:val="0062102D"/>
    <w:rsid w:val="0062112D"/>
    <w:rsid w:val="00621966"/>
    <w:rsid w:val="00621FA5"/>
    <w:rsid w:val="006220FD"/>
    <w:rsid w:val="00622380"/>
    <w:rsid w:val="00622904"/>
    <w:rsid w:val="00623098"/>
    <w:rsid w:val="006230F3"/>
    <w:rsid w:val="00623F4B"/>
    <w:rsid w:val="00624459"/>
    <w:rsid w:val="00624722"/>
    <w:rsid w:val="00625014"/>
    <w:rsid w:val="006251B5"/>
    <w:rsid w:val="00625741"/>
    <w:rsid w:val="00625A22"/>
    <w:rsid w:val="00625EE4"/>
    <w:rsid w:val="00626235"/>
    <w:rsid w:val="00627A7D"/>
    <w:rsid w:val="006305D6"/>
    <w:rsid w:val="006309E7"/>
    <w:rsid w:val="00630DD4"/>
    <w:rsid w:val="006317E7"/>
    <w:rsid w:val="00631A53"/>
    <w:rsid w:val="00632A88"/>
    <w:rsid w:val="0063301F"/>
    <w:rsid w:val="006333EE"/>
    <w:rsid w:val="00633564"/>
    <w:rsid w:val="0063383C"/>
    <w:rsid w:val="00633883"/>
    <w:rsid w:val="00633AFA"/>
    <w:rsid w:val="00633D1C"/>
    <w:rsid w:val="00633F53"/>
    <w:rsid w:val="00633F9A"/>
    <w:rsid w:val="0063538B"/>
    <w:rsid w:val="0063575D"/>
    <w:rsid w:val="00635B2F"/>
    <w:rsid w:val="00635B90"/>
    <w:rsid w:val="00635D1F"/>
    <w:rsid w:val="00635F41"/>
    <w:rsid w:val="006367E5"/>
    <w:rsid w:val="00636994"/>
    <w:rsid w:val="00636A1C"/>
    <w:rsid w:val="00636F72"/>
    <w:rsid w:val="00637185"/>
    <w:rsid w:val="0063771E"/>
    <w:rsid w:val="00637914"/>
    <w:rsid w:val="0063794B"/>
    <w:rsid w:val="00637C49"/>
    <w:rsid w:val="006401B5"/>
    <w:rsid w:val="00640416"/>
    <w:rsid w:val="00640EF7"/>
    <w:rsid w:val="00640F2E"/>
    <w:rsid w:val="00641284"/>
    <w:rsid w:val="006413ED"/>
    <w:rsid w:val="0064170B"/>
    <w:rsid w:val="00641D09"/>
    <w:rsid w:val="00641E24"/>
    <w:rsid w:val="00641F51"/>
    <w:rsid w:val="006421A1"/>
    <w:rsid w:val="006422ED"/>
    <w:rsid w:val="0064246E"/>
    <w:rsid w:val="006428D1"/>
    <w:rsid w:val="00642A70"/>
    <w:rsid w:val="00642DCA"/>
    <w:rsid w:val="00643D92"/>
    <w:rsid w:val="00644BFB"/>
    <w:rsid w:val="00644CB2"/>
    <w:rsid w:val="00645867"/>
    <w:rsid w:val="00646423"/>
    <w:rsid w:val="00646682"/>
    <w:rsid w:val="006467C5"/>
    <w:rsid w:val="00646DA6"/>
    <w:rsid w:val="00646FDA"/>
    <w:rsid w:val="00647252"/>
    <w:rsid w:val="00647703"/>
    <w:rsid w:val="00647765"/>
    <w:rsid w:val="006477C0"/>
    <w:rsid w:val="00647EC4"/>
    <w:rsid w:val="0065000A"/>
    <w:rsid w:val="00650614"/>
    <w:rsid w:val="0065081C"/>
    <w:rsid w:val="00650E20"/>
    <w:rsid w:val="00651126"/>
    <w:rsid w:val="00651984"/>
    <w:rsid w:val="00651D3A"/>
    <w:rsid w:val="00652241"/>
    <w:rsid w:val="006524EC"/>
    <w:rsid w:val="00652570"/>
    <w:rsid w:val="006526B6"/>
    <w:rsid w:val="006531B4"/>
    <w:rsid w:val="00653244"/>
    <w:rsid w:val="00653C27"/>
    <w:rsid w:val="0065406A"/>
    <w:rsid w:val="006541F1"/>
    <w:rsid w:val="00654457"/>
    <w:rsid w:val="006547D8"/>
    <w:rsid w:val="00655273"/>
    <w:rsid w:val="006553C0"/>
    <w:rsid w:val="006554EC"/>
    <w:rsid w:val="00655BD3"/>
    <w:rsid w:val="006564BB"/>
    <w:rsid w:val="006565B3"/>
    <w:rsid w:val="006578C8"/>
    <w:rsid w:val="00657C83"/>
    <w:rsid w:val="00657ED1"/>
    <w:rsid w:val="006605DF"/>
    <w:rsid w:val="006606A0"/>
    <w:rsid w:val="00660F1F"/>
    <w:rsid w:val="0066106D"/>
    <w:rsid w:val="006618B2"/>
    <w:rsid w:val="006618FF"/>
    <w:rsid w:val="00661A59"/>
    <w:rsid w:val="00661B1F"/>
    <w:rsid w:val="00661F45"/>
    <w:rsid w:val="006620BC"/>
    <w:rsid w:val="006622A8"/>
    <w:rsid w:val="00662696"/>
    <w:rsid w:val="0066309D"/>
    <w:rsid w:val="00663427"/>
    <w:rsid w:val="006635EC"/>
    <w:rsid w:val="00663E93"/>
    <w:rsid w:val="00664002"/>
    <w:rsid w:val="00664BC0"/>
    <w:rsid w:val="00664CE0"/>
    <w:rsid w:val="006652DE"/>
    <w:rsid w:val="00665DCD"/>
    <w:rsid w:val="006661B0"/>
    <w:rsid w:val="00666688"/>
    <w:rsid w:val="0066679C"/>
    <w:rsid w:val="0066786F"/>
    <w:rsid w:val="00667A59"/>
    <w:rsid w:val="00667B9A"/>
    <w:rsid w:val="00667DFD"/>
    <w:rsid w:val="006709D2"/>
    <w:rsid w:val="00670D90"/>
    <w:rsid w:val="006713FC"/>
    <w:rsid w:val="00671780"/>
    <w:rsid w:val="006717F0"/>
    <w:rsid w:val="00671C08"/>
    <w:rsid w:val="00671DEF"/>
    <w:rsid w:val="00672072"/>
    <w:rsid w:val="00672075"/>
    <w:rsid w:val="0067248F"/>
    <w:rsid w:val="00672A6A"/>
    <w:rsid w:val="00672D06"/>
    <w:rsid w:val="00672FFF"/>
    <w:rsid w:val="0067324B"/>
    <w:rsid w:val="0067326D"/>
    <w:rsid w:val="0067360E"/>
    <w:rsid w:val="00673F4C"/>
    <w:rsid w:val="00674776"/>
    <w:rsid w:val="00676415"/>
    <w:rsid w:val="006765CF"/>
    <w:rsid w:val="00676623"/>
    <w:rsid w:val="006768C5"/>
    <w:rsid w:val="00676ADC"/>
    <w:rsid w:val="006770D8"/>
    <w:rsid w:val="00677417"/>
    <w:rsid w:val="00677E4C"/>
    <w:rsid w:val="00677F49"/>
    <w:rsid w:val="00680696"/>
    <w:rsid w:val="00680AE5"/>
    <w:rsid w:val="00680F12"/>
    <w:rsid w:val="00681C1F"/>
    <w:rsid w:val="00681E08"/>
    <w:rsid w:val="00682318"/>
    <w:rsid w:val="00682585"/>
    <w:rsid w:val="0068279C"/>
    <w:rsid w:val="0068282C"/>
    <w:rsid w:val="00682B8D"/>
    <w:rsid w:val="00682DFD"/>
    <w:rsid w:val="00683F55"/>
    <w:rsid w:val="00683FD5"/>
    <w:rsid w:val="0068433D"/>
    <w:rsid w:val="006844BD"/>
    <w:rsid w:val="006845A0"/>
    <w:rsid w:val="00684CF3"/>
    <w:rsid w:val="00684D72"/>
    <w:rsid w:val="00684E37"/>
    <w:rsid w:val="00684EFB"/>
    <w:rsid w:val="00685635"/>
    <w:rsid w:val="00685A74"/>
    <w:rsid w:val="00685BB4"/>
    <w:rsid w:val="00685D99"/>
    <w:rsid w:val="00685F01"/>
    <w:rsid w:val="00686AC3"/>
    <w:rsid w:val="00686C1A"/>
    <w:rsid w:val="00686CAB"/>
    <w:rsid w:val="0068700E"/>
    <w:rsid w:val="006871E1"/>
    <w:rsid w:val="00687FEB"/>
    <w:rsid w:val="006909D6"/>
    <w:rsid w:val="00690B08"/>
    <w:rsid w:val="006916D0"/>
    <w:rsid w:val="00692364"/>
    <w:rsid w:val="00692526"/>
    <w:rsid w:val="00692867"/>
    <w:rsid w:val="006928FB"/>
    <w:rsid w:val="00692D8D"/>
    <w:rsid w:val="00692DA1"/>
    <w:rsid w:val="00693597"/>
    <w:rsid w:val="006938D1"/>
    <w:rsid w:val="00693BC3"/>
    <w:rsid w:val="00694603"/>
    <w:rsid w:val="00694CF0"/>
    <w:rsid w:val="00694D7E"/>
    <w:rsid w:val="00694D9D"/>
    <w:rsid w:val="00694E66"/>
    <w:rsid w:val="00695849"/>
    <w:rsid w:val="00695893"/>
    <w:rsid w:val="00696BD7"/>
    <w:rsid w:val="00696EB2"/>
    <w:rsid w:val="00697136"/>
    <w:rsid w:val="0069725D"/>
    <w:rsid w:val="006978B6"/>
    <w:rsid w:val="006A09BB"/>
    <w:rsid w:val="006A0C32"/>
    <w:rsid w:val="006A0CF7"/>
    <w:rsid w:val="006A109C"/>
    <w:rsid w:val="006A18FD"/>
    <w:rsid w:val="006A2221"/>
    <w:rsid w:val="006A22A2"/>
    <w:rsid w:val="006A2364"/>
    <w:rsid w:val="006A23C4"/>
    <w:rsid w:val="006A3A8E"/>
    <w:rsid w:val="006A3B5A"/>
    <w:rsid w:val="006A41CA"/>
    <w:rsid w:val="006A4FBB"/>
    <w:rsid w:val="006A4FE1"/>
    <w:rsid w:val="006A6241"/>
    <w:rsid w:val="006A6270"/>
    <w:rsid w:val="006A680D"/>
    <w:rsid w:val="006A6A87"/>
    <w:rsid w:val="006A6BC6"/>
    <w:rsid w:val="006A7348"/>
    <w:rsid w:val="006A7661"/>
    <w:rsid w:val="006A7CC2"/>
    <w:rsid w:val="006B0861"/>
    <w:rsid w:val="006B0A0E"/>
    <w:rsid w:val="006B0E24"/>
    <w:rsid w:val="006B0F2A"/>
    <w:rsid w:val="006B158E"/>
    <w:rsid w:val="006B15BA"/>
    <w:rsid w:val="006B176D"/>
    <w:rsid w:val="006B1819"/>
    <w:rsid w:val="006B1852"/>
    <w:rsid w:val="006B195B"/>
    <w:rsid w:val="006B19DB"/>
    <w:rsid w:val="006B2519"/>
    <w:rsid w:val="006B2C45"/>
    <w:rsid w:val="006B3269"/>
    <w:rsid w:val="006B37F1"/>
    <w:rsid w:val="006B3A16"/>
    <w:rsid w:val="006B3BA7"/>
    <w:rsid w:val="006B3FE0"/>
    <w:rsid w:val="006B4010"/>
    <w:rsid w:val="006B44D8"/>
    <w:rsid w:val="006B4725"/>
    <w:rsid w:val="006B487C"/>
    <w:rsid w:val="006B49CD"/>
    <w:rsid w:val="006B4CED"/>
    <w:rsid w:val="006B51C4"/>
    <w:rsid w:val="006B5526"/>
    <w:rsid w:val="006B5B80"/>
    <w:rsid w:val="006B5BE1"/>
    <w:rsid w:val="006B6603"/>
    <w:rsid w:val="006B6716"/>
    <w:rsid w:val="006B6ADD"/>
    <w:rsid w:val="006C0058"/>
    <w:rsid w:val="006C0255"/>
    <w:rsid w:val="006C0639"/>
    <w:rsid w:val="006C0AD5"/>
    <w:rsid w:val="006C1624"/>
    <w:rsid w:val="006C18FD"/>
    <w:rsid w:val="006C1F04"/>
    <w:rsid w:val="006C287E"/>
    <w:rsid w:val="006C2A44"/>
    <w:rsid w:val="006C2B10"/>
    <w:rsid w:val="006C36CE"/>
    <w:rsid w:val="006C374E"/>
    <w:rsid w:val="006C387B"/>
    <w:rsid w:val="006C388E"/>
    <w:rsid w:val="006C3AC3"/>
    <w:rsid w:val="006C3F10"/>
    <w:rsid w:val="006C4200"/>
    <w:rsid w:val="006C42D0"/>
    <w:rsid w:val="006C43F2"/>
    <w:rsid w:val="006C4643"/>
    <w:rsid w:val="006C473D"/>
    <w:rsid w:val="006C48F7"/>
    <w:rsid w:val="006C5503"/>
    <w:rsid w:val="006C5A1B"/>
    <w:rsid w:val="006C674E"/>
    <w:rsid w:val="006C70BF"/>
    <w:rsid w:val="006C75D6"/>
    <w:rsid w:val="006C7695"/>
    <w:rsid w:val="006C7A58"/>
    <w:rsid w:val="006C7BD1"/>
    <w:rsid w:val="006C7FB1"/>
    <w:rsid w:val="006D053C"/>
    <w:rsid w:val="006D0755"/>
    <w:rsid w:val="006D0974"/>
    <w:rsid w:val="006D1121"/>
    <w:rsid w:val="006D1265"/>
    <w:rsid w:val="006D130C"/>
    <w:rsid w:val="006D13C6"/>
    <w:rsid w:val="006D1E26"/>
    <w:rsid w:val="006D1FE5"/>
    <w:rsid w:val="006D277E"/>
    <w:rsid w:val="006D299A"/>
    <w:rsid w:val="006D2D6F"/>
    <w:rsid w:val="006D3891"/>
    <w:rsid w:val="006D398D"/>
    <w:rsid w:val="006D3B89"/>
    <w:rsid w:val="006D3BFF"/>
    <w:rsid w:val="006D3D0C"/>
    <w:rsid w:val="006D4194"/>
    <w:rsid w:val="006D4436"/>
    <w:rsid w:val="006D44A8"/>
    <w:rsid w:val="006D4554"/>
    <w:rsid w:val="006D49D7"/>
    <w:rsid w:val="006D4A20"/>
    <w:rsid w:val="006D4CBF"/>
    <w:rsid w:val="006D4D57"/>
    <w:rsid w:val="006D5092"/>
    <w:rsid w:val="006D58FF"/>
    <w:rsid w:val="006D595D"/>
    <w:rsid w:val="006D609D"/>
    <w:rsid w:val="006D6612"/>
    <w:rsid w:val="006D693E"/>
    <w:rsid w:val="006D6B00"/>
    <w:rsid w:val="006D6E9A"/>
    <w:rsid w:val="006D6FAE"/>
    <w:rsid w:val="006D73BA"/>
    <w:rsid w:val="006D7D1E"/>
    <w:rsid w:val="006D7D6A"/>
    <w:rsid w:val="006D7EAC"/>
    <w:rsid w:val="006E0202"/>
    <w:rsid w:val="006E0609"/>
    <w:rsid w:val="006E1099"/>
    <w:rsid w:val="006E1635"/>
    <w:rsid w:val="006E1CF8"/>
    <w:rsid w:val="006E2A9B"/>
    <w:rsid w:val="006E2C9C"/>
    <w:rsid w:val="006E2CF5"/>
    <w:rsid w:val="006E304A"/>
    <w:rsid w:val="006E3191"/>
    <w:rsid w:val="006E31B9"/>
    <w:rsid w:val="006E32F2"/>
    <w:rsid w:val="006E3430"/>
    <w:rsid w:val="006E3B22"/>
    <w:rsid w:val="006E3DA6"/>
    <w:rsid w:val="006E3E6C"/>
    <w:rsid w:val="006E3F2D"/>
    <w:rsid w:val="006E40D0"/>
    <w:rsid w:val="006E43AC"/>
    <w:rsid w:val="006E44B7"/>
    <w:rsid w:val="006E466F"/>
    <w:rsid w:val="006E49C1"/>
    <w:rsid w:val="006E4C24"/>
    <w:rsid w:val="006E4F28"/>
    <w:rsid w:val="006E5137"/>
    <w:rsid w:val="006E5F8B"/>
    <w:rsid w:val="006E662B"/>
    <w:rsid w:val="006E710F"/>
    <w:rsid w:val="006E7B0B"/>
    <w:rsid w:val="006E7BDA"/>
    <w:rsid w:val="006F0039"/>
    <w:rsid w:val="006F03A5"/>
    <w:rsid w:val="006F0DB7"/>
    <w:rsid w:val="006F1921"/>
    <w:rsid w:val="006F1A7F"/>
    <w:rsid w:val="006F1DE8"/>
    <w:rsid w:val="006F1FEC"/>
    <w:rsid w:val="006F2108"/>
    <w:rsid w:val="006F22DF"/>
    <w:rsid w:val="006F23D2"/>
    <w:rsid w:val="006F27AD"/>
    <w:rsid w:val="006F28D6"/>
    <w:rsid w:val="006F2A48"/>
    <w:rsid w:val="006F3177"/>
    <w:rsid w:val="006F31B9"/>
    <w:rsid w:val="006F3214"/>
    <w:rsid w:val="006F3574"/>
    <w:rsid w:val="006F3722"/>
    <w:rsid w:val="006F39EE"/>
    <w:rsid w:val="006F3B9D"/>
    <w:rsid w:val="006F41FD"/>
    <w:rsid w:val="006F517A"/>
    <w:rsid w:val="006F54D1"/>
    <w:rsid w:val="006F5B95"/>
    <w:rsid w:val="006F72F6"/>
    <w:rsid w:val="006F7338"/>
    <w:rsid w:val="006F76E8"/>
    <w:rsid w:val="006F787E"/>
    <w:rsid w:val="006F79BA"/>
    <w:rsid w:val="00700312"/>
    <w:rsid w:val="007003AB"/>
    <w:rsid w:val="00700EA3"/>
    <w:rsid w:val="007012DE"/>
    <w:rsid w:val="007015C3"/>
    <w:rsid w:val="00701999"/>
    <w:rsid w:val="007019E0"/>
    <w:rsid w:val="00701E0D"/>
    <w:rsid w:val="00701E25"/>
    <w:rsid w:val="00701E49"/>
    <w:rsid w:val="0070273A"/>
    <w:rsid w:val="00702CD3"/>
    <w:rsid w:val="007030F2"/>
    <w:rsid w:val="0070326F"/>
    <w:rsid w:val="0070338C"/>
    <w:rsid w:val="007037EA"/>
    <w:rsid w:val="00704052"/>
    <w:rsid w:val="0070455B"/>
    <w:rsid w:val="007046A9"/>
    <w:rsid w:val="007050A7"/>
    <w:rsid w:val="0070578B"/>
    <w:rsid w:val="00705917"/>
    <w:rsid w:val="007061BA"/>
    <w:rsid w:val="00706578"/>
    <w:rsid w:val="007065B2"/>
    <w:rsid w:val="0070666A"/>
    <w:rsid w:val="00706790"/>
    <w:rsid w:val="00706A60"/>
    <w:rsid w:val="00706FBD"/>
    <w:rsid w:val="0070759F"/>
    <w:rsid w:val="007076D3"/>
    <w:rsid w:val="00710A9A"/>
    <w:rsid w:val="00710FC8"/>
    <w:rsid w:val="0071114F"/>
    <w:rsid w:val="0071155C"/>
    <w:rsid w:val="00711EBD"/>
    <w:rsid w:val="007120DC"/>
    <w:rsid w:val="00712A23"/>
    <w:rsid w:val="00712C7B"/>
    <w:rsid w:val="0071301E"/>
    <w:rsid w:val="0071336F"/>
    <w:rsid w:val="007133C0"/>
    <w:rsid w:val="00713489"/>
    <w:rsid w:val="007136F7"/>
    <w:rsid w:val="007137D9"/>
    <w:rsid w:val="00713E79"/>
    <w:rsid w:val="00714791"/>
    <w:rsid w:val="00714B8F"/>
    <w:rsid w:val="0071512C"/>
    <w:rsid w:val="00715616"/>
    <w:rsid w:val="007158E2"/>
    <w:rsid w:val="00715BEB"/>
    <w:rsid w:val="00716084"/>
    <w:rsid w:val="00716183"/>
    <w:rsid w:val="00716391"/>
    <w:rsid w:val="007166D2"/>
    <w:rsid w:val="007166EC"/>
    <w:rsid w:val="007168C3"/>
    <w:rsid w:val="00716A4B"/>
    <w:rsid w:val="00717D05"/>
    <w:rsid w:val="00717DA4"/>
    <w:rsid w:val="0072003E"/>
    <w:rsid w:val="0072084C"/>
    <w:rsid w:val="00720F22"/>
    <w:rsid w:val="00720FC0"/>
    <w:rsid w:val="00721D23"/>
    <w:rsid w:val="00721D47"/>
    <w:rsid w:val="00721E96"/>
    <w:rsid w:val="007222D9"/>
    <w:rsid w:val="00722EE1"/>
    <w:rsid w:val="00723128"/>
    <w:rsid w:val="007239DC"/>
    <w:rsid w:val="00723CE0"/>
    <w:rsid w:val="00724373"/>
    <w:rsid w:val="00724507"/>
    <w:rsid w:val="00724710"/>
    <w:rsid w:val="00724E4B"/>
    <w:rsid w:val="0072516D"/>
    <w:rsid w:val="00725314"/>
    <w:rsid w:val="00725F74"/>
    <w:rsid w:val="00726742"/>
    <w:rsid w:val="007267BE"/>
    <w:rsid w:val="00726AB3"/>
    <w:rsid w:val="00726ADD"/>
    <w:rsid w:val="007274DF"/>
    <w:rsid w:val="00727647"/>
    <w:rsid w:val="007305F6"/>
    <w:rsid w:val="00730D5C"/>
    <w:rsid w:val="00730EED"/>
    <w:rsid w:val="00731B5F"/>
    <w:rsid w:val="00731C12"/>
    <w:rsid w:val="00732096"/>
    <w:rsid w:val="007320E6"/>
    <w:rsid w:val="00732203"/>
    <w:rsid w:val="007325B2"/>
    <w:rsid w:val="0073275D"/>
    <w:rsid w:val="007331EC"/>
    <w:rsid w:val="007332EC"/>
    <w:rsid w:val="0073334B"/>
    <w:rsid w:val="0073356E"/>
    <w:rsid w:val="00733751"/>
    <w:rsid w:val="0073381D"/>
    <w:rsid w:val="00733C1C"/>
    <w:rsid w:val="00733F67"/>
    <w:rsid w:val="00734464"/>
    <w:rsid w:val="00734A15"/>
    <w:rsid w:val="00735468"/>
    <w:rsid w:val="00735477"/>
    <w:rsid w:val="00735732"/>
    <w:rsid w:val="00735B05"/>
    <w:rsid w:val="00735B16"/>
    <w:rsid w:val="00735C57"/>
    <w:rsid w:val="00735C73"/>
    <w:rsid w:val="0073689A"/>
    <w:rsid w:val="00736A09"/>
    <w:rsid w:val="00736EF2"/>
    <w:rsid w:val="00736F13"/>
    <w:rsid w:val="00737025"/>
    <w:rsid w:val="007370B3"/>
    <w:rsid w:val="007370C3"/>
    <w:rsid w:val="00737128"/>
    <w:rsid w:val="00737542"/>
    <w:rsid w:val="007375A9"/>
    <w:rsid w:val="007376F6"/>
    <w:rsid w:val="00737AD7"/>
    <w:rsid w:val="00737B6E"/>
    <w:rsid w:val="007402EA"/>
    <w:rsid w:val="00740798"/>
    <w:rsid w:val="00740F3E"/>
    <w:rsid w:val="00740F5A"/>
    <w:rsid w:val="0074117F"/>
    <w:rsid w:val="00742154"/>
    <w:rsid w:val="007423A4"/>
    <w:rsid w:val="007425A8"/>
    <w:rsid w:val="00742728"/>
    <w:rsid w:val="007437A8"/>
    <w:rsid w:val="00743A7B"/>
    <w:rsid w:val="00745809"/>
    <w:rsid w:val="00746370"/>
    <w:rsid w:val="007466ED"/>
    <w:rsid w:val="007471CA"/>
    <w:rsid w:val="00747412"/>
    <w:rsid w:val="00747442"/>
    <w:rsid w:val="0075085A"/>
    <w:rsid w:val="00750AB6"/>
    <w:rsid w:val="0075155F"/>
    <w:rsid w:val="007515BA"/>
    <w:rsid w:val="00751E49"/>
    <w:rsid w:val="00752016"/>
    <w:rsid w:val="007529A3"/>
    <w:rsid w:val="00752A3C"/>
    <w:rsid w:val="007534D8"/>
    <w:rsid w:val="00753BB5"/>
    <w:rsid w:val="00753D43"/>
    <w:rsid w:val="00754631"/>
    <w:rsid w:val="00754A66"/>
    <w:rsid w:val="00754D14"/>
    <w:rsid w:val="0075615B"/>
    <w:rsid w:val="0075649A"/>
    <w:rsid w:val="007567CE"/>
    <w:rsid w:val="007572DC"/>
    <w:rsid w:val="00757F51"/>
    <w:rsid w:val="007603EC"/>
    <w:rsid w:val="00760672"/>
    <w:rsid w:val="00760A32"/>
    <w:rsid w:val="00760C58"/>
    <w:rsid w:val="0076101A"/>
    <w:rsid w:val="00761694"/>
    <w:rsid w:val="00761756"/>
    <w:rsid w:val="00761DC2"/>
    <w:rsid w:val="00761E8A"/>
    <w:rsid w:val="007622B2"/>
    <w:rsid w:val="0076238D"/>
    <w:rsid w:val="0076258D"/>
    <w:rsid w:val="00762B18"/>
    <w:rsid w:val="00762D3F"/>
    <w:rsid w:val="00763389"/>
    <w:rsid w:val="00763BF1"/>
    <w:rsid w:val="00764A63"/>
    <w:rsid w:val="00764F77"/>
    <w:rsid w:val="00766252"/>
    <w:rsid w:val="00766A7F"/>
    <w:rsid w:val="00766CE7"/>
    <w:rsid w:val="007673F2"/>
    <w:rsid w:val="00767D76"/>
    <w:rsid w:val="00770249"/>
    <w:rsid w:val="00770419"/>
    <w:rsid w:val="00770619"/>
    <w:rsid w:val="00770E6B"/>
    <w:rsid w:val="007718D3"/>
    <w:rsid w:val="00771FC9"/>
    <w:rsid w:val="0077237F"/>
    <w:rsid w:val="00772892"/>
    <w:rsid w:val="00773022"/>
    <w:rsid w:val="00773056"/>
    <w:rsid w:val="007732AA"/>
    <w:rsid w:val="007733B7"/>
    <w:rsid w:val="00773AF9"/>
    <w:rsid w:val="0077409E"/>
    <w:rsid w:val="00774545"/>
    <w:rsid w:val="00774A61"/>
    <w:rsid w:val="00774B77"/>
    <w:rsid w:val="00774D40"/>
    <w:rsid w:val="0077677C"/>
    <w:rsid w:val="00776CD9"/>
    <w:rsid w:val="00776D08"/>
    <w:rsid w:val="007770DC"/>
    <w:rsid w:val="007772A2"/>
    <w:rsid w:val="007773D9"/>
    <w:rsid w:val="0077749C"/>
    <w:rsid w:val="0077761D"/>
    <w:rsid w:val="0077771C"/>
    <w:rsid w:val="00780109"/>
    <w:rsid w:val="007801ED"/>
    <w:rsid w:val="00780401"/>
    <w:rsid w:val="00781488"/>
    <w:rsid w:val="00781573"/>
    <w:rsid w:val="00781DAD"/>
    <w:rsid w:val="00781E4C"/>
    <w:rsid w:val="00782329"/>
    <w:rsid w:val="00782B69"/>
    <w:rsid w:val="00782EC0"/>
    <w:rsid w:val="00783A2C"/>
    <w:rsid w:val="00783E40"/>
    <w:rsid w:val="00783FBB"/>
    <w:rsid w:val="00784772"/>
    <w:rsid w:val="00784967"/>
    <w:rsid w:val="00784CFB"/>
    <w:rsid w:val="00784F0B"/>
    <w:rsid w:val="00784FCD"/>
    <w:rsid w:val="007850E0"/>
    <w:rsid w:val="007855A8"/>
    <w:rsid w:val="007858DA"/>
    <w:rsid w:val="00786116"/>
    <w:rsid w:val="007861FB"/>
    <w:rsid w:val="0078675B"/>
    <w:rsid w:val="00786C50"/>
    <w:rsid w:val="00786CB6"/>
    <w:rsid w:val="00787203"/>
    <w:rsid w:val="00787A6F"/>
    <w:rsid w:val="0079031D"/>
    <w:rsid w:val="007903DA"/>
    <w:rsid w:val="007912C0"/>
    <w:rsid w:val="007913AC"/>
    <w:rsid w:val="00791E96"/>
    <w:rsid w:val="00791F7F"/>
    <w:rsid w:val="00792C21"/>
    <w:rsid w:val="00792E17"/>
    <w:rsid w:val="00792E20"/>
    <w:rsid w:val="00792F02"/>
    <w:rsid w:val="00793114"/>
    <w:rsid w:val="00793223"/>
    <w:rsid w:val="00793D16"/>
    <w:rsid w:val="007940ED"/>
    <w:rsid w:val="0079426E"/>
    <w:rsid w:val="0079559B"/>
    <w:rsid w:val="007958D7"/>
    <w:rsid w:val="00795974"/>
    <w:rsid w:val="00795BF2"/>
    <w:rsid w:val="00795F6C"/>
    <w:rsid w:val="00796664"/>
    <w:rsid w:val="00796BA8"/>
    <w:rsid w:val="00796D0D"/>
    <w:rsid w:val="00797413"/>
    <w:rsid w:val="0079765E"/>
    <w:rsid w:val="00797D42"/>
    <w:rsid w:val="007A0688"/>
    <w:rsid w:val="007A101E"/>
    <w:rsid w:val="007A1E7D"/>
    <w:rsid w:val="007A2670"/>
    <w:rsid w:val="007A278F"/>
    <w:rsid w:val="007A27F1"/>
    <w:rsid w:val="007A2A27"/>
    <w:rsid w:val="007A2AC2"/>
    <w:rsid w:val="007A2EA8"/>
    <w:rsid w:val="007A3028"/>
    <w:rsid w:val="007A30E0"/>
    <w:rsid w:val="007A3269"/>
    <w:rsid w:val="007A3867"/>
    <w:rsid w:val="007A44B5"/>
    <w:rsid w:val="007A47C8"/>
    <w:rsid w:val="007A4CC8"/>
    <w:rsid w:val="007A4E29"/>
    <w:rsid w:val="007A50CE"/>
    <w:rsid w:val="007A5183"/>
    <w:rsid w:val="007A5267"/>
    <w:rsid w:val="007A5621"/>
    <w:rsid w:val="007A5CE9"/>
    <w:rsid w:val="007A65B9"/>
    <w:rsid w:val="007A6AE4"/>
    <w:rsid w:val="007A71D2"/>
    <w:rsid w:val="007A7298"/>
    <w:rsid w:val="007A7394"/>
    <w:rsid w:val="007B14A5"/>
    <w:rsid w:val="007B2421"/>
    <w:rsid w:val="007B24CE"/>
    <w:rsid w:val="007B2514"/>
    <w:rsid w:val="007B2F5B"/>
    <w:rsid w:val="007B3929"/>
    <w:rsid w:val="007B3D28"/>
    <w:rsid w:val="007B3DCA"/>
    <w:rsid w:val="007B4B27"/>
    <w:rsid w:val="007B51D7"/>
    <w:rsid w:val="007B5FD6"/>
    <w:rsid w:val="007B632D"/>
    <w:rsid w:val="007B6CFB"/>
    <w:rsid w:val="007B73BC"/>
    <w:rsid w:val="007B784A"/>
    <w:rsid w:val="007B7DC3"/>
    <w:rsid w:val="007B7EA6"/>
    <w:rsid w:val="007C04E2"/>
    <w:rsid w:val="007C0C80"/>
    <w:rsid w:val="007C13C6"/>
    <w:rsid w:val="007C16D7"/>
    <w:rsid w:val="007C19AC"/>
    <w:rsid w:val="007C1EB1"/>
    <w:rsid w:val="007C2C1F"/>
    <w:rsid w:val="007C4320"/>
    <w:rsid w:val="007C44D9"/>
    <w:rsid w:val="007C4BC4"/>
    <w:rsid w:val="007C4E7A"/>
    <w:rsid w:val="007C4F7C"/>
    <w:rsid w:val="007C5184"/>
    <w:rsid w:val="007C5324"/>
    <w:rsid w:val="007C57C6"/>
    <w:rsid w:val="007C595D"/>
    <w:rsid w:val="007C5B0A"/>
    <w:rsid w:val="007C614C"/>
    <w:rsid w:val="007C64B7"/>
    <w:rsid w:val="007C78E8"/>
    <w:rsid w:val="007C7BA7"/>
    <w:rsid w:val="007C7CAF"/>
    <w:rsid w:val="007C7FC8"/>
    <w:rsid w:val="007D00FC"/>
    <w:rsid w:val="007D0455"/>
    <w:rsid w:val="007D1813"/>
    <w:rsid w:val="007D1AE4"/>
    <w:rsid w:val="007D1C31"/>
    <w:rsid w:val="007D2D30"/>
    <w:rsid w:val="007D2F99"/>
    <w:rsid w:val="007D3117"/>
    <w:rsid w:val="007D321D"/>
    <w:rsid w:val="007D339D"/>
    <w:rsid w:val="007D3B1D"/>
    <w:rsid w:val="007D3BF8"/>
    <w:rsid w:val="007D41B0"/>
    <w:rsid w:val="007D4B0D"/>
    <w:rsid w:val="007D50C5"/>
    <w:rsid w:val="007D55E6"/>
    <w:rsid w:val="007D6455"/>
    <w:rsid w:val="007D64EB"/>
    <w:rsid w:val="007D6D31"/>
    <w:rsid w:val="007D70DF"/>
    <w:rsid w:val="007D7254"/>
    <w:rsid w:val="007D7362"/>
    <w:rsid w:val="007D7D34"/>
    <w:rsid w:val="007D7F37"/>
    <w:rsid w:val="007E1073"/>
    <w:rsid w:val="007E151A"/>
    <w:rsid w:val="007E17E6"/>
    <w:rsid w:val="007E20EB"/>
    <w:rsid w:val="007E227A"/>
    <w:rsid w:val="007E250A"/>
    <w:rsid w:val="007E2522"/>
    <w:rsid w:val="007E272D"/>
    <w:rsid w:val="007E2913"/>
    <w:rsid w:val="007E2C93"/>
    <w:rsid w:val="007E413F"/>
    <w:rsid w:val="007E43E7"/>
    <w:rsid w:val="007E48C7"/>
    <w:rsid w:val="007E4C39"/>
    <w:rsid w:val="007E4D18"/>
    <w:rsid w:val="007E5033"/>
    <w:rsid w:val="007E50E3"/>
    <w:rsid w:val="007E51BB"/>
    <w:rsid w:val="007E52D7"/>
    <w:rsid w:val="007E55DD"/>
    <w:rsid w:val="007E56EA"/>
    <w:rsid w:val="007E5DA0"/>
    <w:rsid w:val="007E5E50"/>
    <w:rsid w:val="007E61A4"/>
    <w:rsid w:val="007E64F9"/>
    <w:rsid w:val="007E65B1"/>
    <w:rsid w:val="007E6C90"/>
    <w:rsid w:val="007E71FE"/>
    <w:rsid w:val="007E7506"/>
    <w:rsid w:val="007E778A"/>
    <w:rsid w:val="007E7C72"/>
    <w:rsid w:val="007E7D18"/>
    <w:rsid w:val="007E7E52"/>
    <w:rsid w:val="007F0BDE"/>
    <w:rsid w:val="007F0EAA"/>
    <w:rsid w:val="007F0F4C"/>
    <w:rsid w:val="007F12D3"/>
    <w:rsid w:val="007F1A74"/>
    <w:rsid w:val="007F1A8E"/>
    <w:rsid w:val="007F1C24"/>
    <w:rsid w:val="007F1D52"/>
    <w:rsid w:val="007F2B5F"/>
    <w:rsid w:val="007F2CC4"/>
    <w:rsid w:val="007F302C"/>
    <w:rsid w:val="007F341F"/>
    <w:rsid w:val="007F3F32"/>
    <w:rsid w:val="007F3F45"/>
    <w:rsid w:val="007F4024"/>
    <w:rsid w:val="007F42A0"/>
    <w:rsid w:val="007F4336"/>
    <w:rsid w:val="007F45BE"/>
    <w:rsid w:val="007F5B83"/>
    <w:rsid w:val="007F5D5C"/>
    <w:rsid w:val="007F70DD"/>
    <w:rsid w:val="007F73A6"/>
    <w:rsid w:val="007F7437"/>
    <w:rsid w:val="007F77E4"/>
    <w:rsid w:val="007F7B9E"/>
    <w:rsid w:val="00800955"/>
    <w:rsid w:val="00800B39"/>
    <w:rsid w:val="00800DE5"/>
    <w:rsid w:val="0080157B"/>
    <w:rsid w:val="00801642"/>
    <w:rsid w:val="00802EE0"/>
    <w:rsid w:val="00803E42"/>
    <w:rsid w:val="00803F8B"/>
    <w:rsid w:val="00804648"/>
    <w:rsid w:val="00804A3B"/>
    <w:rsid w:val="00804F1B"/>
    <w:rsid w:val="008057C8"/>
    <w:rsid w:val="00805D8A"/>
    <w:rsid w:val="00806914"/>
    <w:rsid w:val="00807706"/>
    <w:rsid w:val="00807B5F"/>
    <w:rsid w:val="00807E3A"/>
    <w:rsid w:val="00807F51"/>
    <w:rsid w:val="008104D7"/>
    <w:rsid w:val="008109F4"/>
    <w:rsid w:val="00810F8A"/>
    <w:rsid w:val="00810F91"/>
    <w:rsid w:val="00811041"/>
    <w:rsid w:val="00811880"/>
    <w:rsid w:val="00812012"/>
    <w:rsid w:val="0081255D"/>
    <w:rsid w:val="0081327B"/>
    <w:rsid w:val="0081338A"/>
    <w:rsid w:val="00813AB4"/>
    <w:rsid w:val="00813D67"/>
    <w:rsid w:val="0081449E"/>
    <w:rsid w:val="00814B32"/>
    <w:rsid w:val="00815549"/>
    <w:rsid w:val="00815D78"/>
    <w:rsid w:val="00816905"/>
    <w:rsid w:val="00816CA5"/>
    <w:rsid w:val="008173E6"/>
    <w:rsid w:val="0081747F"/>
    <w:rsid w:val="00817DAA"/>
    <w:rsid w:val="00817DE2"/>
    <w:rsid w:val="00817FCC"/>
    <w:rsid w:val="008210AE"/>
    <w:rsid w:val="00821384"/>
    <w:rsid w:val="008213F8"/>
    <w:rsid w:val="00821954"/>
    <w:rsid w:val="00821957"/>
    <w:rsid w:val="00821CEA"/>
    <w:rsid w:val="00822028"/>
    <w:rsid w:val="0082228E"/>
    <w:rsid w:val="0082238A"/>
    <w:rsid w:val="008227AC"/>
    <w:rsid w:val="00822A8C"/>
    <w:rsid w:val="00823310"/>
    <w:rsid w:val="008233A2"/>
    <w:rsid w:val="0082349C"/>
    <w:rsid w:val="0082390B"/>
    <w:rsid w:val="00823B3F"/>
    <w:rsid w:val="00823C32"/>
    <w:rsid w:val="008240BD"/>
    <w:rsid w:val="008240FA"/>
    <w:rsid w:val="008247C7"/>
    <w:rsid w:val="00825522"/>
    <w:rsid w:val="00825676"/>
    <w:rsid w:val="0082646A"/>
    <w:rsid w:val="0082652E"/>
    <w:rsid w:val="00826996"/>
    <w:rsid w:val="008269C9"/>
    <w:rsid w:val="00826B61"/>
    <w:rsid w:val="00826E1B"/>
    <w:rsid w:val="00826E57"/>
    <w:rsid w:val="008274C3"/>
    <w:rsid w:val="00827DD8"/>
    <w:rsid w:val="00827ECA"/>
    <w:rsid w:val="00827F71"/>
    <w:rsid w:val="008300D0"/>
    <w:rsid w:val="00830680"/>
    <w:rsid w:val="008306CF"/>
    <w:rsid w:val="00831544"/>
    <w:rsid w:val="008316B6"/>
    <w:rsid w:val="00831812"/>
    <w:rsid w:val="00831935"/>
    <w:rsid w:val="008321BC"/>
    <w:rsid w:val="00832805"/>
    <w:rsid w:val="00833F5A"/>
    <w:rsid w:val="00833FDB"/>
    <w:rsid w:val="0083426B"/>
    <w:rsid w:val="008345C2"/>
    <w:rsid w:val="00834797"/>
    <w:rsid w:val="0083638A"/>
    <w:rsid w:val="008365B6"/>
    <w:rsid w:val="00836DCA"/>
    <w:rsid w:val="00836E94"/>
    <w:rsid w:val="008371EE"/>
    <w:rsid w:val="00837354"/>
    <w:rsid w:val="008377B5"/>
    <w:rsid w:val="008378ED"/>
    <w:rsid w:val="00837910"/>
    <w:rsid w:val="00837998"/>
    <w:rsid w:val="00837AA1"/>
    <w:rsid w:val="00837F4C"/>
    <w:rsid w:val="00840032"/>
    <w:rsid w:val="00840C0A"/>
    <w:rsid w:val="00840F74"/>
    <w:rsid w:val="008411D3"/>
    <w:rsid w:val="008411D8"/>
    <w:rsid w:val="00841409"/>
    <w:rsid w:val="00841C77"/>
    <w:rsid w:val="00841F30"/>
    <w:rsid w:val="008424BF"/>
    <w:rsid w:val="00842609"/>
    <w:rsid w:val="008430B9"/>
    <w:rsid w:val="0084326B"/>
    <w:rsid w:val="00843681"/>
    <w:rsid w:val="00843D02"/>
    <w:rsid w:val="00843DBF"/>
    <w:rsid w:val="00843F45"/>
    <w:rsid w:val="00843FD1"/>
    <w:rsid w:val="00844BD0"/>
    <w:rsid w:val="00844D57"/>
    <w:rsid w:val="00844EC8"/>
    <w:rsid w:val="00844F93"/>
    <w:rsid w:val="00844FDD"/>
    <w:rsid w:val="0084550D"/>
    <w:rsid w:val="00846B15"/>
    <w:rsid w:val="00846C22"/>
    <w:rsid w:val="0084718D"/>
    <w:rsid w:val="0084764E"/>
    <w:rsid w:val="008479A4"/>
    <w:rsid w:val="00847A4E"/>
    <w:rsid w:val="00847BAE"/>
    <w:rsid w:val="00850221"/>
    <w:rsid w:val="0085105B"/>
    <w:rsid w:val="0085154C"/>
    <w:rsid w:val="00851CF3"/>
    <w:rsid w:val="00851FA4"/>
    <w:rsid w:val="008523E3"/>
    <w:rsid w:val="0085268C"/>
    <w:rsid w:val="00852C6B"/>
    <w:rsid w:val="008535B8"/>
    <w:rsid w:val="008535D6"/>
    <w:rsid w:val="00853FD0"/>
    <w:rsid w:val="0085426F"/>
    <w:rsid w:val="008546B7"/>
    <w:rsid w:val="00854A92"/>
    <w:rsid w:val="00854EAB"/>
    <w:rsid w:val="00855F4D"/>
    <w:rsid w:val="008563F8"/>
    <w:rsid w:val="00856616"/>
    <w:rsid w:val="0085689C"/>
    <w:rsid w:val="00857290"/>
    <w:rsid w:val="00857B70"/>
    <w:rsid w:val="00857E2D"/>
    <w:rsid w:val="008606B8"/>
    <w:rsid w:val="008606D6"/>
    <w:rsid w:val="00860A72"/>
    <w:rsid w:val="00860C58"/>
    <w:rsid w:val="00861734"/>
    <w:rsid w:val="00863CE3"/>
    <w:rsid w:val="00863E69"/>
    <w:rsid w:val="008643A4"/>
    <w:rsid w:val="0086489B"/>
    <w:rsid w:val="00864BA0"/>
    <w:rsid w:val="00864DE7"/>
    <w:rsid w:val="0086539F"/>
    <w:rsid w:val="008653A2"/>
    <w:rsid w:val="00866011"/>
    <w:rsid w:val="008660E9"/>
    <w:rsid w:val="00866517"/>
    <w:rsid w:val="00866713"/>
    <w:rsid w:val="00866806"/>
    <w:rsid w:val="008668A3"/>
    <w:rsid w:val="0086718A"/>
    <w:rsid w:val="0086738C"/>
    <w:rsid w:val="00867468"/>
    <w:rsid w:val="00867621"/>
    <w:rsid w:val="008677D2"/>
    <w:rsid w:val="00867BA8"/>
    <w:rsid w:val="00867C9A"/>
    <w:rsid w:val="00870853"/>
    <w:rsid w:val="008709B2"/>
    <w:rsid w:val="00870DE4"/>
    <w:rsid w:val="008713A5"/>
    <w:rsid w:val="00871525"/>
    <w:rsid w:val="00871B8A"/>
    <w:rsid w:val="00872068"/>
    <w:rsid w:val="00872187"/>
    <w:rsid w:val="00872651"/>
    <w:rsid w:val="00872BB9"/>
    <w:rsid w:val="00872F4E"/>
    <w:rsid w:val="00873BD6"/>
    <w:rsid w:val="008741D1"/>
    <w:rsid w:val="0087445D"/>
    <w:rsid w:val="008756DC"/>
    <w:rsid w:val="0087577F"/>
    <w:rsid w:val="00875C23"/>
    <w:rsid w:val="008762F3"/>
    <w:rsid w:val="00876402"/>
    <w:rsid w:val="008764BE"/>
    <w:rsid w:val="0087740F"/>
    <w:rsid w:val="008774D2"/>
    <w:rsid w:val="00877D31"/>
    <w:rsid w:val="00877F21"/>
    <w:rsid w:val="0088009E"/>
    <w:rsid w:val="008807BA"/>
    <w:rsid w:val="00880A6C"/>
    <w:rsid w:val="00880F6D"/>
    <w:rsid w:val="00881529"/>
    <w:rsid w:val="00881C8A"/>
    <w:rsid w:val="00881FC3"/>
    <w:rsid w:val="008827D3"/>
    <w:rsid w:val="0088284E"/>
    <w:rsid w:val="00882A60"/>
    <w:rsid w:val="008834F4"/>
    <w:rsid w:val="008837A0"/>
    <w:rsid w:val="00883D14"/>
    <w:rsid w:val="00884C71"/>
    <w:rsid w:val="00884FAE"/>
    <w:rsid w:val="00885BCF"/>
    <w:rsid w:val="00885E24"/>
    <w:rsid w:val="0088670B"/>
    <w:rsid w:val="008870A4"/>
    <w:rsid w:val="008871D0"/>
    <w:rsid w:val="008871E4"/>
    <w:rsid w:val="008875D2"/>
    <w:rsid w:val="00887E10"/>
    <w:rsid w:val="00890515"/>
    <w:rsid w:val="00890664"/>
    <w:rsid w:val="0089071E"/>
    <w:rsid w:val="00890787"/>
    <w:rsid w:val="00890C53"/>
    <w:rsid w:val="00890E6A"/>
    <w:rsid w:val="00891099"/>
    <w:rsid w:val="00891453"/>
    <w:rsid w:val="00891715"/>
    <w:rsid w:val="00892248"/>
    <w:rsid w:val="008928B1"/>
    <w:rsid w:val="008929EC"/>
    <w:rsid w:val="00892DA9"/>
    <w:rsid w:val="00892EE5"/>
    <w:rsid w:val="00893402"/>
    <w:rsid w:val="008937C8"/>
    <w:rsid w:val="0089451A"/>
    <w:rsid w:val="00894D3F"/>
    <w:rsid w:val="00894F81"/>
    <w:rsid w:val="0089510D"/>
    <w:rsid w:val="008959AD"/>
    <w:rsid w:val="00895DA0"/>
    <w:rsid w:val="0089638D"/>
    <w:rsid w:val="008965DF"/>
    <w:rsid w:val="008967B5"/>
    <w:rsid w:val="00896D85"/>
    <w:rsid w:val="00896E85"/>
    <w:rsid w:val="008977BC"/>
    <w:rsid w:val="0089795C"/>
    <w:rsid w:val="00897AE0"/>
    <w:rsid w:val="00897EAA"/>
    <w:rsid w:val="00897FAE"/>
    <w:rsid w:val="00897FD3"/>
    <w:rsid w:val="008A04BD"/>
    <w:rsid w:val="008A05FB"/>
    <w:rsid w:val="008A0A97"/>
    <w:rsid w:val="008A0B5D"/>
    <w:rsid w:val="008A0B91"/>
    <w:rsid w:val="008A0DA6"/>
    <w:rsid w:val="008A1286"/>
    <w:rsid w:val="008A18BB"/>
    <w:rsid w:val="008A19FC"/>
    <w:rsid w:val="008A1B24"/>
    <w:rsid w:val="008A1FF9"/>
    <w:rsid w:val="008A28BE"/>
    <w:rsid w:val="008A34C6"/>
    <w:rsid w:val="008A352F"/>
    <w:rsid w:val="008A3956"/>
    <w:rsid w:val="008A43A9"/>
    <w:rsid w:val="008A43F8"/>
    <w:rsid w:val="008A4A38"/>
    <w:rsid w:val="008A4C87"/>
    <w:rsid w:val="008A5718"/>
    <w:rsid w:val="008A5FF4"/>
    <w:rsid w:val="008A61A4"/>
    <w:rsid w:val="008A66CC"/>
    <w:rsid w:val="008A748A"/>
    <w:rsid w:val="008A7DED"/>
    <w:rsid w:val="008B010C"/>
    <w:rsid w:val="008B04BE"/>
    <w:rsid w:val="008B05B1"/>
    <w:rsid w:val="008B0877"/>
    <w:rsid w:val="008B09ED"/>
    <w:rsid w:val="008B1048"/>
    <w:rsid w:val="008B13CC"/>
    <w:rsid w:val="008B1BD6"/>
    <w:rsid w:val="008B1D86"/>
    <w:rsid w:val="008B1F16"/>
    <w:rsid w:val="008B2326"/>
    <w:rsid w:val="008B2753"/>
    <w:rsid w:val="008B27AC"/>
    <w:rsid w:val="008B2883"/>
    <w:rsid w:val="008B294B"/>
    <w:rsid w:val="008B2A04"/>
    <w:rsid w:val="008B2BC2"/>
    <w:rsid w:val="008B3183"/>
    <w:rsid w:val="008B3825"/>
    <w:rsid w:val="008B424B"/>
    <w:rsid w:val="008B445E"/>
    <w:rsid w:val="008B4644"/>
    <w:rsid w:val="008B47C7"/>
    <w:rsid w:val="008B4834"/>
    <w:rsid w:val="008B4F48"/>
    <w:rsid w:val="008B56E5"/>
    <w:rsid w:val="008B58CD"/>
    <w:rsid w:val="008B5EB1"/>
    <w:rsid w:val="008B6366"/>
    <w:rsid w:val="008B66BC"/>
    <w:rsid w:val="008B685B"/>
    <w:rsid w:val="008B6C91"/>
    <w:rsid w:val="008B6D10"/>
    <w:rsid w:val="008B7A01"/>
    <w:rsid w:val="008C0F7A"/>
    <w:rsid w:val="008C1075"/>
    <w:rsid w:val="008C1759"/>
    <w:rsid w:val="008C1967"/>
    <w:rsid w:val="008C22BE"/>
    <w:rsid w:val="008C24E3"/>
    <w:rsid w:val="008C26F6"/>
    <w:rsid w:val="008C27A4"/>
    <w:rsid w:val="008C33DF"/>
    <w:rsid w:val="008C42F8"/>
    <w:rsid w:val="008C4356"/>
    <w:rsid w:val="008C4998"/>
    <w:rsid w:val="008C4DAB"/>
    <w:rsid w:val="008C570D"/>
    <w:rsid w:val="008C5EA6"/>
    <w:rsid w:val="008C634B"/>
    <w:rsid w:val="008C7424"/>
    <w:rsid w:val="008C78C4"/>
    <w:rsid w:val="008D0080"/>
    <w:rsid w:val="008D0537"/>
    <w:rsid w:val="008D0834"/>
    <w:rsid w:val="008D0C81"/>
    <w:rsid w:val="008D0F17"/>
    <w:rsid w:val="008D1935"/>
    <w:rsid w:val="008D1A74"/>
    <w:rsid w:val="008D1B43"/>
    <w:rsid w:val="008D1C1E"/>
    <w:rsid w:val="008D2596"/>
    <w:rsid w:val="008D286C"/>
    <w:rsid w:val="008D2993"/>
    <w:rsid w:val="008D39AA"/>
    <w:rsid w:val="008D3D1D"/>
    <w:rsid w:val="008D3D3D"/>
    <w:rsid w:val="008D3EDE"/>
    <w:rsid w:val="008D401D"/>
    <w:rsid w:val="008D43BA"/>
    <w:rsid w:val="008D4605"/>
    <w:rsid w:val="008D4F05"/>
    <w:rsid w:val="008D50FC"/>
    <w:rsid w:val="008D53C5"/>
    <w:rsid w:val="008D5538"/>
    <w:rsid w:val="008D5565"/>
    <w:rsid w:val="008D5763"/>
    <w:rsid w:val="008D5828"/>
    <w:rsid w:val="008D5F67"/>
    <w:rsid w:val="008D6267"/>
    <w:rsid w:val="008D67B2"/>
    <w:rsid w:val="008D68BE"/>
    <w:rsid w:val="008D6B02"/>
    <w:rsid w:val="008D6B9C"/>
    <w:rsid w:val="008D74CA"/>
    <w:rsid w:val="008D77B3"/>
    <w:rsid w:val="008D7C37"/>
    <w:rsid w:val="008D7F84"/>
    <w:rsid w:val="008E00F2"/>
    <w:rsid w:val="008E0B45"/>
    <w:rsid w:val="008E1392"/>
    <w:rsid w:val="008E16B9"/>
    <w:rsid w:val="008E1911"/>
    <w:rsid w:val="008E1F99"/>
    <w:rsid w:val="008E22A8"/>
    <w:rsid w:val="008E24F3"/>
    <w:rsid w:val="008E257F"/>
    <w:rsid w:val="008E2F50"/>
    <w:rsid w:val="008E304E"/>
    <w:rsid w:val="008E3799"/>
    <w:rsid w:val="008E37FD"/>
    <w:rsid w:val="008E38A1"/>
    <w:rsid w:val="008E4CF4"/>
    <w:rsid w:val="008E584B"/>
    <w:rsid w:val="008E59F9"/>
    <w:rsid w:val="008E5A36"/>
    <w:rsid w:val="008E5E03"/>
    <w:rsid w:val="008E600D"/>
    <w:rsid w:val="008E68BE"/>
    <w:rsid w:val="008E710E"/>
    <w:rsid w:val="008E71A1"/>
    <w:rsid w:val="008E726D"/>
    <w:rsid w:val="008E77B9"/>
    <w:rsid w:val="008E7B96"/>
    <w:rsid w:val="008E7EEE"/>
    <w:rsid w:val="008F0199"/>
    <w:rsid w:val="008F0C5D"/>
    <w:rsid w:val="008F0C8E"/>
    <w:rsid w:val="008F0F60"/>
    <w:rsid w:val="008F157B"/>
    <w:rsid w:val="008F1910"/>
    <w:rsid w:val="008F1B3C"/>
    <w:rsid w:val="008F1EE6"/>
    <w:rsid w:val="008F2D3F"/>
    <w:rsid w:val="008F2FF1"/>
    <w:rsid w:val="008F362A"/>
    <w:rsid w:val="008F3C1B"/>
    <w:rsid w:val="008F55FE"/>
    <w:rsid w:val="008F5E64"/>
    <w:rsid w:val="008F6B9B"/>
    <w:rsid w:val="008F6E09"/>
    <w:rsid w:val="008F6EDD"/>
    <w:rsid w:val="008F712C"/>
    <w:rsid w:val="008F71AD"/>
    <w:rsid w:val="008F7905"/>
    <w:rsid w:val="008F7DB0"/>
    <w:rsid w:val="00900082"/>
    <w:rsid w:val="009007A9"/>
    <w:rsid w:val="00900D2E"/>
    <w:rsid w:val="00900DF0"/>
    <w:rsid w:val="00901123"/>
    <w:rsid w:val="00901549"/>
    <w:rsid w:val="00901AC4"/>
    <w:rsid w:val="00901DC0"/>
    <w:rsid w:val="009020A9"/>
    <w:rsid w:val="009022FD"/>
    <w:rsid w:val="0090231E"/>
    <w:rsid w:val="00902601"/>
    <w:rsid w:val="00902611"/>
    <w:rsid w:val="00902ECC"/>
    <w:rsid w:val="00903309"/>
    <w:rsid w:val="00903812"/>
    <w:rsid w:val="00903F07"/>
    <w:rsid w:val="00904185"/>
    <w:rsid w:val="009045EB"/>
    <w:rsid w:val="00904702"/>
    <w:rsid w:val="00904DE5"/>
    <w:rsid w:val="00905498"/>
    <w:rsid w:val="00905B53"/>
    <w:rsid w:val="00906250"/>
    <w:rsid w:val="00906D8C"/>
    <w:rsid w:val="00907270"/>
    <w:rsid w:val="009072CF"/>
    <w:rsid w:val="009075AB"/>
    <w:rsid w:val="009077CA"/>
    <w:rsid w:val="00907E9D"/>
    <w:rsid w:val="00907EFB"/>
    <w:rsid w:val="00910023"/>
    <w:rsid w:val="00910998"/>
    <w:rsid w:val="00910E76"/>
    <w:rsid w:val="009123E3"/>
    <w:rsid w:val="009124B6"/>
    <w:rsid w:val="00912BA3"/>
    <w:rsid w:val="00912C5B"/>
    <w:rsid w:val="00912FE7"/>
    <w:rsid w:val="00913926"/>
    <w:rsid w:val="00913CA6"/>
    <w:rsid w:val="00913D73"/>
    <w:rsid w:val="00913E02"/>
    <w:rsid w:val="00914781"/>
    <w:rsid w:val="00914AFC"/>
    <w:rsid w:val="009150C6"/>
    <w:rsid w:val="00915262"/>
    <w:rsid w:val="00915938"/>
    <w:rsid w:val="009159AC"/>
    <w:rsid w:val="00916B64"/>
    <w:rsid w:val="00916D32"/>
    <w:rsid w:val="00916E59"/>
    <w:rsid w:val="009175AC"/>
    <w:rsid w:val="00917ACF"/>
    <w:rsid w:val="00917B66"/>
    <w:rsid w:val="00917B67"/>
    <w:rsid w:val="00921157"/>
    <w:rsid w:val="0092149E"/>
    <w:rsid w:val="00921554"/>
    <w:rsid w:val="00921CBE"/>
    <w:rsid w:val="00921FE3"/>
    <w:rsid w:val="009224FD"/>
    <w:rsid w:val="009225C9"/>
    <w:rsid w:val="009228B2"/>
    <w:rsid w:val="0092301E"/>
    <w:rsid w:val="00923090"/>
    <w:rsid w:val="0092354F"/>
    <w:rsid w:val="0092379E"/>
    <w:rsid w:val="009240A0"/>
    <w:rsid w:val="009241D8"/>
    <w:rsid w:val="009248AA"/>
    <w:rsid w:val="0092496D"/>
    <w:rsid w:val="00924B98"/>
    <w:rsid w:val="00924D84"/>
    <w:rsid w:val="00924EEA"/>
    <w:rsid w:val="00924F57"/>
    <w:rsid w:val="00925507"/>
    <w:rsid w:val="00926665"/>
    <w:rsid w:val="009267A6"/>
    <w:rsid w:val="0092701E"/>
    <w:rsid w:val="00927461"/>
    <w:rsid w:val="009278B8"/>
    <w:rsid w:val="00927987"/>
    <w:rsid w:val="00930981"/>
    <w:rsid w:val="00930ACD"/>
    <w:rsid w:val="00930C21"/>
    <w:rsid w:val="00930D84"/>
    <w:rsid w:val="00930F75"/>
    <w:rsid w:val="00931DF3"/>
    <w:rsid w:val="00931E2B"/>
    <w:rsid w:val="00932101"/>
    <w:rsid w:val="009321BF"/>
    <w:rsid w:val="0093250B"/>
    <w:rsid w:val="00932E50"/>
    <w:rsid w:val="00933127"/>
    <w:rsid w:val="0093321A"/>
    <w:rsid w:val="0093388B"/>
    <w:rsid w:val="00933B4B"/>
    <w:rsid w:val="00934120"/>
    <w:rsid w:val="00934141"/>
    <w:rsid w:val="00934439"/>
    <w:rsid w:val="0093448D"/>
    <w:rsid w:val="00934B80"/>
    <w:rsid w:val="00935003"/>
    <w:rsid w:val="0093505E"/>
    <w:rsid w:val="00935271"/>
    <w:rsid w:val="009353EE"/>
    <w:rsid w:val="0093540F"/>
    <w:rsid w:val="009355F4"/>
    <w:rsid w:val="00935E6F"/>
    <w:rsid w:val="00935FA1"/>
    <w:rsid w:val="0093625E"/>
    <w:rsid w:val="00936505"/>
    <w:rsid w:val="009366F0"/>
    <w:rsid w:val="00936A44"/>
    <w:rsid w:val="00936B13"/>
    <w:rsid w:val="00936CCD"/>
    <w:rsid w:val="00936FD0"/>
    <w:rsid w:val="00937108"/>
    <w:rsid w:val="009373F0"/>
    <w:rsid w:val="0093779C"/>
    <w:rsid w:val="0093779F"/>
    <w:rsid w:val="00937D67"/>
    <w:rsid w:val="00937E95"/>
    <w:rsid w:val="0094005E"/>
    <w:rsid w:val="009400E4"/>
    <w:rsid w:val="00941041"/>
    <w:rsid w:val="00941166"/>
    <w:rsid w:val="00941299"/>
    <w:rsid w:val="00941C23"/>
    <w:rsid w:val="00941C6C"/>
    <w:rsid w:val="00941DB5"/>
    <w:rsid w:val="009422E6"/>
    <w:rsid w:val="0094286B"/>
    <w:rsid w:val="00942969"/>
    <w:rsid w:val="00942C65"/>
    <w:rsid w:val="009430F6"/>
    <w:rsid w:val="00943293"/>
    <w:rsid w:val="0094344B"/>
    <w:rsid w:val="009434D5"/>
    <w:rsid w:val="00943576"/>
    <w:rsid w:val="00943731"/>
    <w:rsid w:val="00943A04"/>
    <w:rsid w:val="00943B0B"/>
    <w:rsid w:val="00944066"/>
    <w:rsid w:val="009443EE"/>
    <w:rsid w:val="0094457E"/>
    <w:rsid w:val="009445F8"/>
    <w:rsid w:val="00944A40"/>
    <w:rsid w:val="00944C39"/>
    <w:rsid w:val="00944EE1"/>
    <w:rsid w:val="00945272"/>
    <w:rsid w:val="009452A7"/>
    <w:rsid w:val="00945412"/>
    <w:rsid w:val="009456EB"/>
    <w:rsid w:val="00945881"/>
    <w:rsid w:val="00945F90"/>
    <w:rsid w:val="00945FC9"/>
    <w:rsid w:val="009465ED"/>
    <w:rsid w:val="0094694C"/>
    <w:rsid w:val="0094702E"/>
    <w:rsid w:val="009474B6"/>
    <w:rsid w:val="00947505"/>
    <w:rsid w:val="0094781E"/>
    <w:rsid w:val="00947EA1"/>
    <w:rsid w:val="009500F5"/>
    <w:rsid w:val="00950A00"/>
    <w:rsid w:val="00950A70"/>
    <w:rsid w:val="00951587"/>
    <w:rsid w:val="00951A00"/>
    <w:rsid w:val="0095290B"/>
    <w:rsid w:val="00952CC0"/>
    <w:rsid w:val="00953060"/>
    <w:rsid w:val="0095322A"/>
    <w:rsid w:val="0095339F"/>
    <w:rsid w:val="009537A2"/>
    <w:rsid w:val="00953FC7"/>
    <w:rsid w:val="0095409B"/>
    <w:rsid w:val="009542DD"/>
    <w:rsid w:val="00954A6D"/>
    <w:rsid w:val="00954C40"/>
    <w:rsid w:val="0095567A"/>
    <w:rsid w:val="00955BB8"/>
    <w:rsid w:val="00955CCB"/>
    <w:rsid w:val="0095645C"/>
    <w:rsid w:val="009564DB"/>
    <w:rsid w:val="0095765E"/>
    <w:rsid w:val="00957784"/>
    <w:rsid w:val="00957B9F"/>
    <w:rsid w:val="00957F55"/>
    <w:rsid w:val="009608EE"/>
    <w:rsid w:val="009609C9"/>
    <w:rsid w:val="00961204"/>
    <w:rsid w:val="00961374"/>
    <w:rsid w:val="0096182A"/>
    <w:rsid w:val="00961959"/>
    <w:rsid w:val="00961A2F"/>
    <w:rsid w:val="00961CDF"/>
    <w:rsid w:val="0096252B"/>
    <w:rsid w:val="00962823"/>
    <w:rsid w:val="00962A23"/>
    <w:rsid w:val="009630A2"/>
    <w:rsid w:val="0096399D"/>
    <w:rsid w:val="00963C58"/>
    <w:rsid w:val="00963D08"/>
    <w:rsid w:val="00963FDC"/>
    <w:rsid w:val="0096403B"/>
    <w:rsid w:val="009642FA"/>
    <w:rsid w:val="00964792"/>
    <w:rsid w:val="00964B34"/>
    <w:rsid w:val="00965385"/>
    <w:rsid w:val="00965793"/>
    <w:rsid w:val="0096590D"/>
    <w:rsid w:val="00965A17"/>
    <w:rsid w:val="00965BEA"/>
    <w:rsid w:val="00965CB4"/>
    <w:rsid w:val="00965E43"/>
    <w:rsid w:val="00965EE2"/>
    <w:rsid w:val="00965F54"/>
    <w:rsid w:val="00967C9B"/>
    <w:rsid w:val="00970E3B"/>
    <w:rsid w:val="0097171E"/>
    <w:rsid w:val="00971A9C"/>
    <w:rsid w:val="00971CE0"/>
    <w:rsid w:val="00971DE4"/>
    <w:rsid w:val="009720FB"/>
    <w:rsid w:val="009721F3"/>
    <w:rsid w:val="009722C6"/>
    <w:rsid w:val="00972A7F"/>
    <w:rsid w:val="00972D1F"/>
    <w:rsid w:val="00972D76"/>
    <w:rsid w:val="00972EC0"/>
    <w:rsid w:val="009730A4"/>
    <w:rsid w:val="009736D1"/>
    <w:rsid w:val="0097375E"/>
    <w:rsid w:val="0097433F"/>
    <w:rsid w:val="009749C9"/>
    <w:rsid w:val="0097502D"/>
    <w:rsid w:val="009751F8"/>
    <w:rsid w:val="00975497"/>
    <w:rsid w:val="009755C1"/>
    <w:rsid w:val="0097578D"/>
    <w:rsid w:val="0097585E"/>
    <w:rsid w:val="00975DE4"/>
    <w:rsid w:val="00975EC2"/>
    <w:rsid w:val="00975EFF"/>
    <w:rsid w:val="00976108"/>
    <w:rsid w:val="00976383"/>
    <w:rsid w:val="009764CC"/>
    <w:rsid w:val="009767E7"/>
    <w:rsid w:val="00976F18"/>
    <w:rsid w:val="00980176"/>
    <w:rsid w:val="00980375"/>
    <w:rsid w:val="009804A3"/>
    <w:rsid w:val="009806C2"/>
    <w:rsid w:val="00980DB9"/>
    <w:rsid w:val="00980ECC"/>
    <w:rsid w:val="00981EAC"/>
    <w:rsid w:val="009821EB"/>
    <w:rsid w:val="0098239F"/>
    <w:rsid w:val="009824BF"/>
    <w:rsid w:val="009829C9"/>
    <w:rsid w:val="00983542"/>
    <w:rsid w:val="00983C32"/>
    <w:rsid w:val="00984034"/>
    <w:rsid w:val="00984684"/>
    <w:rsid w:val="00984B4F"/>
    <w:rsid w:val="0098532E"/>
    <w:rsid w:val="0098546D"/>
    <w:rsid w:val="009854AC"/>
    <w:rsid w:val="009856CA"/>
    <w:rsid w:val="00985BFA"/>
    <w:rsid w:val="00985C27"/>
    <w:rsid w:val="00985DF9"/>
    <w:rsid w:val="0098619D"/>
    <w:rsid w:val="009863BB"/>
    <w:rsid w:val="00986873"/>
    <w:rsid w:val="00986E96"/>
    <w:rsid w:val="009870C5"/>
    <w:rsid w:val="0098746B"/>
    <w:rsid w:val="00987758"/>
    <w:rsid w:val="00990521"/>
    <w:rsid w:val="009907B8"/>
    <w:rsid w:val="0099083E"/>
    <w:rsid w:val="00990B60"/>
    <w:rsid w:val="00990D0A"/>
    <w:rsid w:val="00990F3C"/>
    <w:rsid w:val="00990FB4"/>
    <w:rsid w:val="00991446"/>
    <w:rsid w:val="00991A76"/>
    <w:rsid w:val="00991C56"/>
    <w:rsid w:val="00991CF2"/>
    <w:rsid w:val="00992447"/>
    <w:rsid w:val="0099252D"/>
    <w:rsid w:val="00992B33"/>
    <w:rsid w:val="00992F10"/>
    <w:rsid w:val="00993AE5"/>
    <w:rsid w:val="009942E4"/>
    <w:rsid w:val="00994612"/>
    <w:rsid w:val="00995754"/>
    <w:rsid w:val="009958A9"/>
    <w:rsid w:val="00995E36"/>
    <w:rsid w:val="009962C4"/>
    <w:rsid w:val="009963F0"/>
    <w:rsid w:val="009963F6"/>
    <w:rsid w:val="00996415"/>
    <w:rsid w:val="0099642B"/>
    <w:rsid w:val="0099656F"/>
    <w:rsid w:val="009969D9"/>
    <w:rsid w:val="009969FE"/>
    <w:rsid w:val="00996E59"/>
    <w:rsid w:val="0099758C"/>
    <w:rsid w:val="009975D7"/>
    <w:rsid w:val="00997780"/>
    <w:rsid w:val="00997FC1"/>
    <w:rsid w:val="009A0315"/>
    <w:rsid w:val="009A0414"/>
    <w:rsid w:val="009A1392"/>
    <w:rsid w:val="009A1428"/>
    <w:rsid w:val="009A1631"/>
    <w:rsid w:val="009A1818"/>
    <w:rsid w:val="009A191A"/>
    <w:rsid w:val="009A1DDF"/>
    <w:rsid w:val="009A1EDE"/>
    <w:rsid w:val="009A21F2"/>
    <w:rsid w:val="009A2750"/>
    <w:rsid w:val="009A30AE"/>
    <w:rsid w:val="009A3133"/>
    <w:rsid w:val="009A31FE"/>
    <w:rsid w:val="009A35B8"/>
    <w:rsid w:val="009A3703"/>
    <w:rsid w:val="009A37E9"/>
    <w:rsid w:val="009A3D22"/>
    <w:rsid w:val="009A4049"/>
    <w:rsid w:val="009A434A"/>
    <w:rsid w:val="009A4676"/>
    <w:rsid w:val="009A485B"/>
    <w:rsid w:val="009A4BCB"/>
    <w:rsid w:val="009A4FF2"/>
    <w:rsid w:val="009A5931"/>
    <w:rsid w:val="009A5D67"/>
    <w:rsid w:val="009A5F6E"/>
    <w:rsid w:val="009A5FD5"/>
    <w:rsid w:val="009A6218"/>
    <w:rsid w:val="009A6275"/>
    <w:rsid w:val="009A64BE"/>
    <w:rsid w:val="009A6BC1"/>
    <w:rsid w:val="009A7177"/>
    <w:rsid w:val="009A736C"/>
    <w:rsid w:val="009A772B"/>
    <w:rsid w:val="009A7781"/>
    <w:rsid w:val="009A78EB"/>
    <w:rsid w:val="009A7A13"/>
    <w:rsid w:val="009A7A70"/>
    <w:rsid w:val="009A7D55"/>
    <w:rsid w:val="009B04DA"/>
    <w:rsid w:val="009B076C"/>
    <w:rsid w:val="009B0A19"/>
    <w:rsid w:val="009B11EC"/>
    <w:rsid w:val="009B1CE0"/>
    <w:rsid w:val="009B1D4E"/>
    <w:rsid w:val="009B2015"/>
    <w:rsid w:val="009B24F2"/>
    <w:rsid w:val="009B301A"/>
    <w:rsid w:val="009B3072"/>
    <w:rsid w:val="009B32CA"/>
    <w:rsid w:val="009B3AE9"/>
    <w:rsid w:val="009B41E1"/>
    <w:rsid w:val="009B4BDD"/>
    <w:rsid w:val="009B4DD4"/>
    <w:rsid w:val="009B4E18"/>
    <w:rsid w:val="009B532E"/>
    <w:rsid w:val="009B54DF"/>
    <w:rsid w:val="009B56D4"/>
    <w:rsid w:val="009B5827"/>
    <w:rsid w:val="009B5986"/>
    <w:rsid w:val="009B6427"/>
    <w:rsid w:val="009B6799"/>
    <w:rsid w:val="009B6BC6"/>
    <w:rsid w:val="009B6D40"/>
    <w:rsid w:val="009B6DC4"/>
    <w:rsid w:val="009B702E"/>
    <w:rsid w:val="009B7CB8"/>
    <w:rsid w:val="009B7F22"/>
    <w:rsid w:val="009B7F3E"/>
    <w:rsid w:val="009C0096"/>
    <w:rsid w:val="009C03AE"/>
    <w:rsid w:val="009C045D"/>
    <w:rsid w:val="009C0DEA"/>
    <w:rsid w:val="009C0E7B"/>
    <w:rsid w:val="009C1748"/>
    <w:rsid w:val="009C17D1"/>
    <w:rsid w:val="009C1D5A"/>
    <w:rsid w:val="009C1F39"/>
    <w:rsid w:val="009C2081"/>
    <w:rsid w:val="009C29A7"/>
    <w:rsid w:val="009C2C36"/>
    <w:rsid w:val="009C3CF9"/>
    <w:rsid w:val="009C3F8E"/>
    <w:rsid w:val="009C4670"/>
    <w:rsid w:val="009C4C24"/>
    <w:rsid w:val="009C5694"/>
    <w:rsid w:val="009C5CFD"/>
    <w:rsid w:val="009C6994"/>
    <w:rsid w:val="009C69C8"/>
    <w:rsid w:val="009C6AF3"/>
    <w:rsid w:val="009C6D02"/>
    <w:rsid w:val="009C6FDB"/>
    <w:rsid w:val="009C7606"/>
    <w:rsid w:val="009C78E2"/>
    <w:rsid w:val="009C7956"/>
    <w:rsid w:val="009D0375"/>
    <w:rsid w:val="009D134A"/>
    <w:rsid w:val="009D1B1F"/>
    <w:rsid w:val="009D1D88"/>
    <w:rsid w:val="009D1FBB"/>
    <w:rsid w:val="009D2DDA"/>
    <w:rsid w:val="009D3513"/>
    <w:rsid w:val="009D37E2"/>
    <w:rsid w:val="009D390C"/>
    <w:rsid w:val="009D3BA0"/>
    <w:rsid w:val="009D3CCB"/>
    <w:rsid w:val="009D577F"/>
    <w:rsid w:val="009D6309"/>
    <w:rsid w:val="009D69BB"/>
    <w:rsid w:val="009D6CAD"/>
    <w:rsid w:val="009D6E4B"/>
    <w:rsid w:val="009D7720"/>
    <w:rsid w:val="009D7737"/>
    <w:rsid w:val="009D7773"/>
    <w:rsid w:val="009D78D0"/>
    <w:rsid w:val="009D799F"/>
    <w:rsid w:val="009E063B"/>
    <w:rsid w:val="009E0975"/>
    <w:rsid w:val="009E0FDD"/>
    <w:rsid w:val="009E1057"/>
    <w:rsid w:val="009E13B3"/>
    <w:rsid w:val="009E173E"/>
    <w:rsid w:val="009E1B04"/>
    <w:rsid w:val="009E1C32"/>
    <w:rsid w:val="009E1F27"/>
    <w:rsid w:val="009E23F5"/>
    <w:rsid w:val="009E2AAA"/>
    <w:rsid w:val="009E2D46"/>
    <w:rsid w:val="009E2D53"/>
    <w:rsid w:val="009E325C"/>
    <w:rsid w:val="009E3265"/>
    <w:rsid w:val="009E3736"/>
    <w:rsid w:val="009E3E3D"/>
    <w:rsid w:val="009E4089"/>
    <w:rsid w:val="009E41D9"/>
    <w:rsid w:val="009E444F"/>
    <w:rsid w:val="009E45DD"/>
    <w:rsid w:val="009E4EE2"/>
    <w:rsid w:val="009E518E"/>
    <w:rsid w:val="009E5251"/>
    <w:rsid w:val="009E5638"/>
    <w:rsid w:val="009E5849"/>
    <w:rsid w:val="009E5EDE"/>
    <w:rsid w:val="009E6551"/>
    <w:rsid w:val="009E6D01"/>
    <w:rsid w:val="009E7BF9"/>
    <w:rsid w:val="009E7EC2"/>
    <w:rsid w:val="009E7F01"/>
    <w:rsid w:val="009F045F"/>
    <w:rsid w:val="009F0C0F"/>
    <w:rsid w:val="009F0C2C"/>
    <w:rsid w:val="009F12A4"/>
    <w:rsid w:val="009F1672"/>
    <w:rsid w:val="009F16D0"/>
    <w:rsid w:val="009F198B"/>
    <w:rsid w:val="009F23CD"/>
    <w:rsid w:val="009F253A"/>
    <w:rsid w:val="009F27E4"/>
    <w:rsid w:val="009F2DBB"/>
    <w:rsid w:val="009F3813"/>
    <w:rsid w:val="009F3F42"/>
    <w:rsid w:val="009F44A9"/>
    <w:rsid w:val="009F4CA5"/>
    <w:rsid w:val="009F50D0"/>
    <w:rsid w:val="009F542E"/>
    <w:rsid w:val="009F600E"/>
    <w:rsid w:val="009F6018"/>
    <w:rsid w:val="009F6071"/>
    <w:rsid w:val="009F659C"/>
    <w:rsid w:val="009F6ABC"/>
    <w:rsid w:val="009F7019"/>
    <w:rsid w:val="009F7576"/>
    <w:rsid w:val="009F767A"/>
    <w:rsid w:val="009F7705"/>
    <w:rsid w:val="009F7F82"/>
    <w:rsid w:val="00A006F6"/>
    <w:rsid w:val="00A00C72"/>
    <w:rsid w:val="00A00D68"/>
    <w:rsid w:val="00A016C7"/>
    <w:rsid w:val="00A0218E"/>
    <w:rsid w:val="00A02194"/>
    <w:rsid w:val="00A02603"/>
    <w:rsid w:val="00A02698"/>
    <w:rsid w:val="00A03465"/>
    <w:rsid w:val="00A03885"/>
    <w:rsid w:val="00A039CB"/>
    <w:rsid w:val="00A039F9"/>
    <w:rsid w:val="00A03C1A"/>
    <w:rsid w:val="00A03CD6"/>
    <w:rsid w:val="00A03D4B"/>
    <w:rsid w:val="00A044BA"/>
    <w:rsid w:val="00A047A1"/>
    <w:rsid w:val="00A051A5"/>
    <w:rsid w:val="00A051BA"/>
    <w:rsid w:val="00A05214"/>
    <w:rsid w:val="00A055EC"/>
    <w:rsid w:val="00A05889"/>
    <w:rsid w:val="00A05A15"/>
    <w:rsid w:val="00A05A78"/>
    <w:rsid w:val="00A05C69"/>
    <w:rsid w:val="00A0688B"/>
    <w:rsid w:val="00A07865"/>
    <w:rsid w:val="00A07E9E"/>
    <w:rsid w:val="00A10C85"/>
    <w:rsid w:val="00A10E6D"/>
    <w:rsid w:val="00A112F0"/>
    <w:rsid w:val="00A113C7"/>
    <w:rsid w:val="00A1141B"/>
    <w:rsid w:val="00A11720"/>
    <w:rsid w:val="00A11E67"/>
    <w:rsid w:val="00A11F9A"/>
    <w:rsid w:val="00A12375"/>
    <w:rsid w:val="00A129F6"/>
    <w:rsid w:val="00A13E5C"/>
    <w:rsid w:val="00A140D0"/>
    <w:rsid w:val="00A14BB1"/>
    <w:rsid w:val="00A1521D"/>
    <w:rsid w:val="00A15375"/>
    <w:rsid w:val="00A1545A"/>
    <w:rsid w:val="00A157DE"/>
    <w:rsid w:val="00A15A90"/>
    <w:rsid w:val="00A15E9A"/>
    <w:rsid w:val="00A15F9F"/>
    <w:rsid w:val="00A1664E"/>
    <w:rsid w:val="00A168E0"/>
    <w:rsid w:val="00A16C59"/>
    <w:rsid w:val="00A20145"/>
    <w:rsid w:val="00A206F8"/>
    <w:rsid w:val="00A2088B"/>
    <w:rsid w:val="00A213B5"/>
    <w:rsid w:val="00A213F8"/>
    <w:rsid w:val="00A2182A"/>
    <w:rsid w:val="00A21938"/>
    <w:rsid w:val="00A21BD9"/>
    <w:rsid w:val="00A22547"/>
    <w:rsid w:val="00A227C9"/>
    <w:rsid w:val="00A22ACE"/>
    <w:rsid w:val="00A22CCB"/>
    <w:rsid w:val="00A23BBE"/>
    <w:rsid w:val="00A240D0"/>
    <w:rsid w:val="00A24160"/>
    <w:rsid w:val="00A25278"/>
    <w:rsid w:val="00A25936"/>
    <w:rsid w:val="00A259BC"/>
    <w:rsid w:val="00A25A06"/>
    <w:rsid w:val="00A25BF1"/>
    <w:rsid w:val="00A2616B"/>
    <w:rsid w:val="00A26767"/>
    <w:rsid w:val="00A26D5D"/>
    <w:rsid w:val="00A26E68"/>
    <w:rsid w:val="00A303A3"/>
    <w:rsid w:val="00A305F0"/>
    <w:rsid w:val="00A307AA"/>
    <w:rsid w:val="00A30B9B"/>
    <w:rsid w:val="00A30D2F"/>
    <w:rsid w:val="00A31270"/>
    <w:rsid w:val="00A31C6E"/>
    <w:rsid w:val="00A31C73"/>
    <w:rsid w:val="00A31FE2"/>
    <w:rsid w:val="00A32C1B"/>
    <w:rsid w:val="00A32F7F"/>
    <w:rsid w:val="00A331AF"/>
    <w:rsid w:val="00A33231"/>
    <w:rsid w:val="00A338C9"/>
    <w:rsid w:val="00A338E6"/>
    <w:rsid w:val="00A34529"/>
    <w:rsid w:val="00A347B1"/>
    <w:rsid w:val="00A34D8D"/>
    <w:rsid w:val="00A352A3"/>
    <w:rsid w:val="00A3547A"/>
    <w:rsid w:val="00A35FD2"/>
    <w:rsid w:val="00A363AA"/>
    <w:rsid w:val="00A365CA"/>
    <w:rsid w:val="00A36B6E"/>
    <w:rsid w:val="00A36CBA"/>
    <w:rsid w:val="00A37052"/>
    <w:rsid w:val="00A372E2"/>
    <w:rsid w:val="00A376C2"/>
    <w:rsid w:val="00A37782"/>
    <w:rsid w:val="00A3794A"/>
    <w:rsid w:val="00A401E6"/>
    <w:rsid w:val="00A407B0"/>
    <w:rsid w:val="00A409B7"/>
    <w:rsid w:val="00A41695"/>
    <w:rsid w:val="00A41FC2"/>
    <w:rsid w:val="00A4271B"/>
    <w:rsid w:val="00A4292F"/>
    <w:rsid w:val="00A42BCB"/>
    <w:rsid w:val="00A42C7E"/>
    <w:rsid w:val="00A42EF9"/>
    <w:rsid w:val="00A432CD"/>
    <w:rsid w:val="00A439C7"/>
    <w:rsid w:val="00A43C54"/>
    <w:rsid w:val="00A44433"/>
    <w:rsid w:val="00A449F7"/>
    <w:rsid w:val="00A44BEC"/>
    <w:rsid w:val="00A44F9C"/>
    <w:rsid w:val="00A45299"/>
    <w:rsid w:val="00A45A58"/>
    <w:rsid w:val="00A45B9E"/>
    <w:rsid w:val="00A45F79"/>
    <w:rsid w:val="00A46C03"/>
    <w:rsid w:val="00A473B3"/>
    <w:rsid w:val="00A478FA"/>
    <w:rsid w:val="00A47EFD"/>
    <w:rsid w:val="00A5038F"/>
    <w:rsid w:val="00A50659"/>
    <w:rsid w:val="00A50C5E"/>
    <w:rsid w:val="00A50CAF"/>
    <w:rsid w:val="00A50D02"/>
    <w:rsid w:val="00A51609"/>
    <w:rsid w:val="00A51CD7"/>
    <w:rsid w:val="00A51DA4"/>
    <w:rsid w:val="00A52398"/>
    <w:rsid w:val="00A533B1"/>
    <w:rsid w:val="00A53AFB"/>
    <w:rsid w:val="00A541F2"/>
    <w:rsid w:val="00A54322"/>
    <w:rsid w:val="00A546CC"/>
    <w:rsid w:val="00A547CD"/>
    <w:rsid w:val="00A54DBB"/>
    <w:rsid w:val="00A55006"/>
    <w:rsid w:val="00A5559C"/>
    <w:rsid w:val="00A55C25"/>
    <w:rsid w:val="00A55C4D"/>
    <w:rsid w:val="00A562C1"/>
    <w:rsid w:val="00A56656"/>
    <w:rsid w:val="00A56842"/>
    <w:rsid w:val="00A5690C"/>
    <w:rsid w:val="00A56B8E"/>
    <w:rsid w:val="00A56D75"/>
    <w:rsid w:val="00A56EC1"/>
    <w:rsid w:val="00A5768A"/>
    <w:rsid w:val="00A57C1E"/>
    <w:rsid w:val="00A57D69"/>
    <w:rsid w:val="00A57FAD"/>
    <w:rsid w:val="00A60086"/>
    <w:rsid w:val="00A60C09"/>
    <w:rsid w:val="00A61266"/>
    <w:rsid w:val="00A614F9"/>
    <w:rsid w:val="00A615EC"/>
    <w:rsid w:val="00A616D7"/>
    <w:rsid w:val="00A62763"/>
    <w:rsid w:val="00A62CBF"/>
    <w:rsid w:val="00A63558"/>
    <w:rsid w:val="00A63BBA"/>
    <w:rsid w:val="00A63E71"/>
    <w:rsid w:val="00A6416E"/>
    <w:rsid w:val="00A65296"/>
    <w:rsid w:val="00A652E4"/>
    <w:rsid w:val="00A6540D"/>
    <w:rsid w:val="00A65884"/>
    <w:rsid w:val="00A65DD7"/>
    <w:rsid w:val="00A660CE"/>
    <w:rsid w:val="00A667E3"/>
    <w:rsid w:val="00A66946"/>
    <w:rsid w:val="00A66972"/>
    <w:rsid w:val="00A66BD2"/>
    <w:rsid w:val="00A67105"/>
    <w:rsid w:val="00A676DE"/>
    <w:rsid w:val="00A67A41"/>
    <w:rsid w:val="00A67DF7"/>
    <w:rsid w:val="00A706FB"/>
    <w:rsid w:val="00A70892"/>
    <w:rsid w:val="00A71226"/>
    <w:rsid w:val="00A713F8"/>
    <w:rsid w:val="00A718D0"/>
    <w:rsid w:val="00A719A9"/>
    <w:rsid w:val="00A71B21"/>
    <w:rsid w:val="00A71C4D"/>
    <w:rsid w:val="00A72AC2"/>
    <w:rsid w:val="00A72F5A"/>
    <w:rsid w:val="00A733D5"/>
    <w:rsid w:val="00A73D66"/>
    <w:rsid w:val="00A73F41"/>
    <w:rsid w:val="00A74740"/>
    <w:rsid w:val="00A7545B"/>
    <w:rsid w:val="00A755B8"/>
    <w:rsid w:val="00A7597A"/>
    <w:rsid w:val="00A76A04"/>
    <w:rsid w:val="00A77089"/>
    <w:rsid w:val="00A77136"/>
    <w:rsid w:val="00A7722D"/>
    <w:rsid w:val="00A7731D"/>
    <w:rsid w:val="00A776D1"/>
    <w:rsid w:val="00A778A1"/>
    <w:rsid w:val="00A77E4F"/>
    <w:rsid w:val="00A80148"/>
    <w:rsid w:val="00A805E8"/>
    <w:rsid w:val="00A809F1"/>
    <w:rsid w:val="00A80A74"/>
    <w:rsid w:val="00A80F43"/>
    <w:rsid w:val="00A80F9A"/>
    <w:rsid w:val="00A80FB7"/>
    <w:rsid w:val="00A8139B"/>
    <w:rsid w:val="00A81F25"/>
    <w:rsid w:val="00A824A2"/>
    <w:rsid w:val="00A82564"/>
    <w:rsid w:val="00A827F3"/>
    <w:rsid w:val="00A82860"/>
    <w:rsid w:val="00A82888"/>
    <w:rsid w:val="00A82BEC"/>
    <w:rsid w:val="00A82E3C"/>
    <w:rsid w:val="00A831F3"/>
    <w:rsid w:val="00A8411D"/>
    <w:rsid w:val="00A844C4"/>
    <w:rsid w:val="00A85278"/>
    <w:rsid w:val="00A855BB"/>
    <w:rsid w:val="00A85807"/>
    <w:rsid w:val="00A85953"/>
    <w:rsid w:val="00A85E6F"/>
    <w:rsid w:val="00A85F22"/>
    <w:rsid w:val="00A8720E"/>
    <w:rsid w:val="00A87545"/>
    <w:rsid w:val="00A87766"/>
    <w:rsid w:val="00A87B4D"/>
    <w:rsid w:val="00A902D8"/>
    <w:rsid w:val="00A90973"/>
    <w:rsid w:val="00A90A07"/>
    <w:rsid w:val="00A917A3"/>
    <w:rsid w:val="00A9281A"/>
    <w:rsid w:val="00A93070"/>
    <w:rsid w:val="00A93285"/>
    <w:rsid w:val="00A93749"/>
    <w:rsid w:val="00A93D21"/>
    <w:rsid w:val="00A93D7F"/>
    <w:rsid w:val="00A94271"/>
    <w:rsid w:val="00A942D7"/>
    <w:rsid w:val="00A94657"/>
    <w:rsid w:val="00A94717"/>
    <w:rsid w:val="00A94AC6"/>
    <w:rsid w:val="00A94D18"/>
    <w:rsid w:val="00A95072"/>
    <w:rsid w:val="00A951A0"/>
    <w:rsid w:val="00A959BA"/>
    <w:rsid w:val="00A9657A"/>
    <w:rsid w:val="00A96C04"/>
    <w:rsid w:val="00A973F1"/>
    <w:rsid w:val="00A97AAE"/>
    <w:rsid w:val="00A97C1B"/>
    <w:rsid w:val="00A97DF3"/>
    <w:rsid w:val="00AA035E"/>
    <w:rsid w:val="00AA105E"/>
    <w:rsid w:val="00AA22C1"/>
    <w:rsid w:val="00AA2757"/>
    <w:rsid w:val="00AA30E6"/>
    <w:rsid w:val="00AA347F"/>
    <w:rsid w:val="00AA3AB0"/>
    <w:rsid w:val="00AA4250"/>
    <w:rsid w:val="00AA42D2"/>
    <w:rsid w:val="00AA43A0"/>
    <w:rsid w:val="00AA43D5"/>
    <w:rsid w:val="00AA43EA"/>
    <w:rsid w:val="00AA4B98"/>
    <w:rsid w:val="00AA520E"/>
    <w:rsid w:val="00AA535C"/>
    <w:rsid w:val="00AA553B"/>
    <w:rsid w:val="00AA5558"/>
    <w:rsid w:val="00AA5980"/>
    <w:rsid w:val="00AA59C6"/>
    <w:rsid w:val="00AA5E2B"/>
    <w:rsid w:val="00AA5EA4"/>
    <w:rsid w:val="00AA5F1B"/>
    <w:rsid w:val="00AA6131"/>
    <w:rsid w:val="00AA6A93"/>
    <w:rsid w:val="00AA6E76"/>
    <w:rsid w:val="00AA7BBC"/>
    <w:rsid w:val="00AB06EC"/>
    <w:rsid w:val="00AB0A85"/>
    <w:rsid w:val="00AB0D6B"/>
    <w:rsid w:val="00AB0EDC"/>
    <w:rsid w:val="00AB108B"/>
    <w:rsid w:val="00AB1629"/>
    <w:rsid w:val="00AB1831"/>
    <w:rsid w:val="00AB229A"/>
    <w:rsid w:val="00AB27F9"/>
    <w:rsid w:val="00AB2BA0"/>
    <w:rsid w:val="00AB387F"/>
    <w:rsid w:val="00AB3B7D"/>
    <w:rsid w:val="00AB3CA6"/>
    <w:rsid w:val="00AB3FAA"/>
    <w:rsid w:val="00AB430D"/>
    <w:rsid w:val="00AB5031"/>
    <w:rsid w:val="00AB53D0"/>
    <w:rsid w:val="00AB56F5"/>
    <w:rsid w:val="00AB5BFE"/>
    <w:rsid w:val="00AB5C3B"/>
    <w:rsid w:val="00AB60A3"/>
    <w:rsid w:val="00AB6843"/>
    <w:rsid w:val="00AB6FFF"/>
    <w:rsid w:val="00AB7561"/>
    <w:rsid w:val="00AB765F"/>
    <w:rsid w:val="00AB7F7A"/>
    <w:rsid w:val="00AC04AC"/>
    <w:rsid w:val="00AC0546"/>
    <w:rsid w:val="00AC078D"/>
    <w:rsid w:val="00AC0D2E"/>
    <w:rsid w:val="00AC0E16"/>
    <w:rsid w:val="00AC1019"/>
    <w:rsid w:val="00AC10D5"/>
    <w:rsid w:val="00AC12BA"/>
    <w:rsid w:val="00AC1524"/>
    <w:rsid w:val="00AC1642"/>
    <w:rsid w:val="00AC1976"/>
    <w:rsid w:val="00AC21F6"/>
    <w:rsid w:val="00AC224F"/>
    <w:rsid w:val="00AC30BB"/>
    <w:rsid w:val="00AC32DE"/>
    <w:rsid w:val="00AC32FA"/>
    <w:rsid w:val="00AC32FF"/>
    <w:rsid w:val="00AC3B2C"/>
    <w:rsid w:val="00AC48E0"/>
    <w:rsid w:val="00AC4DA4"/>
    <w:rsid w:val="00AC4EEB"/>
    <w:rsid w:val="00AC5192"/>
    <w:rsid w:val="00AC5A84"/>
    <w:rsid w:val="00AC5AC9"/>
    <w:rsid w:val="00AC5DCB"/>
    <w:rsid w:val="00AC6369"/>
    <w:rsid w:val="00AC64A4"/>
    <w:rsid w:val="00AC6CA7"/>
    <w:rsid w:val="00AC6D4C"/>
    <w:rsid w:val="00AC6F26"/>
    <w:rsid w:val="00AC6F9E"/>
    <w:rsid w:val="00AC7381"/>
    <w:rsid w:val="00AC73FE"/>
    <w:rsid w:val="00AC7ABD"/>
    <w:rsid w:val="00AC7B18"/>
    <w:rsid w:val="00AC7CDA"/>
    <w:rsid w:val="00AC7F06"/>
    <w:rsid w:val="00AD0588"/>
    <w:rsid w:val="00AD0B34"/>
    <w:rsid w:val="00AD1402"/>
    <w:rsid w:val="00AD14C4"/>
    <w:rsid w:val="00AD19D1"/>
    <w:rsid w:val="00AD1AA3"/>
    <w:rsid w:val="00AD2101"/>
    <w:rsid w:val="00AD2569"/>
    <w:rsid w:val="00AD2607"/>
    <w:rsid w:val="00AD3715"/>
    <w:rsid w:val="00AD4700"/>
    <w:rsid w:val="00AD476A"/>
    <w:rsid w:val="00AD4B51"/>
    <w:rsid w:val="00AD4C4B"/>
    <w:rsid w:val="00AD4EF1"/>
    <w:rsid w:val="00AD5C0E"/>
    <w:rsid w:val="00AD5CC3"/>
    <w:rsid w:val="00AD6B22"/>
    <w:rsid w:val="00AD709B"/>
    <w:rsid w:val="00AD724D"/>
    <w:rsid w:val="00AD7569"/>
    <w:rsid w:val="00AD7614"/>
    <w:rsid w:val="00AD78E7"/>
    <w:rsid w:val="00AD795C"/>
    <w:rsid w:val="00AD79F3"/>
    <w:rsid w:val="00AD7FAC"/>
    <w:rsid w:val="00AE00E9"/>
    <w:rsid w:val="00AE04F2"/>
    <w:rsid w:val="00AE0AFE"/>
    <w:rsid w:val="00AE0CF7"/>
    <w:rsid w:val="00AE10C6"/>
    <w:rsid w:val="00AE1114"/>
    <w:rsid w:val="00AE1545"/>
    <w:rsid w:val="00AE1616"/>
    <w:rsid w:val="00AE17AF"/>
    <w:rsid w:val="00AE1826"/>
    <w:rsid w:val="00AE1897"/>
    <w:rsid w:val="00AE1B9D"/>
    <w:rsid w:val="00AE2074"/>
    <w:rsid w:val="00AE2228"/>
    <w:rsid w:val="00AE2320"/>
    <w:rsid w:val="00AE3190"/>
    <w:rsid w:val="00AE3445"/>
    <w:rsid w:val="00AE3703"/>
    <w:rsid w:val="00AE3C3D"/>
    <w:rsid w:val="00AE440F"/>
    <w:rsid w:val="00AE4809"/>
    <w:rsid w:val="00AE494E"/>
    <w:rsid w:val="00AE4983"/>
    <w:rsid w:val="00AE4D93"/>
    <w:rsid w:val="00AE5DB2"/>
    <w:rsid w:val="00AE65BA"/>
    <w:rsid w:val="00AE6675"/>
    <w:rsid w:val="00AE689C"/>
    <w:rsid w:val="00AE729F"/>
    <w:rsid w:val="00AE7499"/>
    <w:rsid w:val="00AE749E"/>
    <w:rsid w:val="00AE7604"/>
    <w:rsid w:val="00AE7938"/>
    <w:rsid w:val="00AF0161"/>
    <w:rsid w:val="00AF0192"/>
    <w:rsid w:val="00AF0358"/>
    <w:rsid w:val="00AF0363"/>
    <w:rsid w:val="00AF091D"/>
    <w:rsid w:val="00AF096E"/>
    <w:rsid w:val="00AF0E47"/>
    <w:rsid w:val="00AF0E5F"/>
    <w:rsid w:val="00AF10BB"/>
    <w:rsid w:val="00AF1B5A"/>
    <w:rsid w:val="00AF1F3C"/>
    <w:rsid w:val="00AF1FA4"/>
    <w:rsid w:val="00AF2B4D"/>
    <w:rsid w:val="00AF3FE8"/>
    <w:rsid w:val="00AF42C8"/>
    <w:rsid w:val="00AF4A97"/>
    <w:rsid w:val="00AF4B1D"/>
    <w:rsid w:val="00AF4E7B"/>
    <w:rsid w:val="00AF58FF"/>
    <w:rsid w:val="00AF5929"/>
    <w:rsid w:val="00AF5E16"/>
    <w:rsid w:val="00AF602B"/>
    <w:rsid w:val="00AF653B"/>
    <w:rsid w:val="00AF75DF"/>
    <w:rsid w:val="00B00439"/>
    <w:rsid w:val="00B006CF"/>
    <w:rsid w:val="00B00BD5"/>
    <w:rsid w:val="00B016C1"/>
    <w:rsid w:val="00B01B3B"/>
    <w:rsid w:val="00B01BA8"/>
    <w:rsid w:val="00B01C28"/>
    <w:rsid w:val="00B01C30"/>
    <w:rsid w:val="00B023A7"/>
    <w:rsid w:val="00B02712"/>
    <w:rsid w:val="00B02A22"/>
    <w:rsid w:val="00B0347B"/>
    <w:rsid w:val="00B037AD"/>
    <w:rsid w:val="00B03B2C"/>
    <w:rsid w:val="00B04549"/>
    <w:rsid w:val="00B046E5"/>
    <w:rsid w:val="00B04824"/>
    <w:rsid w:val="00B049B1"/>
    <w:rsid w:val="00B055E6"/>
    <w:rsid w:val="00B0564F"/>
    <w:rsid w:val="00B05971"/>
    <w:rsid w:val="00B05B95"/>
    <w:rsid w:val="00B05FDB"/>
    <w:rsid w:val="00B06380"/>
    <w:rsid w:val="00B064CB"/>
    <w:rsid w:val="00B06CD3"/>
    <w:rsid w:val="00B06D14"/>
    <w:rsid w:val="00B072D4"/>
    <w:rsid w:val="00B076EC"/>
    <w:rsid w:val="00B07A86"/>
    <w:rsid w:val="00B07D22"/>
    <w:rsid w:val="00B10092"/>
    <w:rsid w:val="00B10276"/>
    <w:rsid w:val="00B102C1"/>
    <w:rsid w:val="00B10DC9"/>
    <w:rsid w:val="00B10E13"/>
    <w:rsid w:val="00B112D4"/>
    <w:rsid w:val="00B11601"/>
    <w:rsid w:val="00B116B8"/>
    <w:rsid w:val="00B12877"/>
    <w:rsid w:val="00B12CBB"/>
    <w:rsid w:val="00B12DF0"/>
    <w:rsid w:val="00B12E07"/>
    <w:rsid w:val="00B132F6"/>
    <w:rsid w:val="00B13422"/>
    <w:rsid w:val="00B13723"/>
    <w:rsid w:val="00B148D8"/>
    <w:rsid w:val="00B14D1B"/>
    <w:rsid w:val="00B14D6E"/>
    <w:rsid w:val="00B15342"/>
    <w:rsid w:val="00B154BD"/>
    <w:rsid w:val="00B15944"/>
    <w:rsid w:val="00B15E0F"/>
    <w:rsid w:val="00B162DB"/>
    <w:rsid w:val="00B16925"/>
    <w:rsid w:val="00B16A2E"/>
    <w:rsid w:val="00B17433"/>
    <w:rsid w:val="00B1750D"/>
    <w:rsid w:val="00B179DD"/>
    <w:rsid w:val="00B17C60"/>
    <w:rsid w:val="00B17D86"/>
    <w:rsid w:val="00B20377"/>
    <w:rsid w:val="00B20B13"/>
    <w:rsid w:val="00B20F9E"/>
    <w:rsid w:val="00B217AE"/>
    <w:rsid w:val="00B21BD4"/>
    <w:rsid w:val="00B22032"/>
    <w:rsid w:val="00B2211F"/>
    <w:rsid w:val="00B2215F"/>
    <w:rsid w:val="00B225C7"/>
    <w:rsid w:val="00B22E3C"/>
    <w:rsid w:val="00B23823"/>
    <w:rsid w:val="00B239CA"/>
    <w:rsid w:val="00B2408B"/>
    <w:rsid w:val="00B2421D"/>
    <w:rsid w:val="00B243AC"/>
    <w:rsid w:val="00B244A5"/>
    <w:rsid w:val="00B2455B"/>
    <w:rsid w:val="00B2539E"/>
    <w:rsid w:val="00B253F3"/>
    <w:rsid w:val="00B25414"/>
    <w:rsid w:val="00B2550A"/>
    <w:rsid w:val="00B256F5"/>
    <w:rsid w:val="00B25FE1"/>
    <w:rsid w:val="00B2656C"/>
    <w:rsid w:val="00B26C03"/>
    <w:rsid w:val="00B26DF7"/>
    <w:rsid w:val="00B26E62"/>
    <w:rsid w:val="00B26F8D"/>
    <w:rsid w:val="00B274DF"/>
    <w:rsid w:val="00B27EDC"/>
    <w:rsid w:val="00B30930"/>
    <w:rsid w:val="00B30B89"/>
    <w:rsid w:val="00B30BC4"/>
    <w:rsid w:val="00B31459"/>
    <w:rsid w:val="00B316A7"/>
    <w:rsid w:val="00B318DD"/>
    <w:rsid w:val="00B31933"/>
    <w:rsid w:val="00B31FBF"/>
    <w:rsid w:val="00B326BB"/>
    <w:rsid w:val="00B32715"/>
    <w:rsid w:val="00B327B3"/>
    <w:rsid w:val="00B32F23"/>
    <w:rsid w:val="00B330EA"/>
    <w:rsid w:val="00B3341A"/>
    <w:rsid w:val="00B335A8"/>
    <w:rsid w:val="00B33EE4"/>
    <w:rsid w:val="00B33F27"/>
    <w:rsid w:val="00B34322"/>
    <w:rsid w:val="00B344DA"/>
    <w:rsid w:val="00B347DB"/>
    <w:rsid w:val="00B34905"/>
    <w:rsid w:val="00B3496F"/>
    <w:rsid w:val="00B34981"/>
    <w:rsid w:val="00B34AEA"/>
    <w:rsid w:val="00B356CC"/>
    <w:rsid w:val="00B359C2"/>
    <w:rsid w:val="00B35C50"/>
    <w:rsid w:val="00B35F07"/>
    <w:rsid w:val="00B362BB"/>
    <w:rsid w:val="00B366C9"/>
    <w:rsid w:val="00B371BD"/>
    <w:rsid w:val="00B3721E"/>
    <w:rsid w:val="00B37532"/>
    <w:rsid w:val="00B3757E"/>
    <w:rsid w:val="00B37960"/>
    <w:rsid w:val="00B37F00"/>
    <w:rsid w:val="00B41064"/>
    <w:rsid w:val="00B412DC"/>
    <w:rsid w:val="00B419B2"/>
    <w:rsid w:val="00B41B4B"/>
    <w:rsid w:val="00B42B60"/>
    <w:rsid w:val="00B433AF"/>
    <w:rsid w:val="00B43472"/>
    <w:rsid w:val="00B43C3A"/>
    <w:rsid w:val="00B43C48"/>
    <w:rsid w:val="00B43D66"/>
    <w:rsid w:val="00B44315"/>
    <w:rsid w:val="00B446CF"/>
    <w:rsid w:val="00B449D3"/>
    <w:rsid w:val="00B44B28"/>
    <w:rsid w:val="00B4500B"/>
    <w:rsid w:val="00B455CB"/>
    <w:rsid w:val="00B45DC6"/>
    <w:rsid w:val="00B46169"/>
    <w:rsid w:val="00B46459"/>
    <w:rsid w:val="00B46F0A"/>
    <w:rsid w:val="00B47D96"/>
    <w:rsid w:val="00B47FE6"/>
    <w:rsid w:val="00B504F7"/>
    <w:rsid w:val="00B5062C"/>
    <w:rsid w:val="00B50B68"/>
    <w:rsid w:val="00B51226"/>
    <w:rsid w:val="00B51281"/>
    <w:rsid w:val="00B515BB"/>
    <w:rsid w:val="00B51951"/>
    <w:rsid w:val="00B51BE6"/>
    <w:rsid w:val="00B51CD4"/>
    <w:rsid w:val="00B5215B"/>
    <w:rsid w:val="00B521FC"/>
    <w:rsid w:val="00B526A2"/>
    <w:rsid w:val="00B52986"/>
    <w:rsid w:val="00B539AA"/>
    <w:rsid w:val="00B53FFD"/>
    <w:rsid w:val="00B5403C"/>
    <w:rsid w:val="00B54744"/>
    <w:rsid w:val="00B5481E"/>
    <w:rsid w:val="00B54830"/>
    <w:rsid w:val="00B548FB"/>
    <w:rsid w:val="00B54FB7"/>
    <w:rsid w:val="00B55119"/>
    <w:rsid w:val="00B5514F"/>
    <w:rsid w:val="00B5520E"/>
    <w:rsid w:val="00B558C3"/>
    <w:rsid w:val="00B55B1F"/>
    <w:rsid w:val="00B56A7B"/>
    <w:rsid w:val="00B56A89"/>
    <w:rsid w:val="00B56C46"/>
    <w:rsid w:val="00B56D38"/>
    <w:rsid w:val="00B56F04"/>
    <w:rsid w:val="00B56FE8"/>
    <w:rsid w:val="00B57C51"/>
    <w:rsid w:val="00B6020F"/>
    <w:rsid w:val="00B603E6"/>
    <w:rsid w:val="00B60699"/>
    <w:rsid w:val="00B60C13"/>
    <w:rsid w:val="00B60F47"/>
    <w:rsid w:val="00B61313"/>
    <w:rsid w:val="00B619DA"/>
    <w:rsid w:val="00B6220A"/>
    <w:rsid w:val="00B63B16"/>
    <w:rsid w:val="00B63CF7"/>
    <w:rsid w:val="00B64648"/>
    <w:rsid w:val="00B646F5"/>
    <w:rsid w:val="00B6486D"/>
    <w:rsid w:val="00B648BE"/>
    <w:rsid w:val="00B64E7F"/>
    <w:rsid w:val="00B6552F"/>
    <w:rsid w:val="00B6555B"/>
    <w:rsid w:val="00B659DD"/>
    <w:rsid w:val="00B65AD0"/>
    <w:rsid w:val="00B65C80"/>
    <w:rsid w:val="00B65D11"/>
    <w:rsid w:val="00B65D98"/>
    <w:rsid w:val="00B65E4C"/>
    <w:rsid w:val="00B65F8E"/>
    <w:rsid w:val="00B662EB"/>
    <w:rsid w:val="00B66920"/>
    <w:rsid w:val="00B67596"/>
    <w:rsid w:val="00B67A80"/>
    <w:rsid w:val="00B67BDD"/>
    <w:rsid w:val="00B67C45"/>
    <w:rsid w:val="00B7071C"/>
    <w:rsid w:val="00B709E2"/>
    <w:rsid w:val="00B70ADA"/>
    <w:rsid w:val="00B70B5B"/>
    <w:rsid w:val="00B70D0B"/>
    <w:rsid w:val="00B70ECE"/>
    <w:rsid w:val="00B719F4"/>
    <w:rsid w:val="00B71BAB"/>
    <w:rsid w:val="00B7366A"/>
    <w:rsid w:val="00B73BE2"/>
    <w:rsid w:val="00B74168"/>
    <w:rsid w:val="00B74169"/>
    <w:rsid w:val="00B743A5"/>
    <w:rsid w:val="00B743CC"/>
    <w:rsid w:val="00B743FE"/>
    <w:rsid w:val="00B74DA0"/>
    <w:rsid w:val="00B75013"/>
    <w:rsid w:val="00B75015"/>
    <w:rsid w:val="00B750CB"/>
    <w:rsid w:val="00B754DA"/>
    <w:rsid w:val="00B759BE"/>
    <w:rsid w:val="00B76525"/>
    <w:rsid w:val="00B765D8"/>
    <w:rsid w:val="00B76793"/>
    <w:rsid w:val="00B768C4"/>
    <w:rsid w:val="00B768E1"/>
    <w:rsid w:val="00B76B81"/>
    <w:rsid w:val="00B76F08"/>
    <w:rsid w:val="00B772D0"/>
    <w:rsid w:val="00B77304"/>
    <w:rsid w:val="00B77BE9"/>
    <w:rsid w:val="00B77CF7"/>
    <w:rsid w:val="00B77EAE"/>
    <w:rsid w:val="00B814BB"/>
    <w:rsid w:val="00B81D46"/>
    <w:rsid w:val="00B8218F"/>
    <w:rsid w:val="00B82222"/>
    <w:rsid w:val="00B822C8"/>
    <w:rsid w:val="00B82326"/>
    <w:rsid w:val="00B82379"/>
    <w:rsid w:val="00B82475"/>
    <w:rsid w:val="00B82616"/>
    <w:rsid w:val="00B82AAA"/>
    <w:rsid w:val="00B82BB7"/>
    <w:rsid w:val="00B8360B"/>
    <w:rsid w:val="00B839C7"/>
    <w:rsid w:val="00B84404"/>
    <w:rsid w:val="00B84C29"/>
    <w:rsid w:val="00B85142"/>
    <w:rsid w:val="00B85574"/>
    <w:rsid w:val="00B855E0"/>
    <w:rsid w:val="00B855E8"/>
    <w:rsid w:val="00B85628"/>
    <w:rsid w:val="00B85E47"/>
    <w:rsid w:val="00B86027"/>
    <w:rsid w:val="00B86392"/>
    <w:rsid w:val="00B86406"/>
    <w:rsid w:val="00B86A7D"/>
    <w:rsid w:val="00B876D5"/>
    <w:rsid w:val="00B8796D"/>
    <w:rsid w:val="00B9039B"/>
    <w:rsid w:val="00B904B1"/>
    <w:rsid w:val="00B90666"/>
    <w:rsid w:val="00B90D0C"/>
    <w:rsid w:val="00B90D76"/>
    <w:rsid w:val="00B90E78"/>
    <w:rsid w:val="00B90EC5"/>
    <w:rsid w:val="00B91E30"/>
    <w:rsid w:val="00B91ECA"/>
    <w:rsid w:val="00B9211D"/>
    <w:rsid w:val="00B922EA"/>
    <w:rsid w:val="00B92B25"/>
    <w:rsid w:val="00B9301A"/>
    <w:rsid w:val="00B935C9"/>
    <w:rsid w:val="00B935E1"/>
    <w:rsid w:val="00B93DF2"/>
    <w:rsid w:val="00B942EE"/>
    <w:rsid w:val="00B94FDC"/>
    <w:rsid w:val="00B95068"/>
    <w:rsid w:val="00B95214"/>
    <w:rsid w:val="00B9538F"/>
    <w:rsid w:val="00B95A0F"/>
    <w:rsid w:val="00B95CB6"/>
    <w:rsid w:val="00B95F3E"/>
    <w:rsid w:val="00B95FB8"/>
    <w:rsid w:val="00B962FD"/>
    <w:rsid w:val="00B964EF"/>
    <w:rsid w:val="00B9680B"/>
    <w:rsid w:val="00B9737E"/>
    <w:rsid w:val="00B97C12"/>
    <w:rsid w:val="00B97E23"/>
    <w:rsid w:val="00BA077F"/>
    <w:rsid w:val="00BA08E1"/>
    <w:rsid w:val="00BA0C4E"/>
    <w:rsid w:val="00BA0D7C"/>
    <w:rsid w:val="00BA0DC0"/>
    <w:rsid w:val="00BA0F90"/>
    <w:rsid w:val="00BA12AE"/>
    <w:rsid w:val="00BA1458"/>
    <w:rsid w:val="00BA1589"/>
    <w:rsid w:val="00BA1EB9"/>
    <w:rsid w:val="00BA29DC"/>
    <w:rsid w:val="00BA2A95"/>
    <w:rsid w:val="00BA2EC1"/>
    <w:rsid w:val="00BA364F"/>
    <w:rsid w:val="00BA372F"/>
    <w:rsid w:val="00BA3925"/>
    <w:rsid w:val="00BA3A3D"/>
    <w:rsid w:val="00BA3FB0"/>
    <w:rsid w:val="00BA420C"/>
    <w:rsid w:val="00BA425A"/>
    <w:rsid w:val="00BA45BF"/>
    <w:rsid w:val="00BA51B8"/>
    <w:rsid w:val="00BA51D0"/>
    <w:rsid w:val="00BA563A"/>
    <w:rsid w:val="00BA5905"/>
    <w:rsid w:val="00BA59CA"/>
    <w:rsid w:val="00BA5AEF"/>
    <w:rsid w:val="00BA63B2"/>
    <w:rsid w:val="00BA67C9"/>
    <w:rsid w:val="00BA680F"/>
    <w:rsid w:val="00BA69A7"/>
    <w:rsid w:val="00BA6A22"/>
    <w:rsid w:val="00BA6EDB"/>
    <w:rsid w:val="00BA700D"/>
    <w:rsid w:val="00BA7032"/>
    <w:rsid w:val="00BA719E"/>
    <w:rsid w:val="00BA79E3"/>
    <w:rsid w:val="00BA7A83"/>
    <w:rsid w:val="00BA7C71"/>
    <w:rsid w:val="00BB0409"/>
    <w:rsid w:val="00BB075B"/>
    <w:rsid w:val="00BB0A68"/>
    <w:rsid w:val="00BB0ADC"/>
    <w:rsid w:val="00BB0FF2"/>
    <w:rsid w:val="00BB10ED"/>
    <w:rsid w:val="00BB1230"/>
    <w:rsid w:val="00BB2B90"/>
    <w:rsid w:val="00BB2C31"/>
    <w:rsid w:val="00BB2CF2"/>
    <w:rsid w:val="00BB2EB0"/>
    <w:rsid w:val="00BB30D6"/>
    <w:rsid w:val="00BB4758"/>
    <w:rsid w:val="00BB4A84"/>
    <w:rsid w:val="00BB4BE9"/>
    <w:rsid w:val="00BB530C"/>
    <w:rsid w:val="00BB5464"/>
    <w:rsid w:val="00BB5624"/>
    <w:rsid w:val="00BB5ACC"/>
    <w:rsid w:val="00BB5BFC"/>
    <w:rsid w:val="00BB5ECA"/>
    <w:rsid w:val="00BB6933"/>
    <w:rsid w:val="00BB70B1"/>
    <w:rsid w:val="00BB70BC"/>
    <w:rsid w:val="00BB75E6"/>
    <w:rsid w:val="00BB779D"/>
    <w:rsid w:val="00BB781E"/>
    <w:rsid w:val="00BB7D75"/>
    <w:rsid w:val="00BC0783"/>
    <w:rsid w:val="00BC1059"/>
    <w:rsid w:val="00BC1CFB"/>
    <w:rsid w:val="00BC1FB3"/>
    <w:rsid w:val="00BC2455"/>
    <w:rsid w:val="00BC2A0C"/>
    <w:rsid w:val="00BC2A73"/>
    <w:rsid w:val="00BC2CC3"/>
    <w:rsid w:val="00BC2DA5"/>
    <w:rsid w:val="00BC32DE"/>
    <w:rsid w:val="00BC3444"/>
    <w:rsid w:val="00BC36B3"/>
    <w:rsid w:val="00BC3BE2"/>
    <w:rsid w:val="00BC4BEF"/>
    <w:rsid w:val="00BC4CE6"/>
    <w:rsid w:val="00BC5594"/>
    <w:rsid w:val="00BC55F6"/>
    <w:rsid w:val="00BC58B4"/>
    <w:rsid w:val="00BC5D6F"/>
    <w:rsid w:val="00BC62CE"/>
    <w:rsid w:val="00BC69FC"/>
    <w:rsid w:val="00BC71EC"/>
    <w:rsid w:val="00BC7242"/>
    <w:rsid w:val="00BC7971"/>
    <w:rsid w:val="00BD074F"/>
    <w:rsid w:val="00BD0C3B"/>
    <w:rsid w:val="00BD0E8F"/>
    <w:rsid w:val="00BD10EF"/>
    <w:rsid w:val="00BD1B2D"/>
    <w:rsid w:val="00BD249C"/>
    <w:rsid w:val="00BD2E1D"/>
    <w:rsid w:val="00BD308A"/>
    <w:rsid w:val="00BD310C"/>
    <w:rsid w:val="00BD34E0"/>
    <w:rsid w:val="00BD3F75"/>
    <w:rsid w:val="00BD455D"/>
    <w:rsid w:val="00BD4696"/>
    <w:rsid w:val="00BD4915"/>
    <w:rsid w:val="00BD49CB"/>
    <w:rsid w:val="00BD4B56"/>
    <w:rsid w:val="00BD4D23"/>
    <w:rsid w:val="00BD4F51"/>
    <w:rsid w:val="00BD54FF"/>
    <w:rsid w:val="00BD5A30"/>
    <w:rsid w:val="00BD5B77"/>
    <w:rsid w:val="00BD5E59"/>
    <w:rsid w:val="00BD61D1"/>
    <w:rsid w:val="00BD683D"/>
    <w:rsid w:val="00BD688E"/>
    <w:rsid w:val="00BD6947"/>
    <w:rsid w:val="00BD6FDC"/>
    <w:rsid w:val="00BD6FEF"/>
    <w:rsid w:val="00BD734F"/>
    <w:rsid w:val="00BD75AA"/>
    <w:rsid w:val="00BD76E0"/>
    <w:rsid w:val="00BD7C26"/>
    <w:rsid w:val="00BD7D81"/>
    <w:rsid w:val="00BD7F02"/>
    <w:rsid w:val="00BE0A37"/>
    <w:rsid w:val="00BE0B44"/>
    <w:rsid w:val="00BE1544"/>
    <w:rsid w:val="00BE1906"/>
    <w:rsid w:val="00BE1BB8"/>
    <w:rsid w:val="00BE2845"/>
    <w:rsid w:val="00BE2AD9"/>
    <w:rsid w:val="00BE2CA0"/>
    <w:rsid w:val="00BE301B"/>
    <w:rsid w:val="00BE3789"/>
    <w:rsid w:val="00BE42DB"/>
    <w:rsid w:val="00BE4A46"/>
    <w:rsid w:val="00BE5309"/>
    <w:rsid w:val="00BE5593"/>
    <w:rsid w:val="00BE5CC4"/>
    <w:rsid w:val="00BE6447"/>
    <w:rsid w:val="00BE6F73"/>
    <w:rsid w:val="00BF0121"/>
    <w:rsid w:val="00BF08BF"/>
    <w:rsid w:val="00BF0C61"/>
    <w:rsid w:val="00BF1140"/>
    <w:rsid w:val="00BF12B7"/>
    <w:rsid w:val="00BF1F27"/>
    <w:rsid w:val="00BF2A03"/>
    <w:rsid w:val="00BF2DCF"/>
    <w:rsid w:val="00BF3527"/>
    <w:rsid w:val="00BF37D8"/>
    <w:rsid w:val="00BF3A6D"/>
    <w:rsid w:val="00BF4195"/>
    <w:rsid w:val="00BF433D"/>
    <w:rsid w:val="00BF449D"/>
    <w:rsid w:val="00BF4B96"/>
    <w:rsid w:val="00BF5935"/>
    <w:rsid w:val="00BF6547"/>
    <w:rsid w:val="00BF6E23"/>
    <w:rsid w:val="00BF6E54"/>
    <w:rsid w:val="00BF7549"/>
    <w:rsid w:val="00BF7E13"/>
    <w:rsid w:val="00C0016A"/>
    <w:rsid w:val="00C00A1A"/>
    <w:rsid w:val="00C017EF"/>
    <w:rsid w:val="00C01F69"/>
    <w:rsid w:val="00C020DC"/>
    <w:rsid w:val="00C02750"/>
    <w:rsid w:val="00C02835"/>
    <w:rsid w:val="00C02FC2"/>
    <w:rsid w:val="00C03190"/>
    <w:rsid w:val="00C032D4"/>
    <w:rsid w:val="00C03317"/>
    <w:rsid w:val="00C03A2D"/>
    <w:rsid w:val="00C042C9"/>
    <w:rsid w:val="00C049EC"/>
    <w:rsid w:val="00C04B48"/>
    <w:rsid w:val="00C057ED"/>
    <w:rsid w:val="00C06604"/>
    <w:rsid w:val="00C066E9"/>
    <w:rsid w:val="00C0694A"/>
    <w:rsid w:val="00C07E5A"/>
    <w:rsid w:val="00C07EBF"/>
    <w:rsid w:val="00C10323"/>
    <w:rsid w:val="00C108EA"/>
    <w:rsid w:val="00C109D5"/>
    <w:rsid w:val="00C10A7A"/>
    <w:rsid w:val="00C10C50"/>
    <w:rsid w:val="00C10C83"/>
    <w:rsid w:val="00C10DD0"/>
    <w:rsid w:val="00C1105D"/>
    <w:rsid w:val="00C1112E"/>
    <w:rsid w:val="00C11BEE"/>
    <w:rsid w:val="00C11E99"/>
    <w:rsid w:val="00C13CC7"/>
    <w:rsid w:val="00C14198"/>
    <w:rsid w:val="00C145FC"/>
    <w:rsid w:val="00C148B7"/>
    <w:rsid w:val="00C14A64"/>
    <w:rsid w:val="00C14F66"/>
    <w:rsid w:val="00C15047"/>
    <w:rsid w:val="00C15656"/>
    <w:rsid w:val="00C157CC"/>
    <w:rsid w:val="00C158C8"/>
    <w:rsid w:val="00C15E69"/>
    <w:rsid w:val="00C16791"/>
    <w:rsid w:val="00C16BC2"/>
    <w:rsid w:val="00C16E21"/>
    <w:rsid w:val="00C16E43"/>
    <w:rsid w:val="00C170BF"/>
    <w:rsid w:val="00C17485"/>
    <w:rsid w:val="00C17A30"/>
    <w:rsid w:val="00C17C92"/>
    <w:rsid w:val="00C20114"/>
    <w:rsid w:val="00C20544"/>
    <w:rsid w:val="00C20845"/>
    <w:rsid w:val="00C20C73"/>
    <w:rsid w:val="00C20DE7"/>
    <w:rsid w:val="00C20E2E"/>
    <w:rsid w:val="00C21568"/>
    <w:rsid w:val="00C227FE"/>
    <w:rsid w:val="00C22A35"/>
    <w:rsid w:val="00C22D99"/>
    <w:rsid w:val="00C22DC5"/>
    <w:rsid w:val="00C22F24"/>
    <w:rsid w:val="00C230E8"/>
    <w:rsid w:val="00C231E2"/>
    <w:rsid w:val="00C23420"/>
    <w:rsid w:val="00C235FE"/>
    <w:rsid w:val="00C23E40"/>
    <w:rsid w:val="00C24056"/>
    <w:rsid w:val="00C2427D"/>
    <w:rsid w:val="00C24A28"/>
    <w:rsid w:val="00C24D0E"/>
    <w:rsid w:val="00C24EE4"/>
    <w:rsid w:val="00C251CD"/>
    <w:rsid w:val="00C25337"/>
    <w:rsid w:val="00C254C5"/>
    <w:rsid w:val="00C2567F"/>
    <w:rsid w:val="00C25C3C"/>
    <w:rsid w:val="00C25E94"/>
    <w:rsid w:val="00C25EBD"/>
    <w:rsid w:val="00C262A8"/>
    <w:rsid w:val="00C26627"/>
    <w:rsid w:val="00C26673"/>
    <w:rsid w:val="00C26A49"/>
    <w:rsid w:val="00C26A50"/>
    <w:rsid w:val="00C26D5D"/>
    <w:rsid w:val="00C26E1B"/>
    <w:rsid w:val="00C27642"/>
    <w:rsid w:val="00C30416"/>
    <w:rsid w:val="00C305BF"/>
    <w:rsid w:val="00C30876"/>
    <w:rsid w:val="00C30A52"/>
    <w:rsid w:val="00C30EE8"/>
    <w:rsid w:val="00C30FB9"/>
    <w:rsid w:val="00C3104E"/>
    <w:rsid w:val="00C312EB"/>
    <w:rsid w:val="00C31631"/>
    <w:rsid w:val="00C317A9"/>
    <w:rsid w:val="00C317B7"/>
    <w:rsid w:val="00C31830"/>
    <w:rsid w:val="00C318B3"/>
    <w:rsid w:val="00C31A03"/>
    <w:rsid w:val="00C31A29"/>
    <w:rsid w:val="00C31E2F"/>
    <w:rsid w:val="00C32186"/>
    <w:rsid w:val="00C32758"/>
    <w:rsid w:val="00C32A77"/>
    <w:rsid w:val="00C32C9D"/>
    <w:rsid w:val="00C32D49"/>
    <w:rsid w:val="00C32FE1"/>
    <w:rsid w:val="00C332AA"/>
    <w:rsid w:val="00C3368D"/>
    <w:rsid w:val="00C338E1"/>
    <w:rsid w:val="00C339CC"/>
    <w:rsid w:val="00C3472E"/>
    <w:rsid w:val="00C3532C"/>
    <w:rsid w:val="00C35BE2"/>
    <w:rsid w:val="00C35CC7"/>
    <w:rsid w:val="00C35E5C"/>
    <w:rsid w:val="00C40183"/>
    <w:rsid w:val="00C40423"/>
    <w:rsid w:val="00C40D8E"/>
    <w:rsid w:val="00C41014"/>
    <w:rsid w:val="00C4130A"/>
    <w:rsid w:val="00C414E0"/>
    <w:rsid w:val="00C4157E"/>
    <w:rsid w:val="00C41741"/>
    <w:rsid w:val="00C41B2A"/>
    <w:rsid w:val="00C41DE0"/>
    <w:rsid w:val="00C41EC9"/>
    <w:rsid w:val="00C42489"/>
    <w:rsid w:val="00C42829"/>
    <w:rsid w:val="00C42DD9"/>
    <w:rsid w:val="00C4345F"/>
    <w:rsid w:val="00C4352D"/>
    <w:rsid w:val="00C43E7F"/>
    <w:rsid w:val="00C4404F"/>
    <w:rsid w:val="00C45625"/>
    <w:rsid w:val="00C45888"/>
    <w:rsid w:val="00C45928"/>
    <w:rsid w:val="00C4594D"/>
    <w:rsid w:val="00C45EC5"/>
    <w:rsid w:val="00C46E4B"/>
    <w:rsid w:val="00C4710B"/>
    <w:rsid w:val="00C473AE"/>
    <w:rsid w:val="00C473E0"/>
    <w:rsid w:val="00C4742A"/>
    <w:rsid w:val="00C47782"/>
    <w:rsid w:val="00C477AE"/>
    <w:rsid w:val="00C47987"/>
    <w:rsid w:val="00C47A1D"/>
    <w:rsid w:val="00C501E2"/>
    <w:rsid w:val="00C509AA"/>
    <w:rsid w:val="00C509AD"/>
    <w:rsid w:val="00C50B8F"/>
    <w:rsid w:val="00C50D8E"/>
    <w:rsid w:val="00C51848"/>
    <w:rsid w:val="00C52081"/>
    <w:rsid w:val="00C5212F"/>
    <w:rsid w:val="00C52383"/>
    <w:rsid w:val="00C528D7"/>
    <w:rsid w:val="00C52DCA"/>
    <w:rsid w:val="00C5324D"/>
    <w:rsid w:val="00C53417"/>
    <w:rsid w:val="00C53434"/>
    <w:rsid w:val="00C534B0"/>
    <w:rsid w:val="00C5370A"/>
    <w:rsid w:val="00C5375D"/>
    <w:rsid w:val="00C53E06"/>
    <w:rsid w:val="00C53E4B"/>
    <w:rsid w:val="00C5435A"/>
    <w:rsid w:val="00C54771"/>
    <w:rsid w:val="00C54AA9"/>
    <w:rsid w:val="00C55855"/>
    <w:rsid w:val="00C5592E"/>
    <w:rsid w:val="00C55A91"/>
    <w:rsid w:val="00C55CDA"/>
    <w:rsid w:val="00C5627C"/>
    <w:rsid w:val="00C56462"/>
    <w:rsid w:val="00C565CE"/>
    <w:rsid w:val="00C5661C"/>
    <w:rsid w:val="00C566C6"/>
    <w:rsid w:val="00C568C9"/>
    <w:rsid w:val="00C56B8A"/>
    <w:rsid w:val="00C577EF"/>
    <w:rsid w:val="00C57F16"/>
    <w:rsid w:val="00C6013D"/>
    <w:rsid w:val="00C609A5"/>
    <w:rsid w:val="00C61496"/>
    <w:rsid w:val="00C61522"/>
    <w:rsid w:val="00C6166D"/>
    <w:rsid w:val="00C616D8"/>
    <w:rsid w:val="00C619FA"/>
    <w:rsid w:val="00C61ACE"/>
    <w:rsid w:val="00C61C23"/>
    <w:rsid w:val="00C62180"/>
    <w:rsid w:val="00C623F1"/>
    <w:rsid w:val="00C6268E"/>
    <w:rsid w:val="00C62C7E"/>
    <w:rsid w:val="00C636F4"/>
    <w:rsid w:val="00C639F1"/>
    <w:rsid w:val="00C643BF"/>
    <w:rsid w:val="00C6503E"/>
    <w:rsid w:val="00C6512E"/>
    <w:rsid w:val="00C65914"/>
    <w:rsid w:val="00C6595E"/>
    <w:rsid w:val="00C665BB"/>
    <w:rsid w:val="00C6668C"/>
    <w:rsid w:val="00C66AA4"/>
    <w:rsid w:val="00C6790C"/>
    <w:rsid w:val="00C7001A"/>
    <w:rsid w:val="00C70204"/>
    <w:rsid w:val="00C7056F"/>
    <w:rsid w:val="00C70721"/>
    <w:rsid w:val="00C70AAD"/>
    <w:rsid w:val="00C710F0"/>
    <w:rsid w:val="00C7112D"/>
    <w:rsid w:val="00C71C43"/>
    <w:rsid w:val="00C71E18"/>
    <w:rsid w:val="00C71E28"/>
    <w:rsid w:val="00C720AF"/>
    <w:rsid w:val="00C725E9"/>
    <w:rsid w:val="00C72B6A"/>
    <w:rsid w:val="00C72DAC"/>
    <w:rsid w:val="00C73BE2"/>
    <w:rsid w:val="00C73C7B"/>
    <w:rsid w:val="00C7466E"/>
    <w:rsid w:val="00C746EB"/>
    <w:rsid w:val="00C7472B"/>
    <w:rsid w:val="00C74C5C"/>
    <w:rsid w:val="00C752F7"/>
    <w:rsid w:val="00C755A4"/>
    <w:rsid w:val="00C7601B"/>
    <w:rsid w:val="00C76186"/>
    <w:rsid w:val="00C763D4"/>
    <w:rsid w:val="00C766A4"/>
    <w:rsid w:val="00C76933"/>
    <w:rsid w:val="00C76C63"/>
    <w:rsid w:val="00C76D8B"/>
    <w:rsid w:val="00C77175"/>
    <w:rsid w:val="00C775E7"/>
    <w:rsid w:val="00C80049"/>
    <w:rsid w:val="00C80171"/>
    <w:rsid w:val="00C80A30"/>
    <w:rsid w:val="00C80A5F"/>
    <w:rsid w:val="00C813F9"/>
    <w:rsid w:val="00C81E6E"/>
    <w:rsid w:val="00C81ED0"/>
    <w:rsid w:val="00C8223D"/>
    <w:rsid w:val="00C8268A"/>
    <w:rsid w:val="00C82879"/>
    <w:rsid w:val="00C83829"/>
    <w:rsid w:val="00C84232"/>
    <w:rsid w:val="00C85202"/>
    <w:rsid w:val="00C858D0"/>
    <w:rsid w:val="00C85AA7"/>
    <w:rsid w:val="00C870D7"/>
    <w:rsid w:val="00C87299"/>
    <w:rsid w:val="00C87332"/>
    <w:rsid w:val="00C87957"/>
    <w:rsid w:val="00C87DA7"/>
    <w:rsid w:val="00C902A9"/>
    <w:rsid w:val="00C902F8"/>
    <w:rsid w:val="00C90490"/>
    <w:rsid w:val="00C904E0"/>
    <w:rsid w:val="00C908B2"/>
    <w:rsid w:val="00C90D29"/>
    <w:rsid w:val="00C90EFE"/>
    <w:rsid w:val="00C91459"/>
    <w:rsid w:val="00C91C29"/>
    <w:rsid w:val="00C91FB7"/>
    <w:rsid w:val="00C91FBE"/>
    <w:rsid w:val="00C9235A"/>
    <w:rsid w:val="00C92E92"/>
    <w:rsid w:val="00C940B9"/>
    <w:rsid w:val="00C942D9"/>
    <w:rsid w:val="00C94544"/>
    <w:rsid w:val="00C9461D"/>
    <w:rsid w:val="00C94EDB"/>
    <w:rsid w:val="00C951EA"/>
    <w:rsid w:val="00C956CD"/>
    <w:rsid w:val="00C95877"/>
    <w:rsid w:val="00C959A5"/>
    <w:rsid w:val="00C95CBE"/>
    <w:rsid w:val="00C95D3D"/>
    <w:rsid w:val="00C95D56"/>
    <w:rsid w:val="00C95DEB"/>
    <w:rsid w:val="00C96359"/>
    <w:rsid w:val="00C96670"/>
    <w:rsid w:val="00C96B9C"/>
    <w:rsid w:val="00C96DFC"/>
    <w:rsid w:val="00C97307"/>
    <w:rsid w:val="00C977CB"/>
    <w:rsid w:val="00C97B24"/>
    <w:rsid w:val="00C97E66"/>
    <w:rsid w:val="00CA01DA"/>
    <w:rsid w:val="00CA04C2"/>
    <w:rsid w:val="00CA09E3"/>
    <w:rsid w:val="00CA2BC6"/>
    <w:rsid w:val="00CA2C08"/>
    <w:rsid w:val="00CA2E76"/>
    <w:rsid w:val="00CA3A3C"/>
    <w:rsid w:val="00CA3BC3"/>
    <w:rsid w:val="00CA3E02"/>
    <w:rsid w:val="00CA3E44"/>
    <w:rsid w:val="00CA403C"/>
    <w:rsid w:val="00CA4375"/>
    <w:rsid w:val="00CA48BA"/>
    <w:rsid w:val="00CA4CA5"/>
    <w:rsid w:val="00CA5AD0"/>
    <w:rsid w:val="00CA5BDA"/>
    <w:rsid w:val="00CA5C35"/>
    <w:rsid w:val="00CA5E52"/>
    <w:rsid w:val="00CA5F92"/>
    <w:rsid w:val="00CA6248"/>
    <w:rsid w:val="00CA6C51"/>
    <w:rsid w:val="00CA6EB4"/>
    <w:rsid w:val="00CA7514"/>
    <w:rsid w:val="00CA75B3"/>
    <w:rsid w:val="00CA78C0"/>
    <w:rsid w:val="00CA7D32"/>
    <w:rsid w:val="00CA7EF8"/>
    <w:rsid w:val="00CB0CCE"/>
    <w:rsid w:val="00CB0ED7"/>
    <w:rsid w:val="00CB0F8B"/>
    <w:rsid w:val="00CB162C"/>
    <w:rsid w:val="00CB29C9"/>
    <w:rsid w:val="00CB2E05"/>
    <w:rsid w:val="00CB2ED1"/>
    <w:rsid w:val="00CB3B0F"/>
    <w:rsid w:val="00CB3B6C"/>
    <w:rsid w:val="00CB3BBC"/>
    <w:rsid w:val="00CB3D4C"/>
    <w:rsid w:val="00CB4041"/>
    <w:rsid w:val="00CB4563"/>
    <w:rsid w:val="00CB5F09"/>
    <w:rsid w:val="00CB6156"/>
    <w:rsid w:val="00CB6297"/>
    <w:rsid w:val="00CB64DF"/>
    <w:rsid w:val="00CB6715"/>
    <w:rsid w:val="00CB76C7"/>
    <w:rsid w:val="00CB780E"/>
    <w:rsid w:val="00CB790E"/>
    <w:rsid w:val="00CB7F57"/>
    <w:rsid w:val="00CC05AA"/>
    <w:rsid w:val="00CC0AB3"/>
    <w:rsid w:val="00CC0EA6"/>
    <w:rsid w:val="00CC102E"/>
    <w:rsid w:val="00CC1099"/>
    <w:rsid w:val="00CC11E4"/>
    <w:rsid w:val="00CC1AAD"/>
    <w:rsid w:val="00CC2160"/>
    <w:rsid w:val="00CC243E"/>
    <w:rsid w:val="00CC2469"/>
    <w:rsid w:val="00CC2671"/>
    <w:rsid w:val="00CC2789"/>
    <w:rsid w:val="00CC27B1"/>
    <w:rsid w:val="00CC2AFA"/>
    <w:rsid w:val="00CC3664"/>
    <w:rsid w:val="00CC39B5"/>
    <w:rsid w:val="00CC4208"/>
    <w:rsid w:val="00CC4384"/>
    <w:rsid w:val="00CC4671"/>
    <w:rsid w:val="00CC6214"/>
    <w:rsid w:val="00CC697E"/>
    <w:rsid w:val="00CC6B7E"/>
    <w:rsid w:val="00CC6E7A"/>
    <w:rsid w:val="00CC7770"/>
    <w:rsid w:val="00CD1459"/>
    <w:rsid w:val="00CD1565"/>
    <w:rsid w:val="00CD16F9"/>
    <w:rsid w:val="00CD24B1"/>
    <w:rsid w:val="00CD29B8"/>
    <w:rsid w:val="00CD2F40"/>
    <w:rsid w:val="00CD3ABA"/>
    <w:rsid w:val="00CD4234"/>
    <w:rsid w:val="00CD42A1"/>
    <w:rsid w:val="00CD482A"/>
    <w:rsid w:val="00CD4A82"/>
    <w:rsid w:val="00CD4DEB"/>
    <w:rsid w:val="00CD4ECD"/>
    <w:rsid w:val="00CD4F3B"/>
    <w:rsid w:val="00CD530F"/>
    <w:rsid w:val="00CD53D4"/>
    <w:rsid w:val="00CD62A7"/>
    <w:rsid w:val="00CD65D7"/>
    <w:rsid w:val="00CD6FF0"/>
    <w:rsid w:val="00CD78CD"/>
    <w:rsid w:val="00CD7D10"/>
    <w:rsid w:val="00CE04E2"/>
    <w:rsid w:val="00CE082D"/>
    <w:rsid w:val="00CE0CC1"/>
    <w:rsid w:val="00CE0E13"/>
    <w:rsid w:val="00CE11C7"/>
    <w:rsid w:val="00CE1297"/>
    <w:rsid w:val="00CE1A58"/>
    <w:rsid w:val="00CE1D22"/>
    <w:rsid w:val="00CE2942"/>
    <w:rsid w:val="00CE295C"/>
    <w:rsid w:val="00CE2B93"/>
    <w:rsid w:val="00CE3682"/>
    <w:rsid w:val="00CE39CB"/>
    <w:rsid w:val="00CE4006"/>
    <w:rsid w:val="00CE42AE"/>
    <w:rsid w:val="00CE4506"/>
    <w:rsid w:val="00CE4836"/>
    <w:rsid w:val="00CE4909"/>
    <w:rsid w:val="00CE4E78"/>
    <w:rsid w:val="00CE5AF3"/>
    <w:rsid w:val="00CE5B6A"/>
    <w:rsid w:val="00CE5D50"/>
    <w:rsid w:val="00CE5E18"/>
    <w:rsid w:val="00CE5E72"/>
    <w:rsid w:val="00CE6582"/>
    <w:rsid w:val="00CE6DF8"/>
    <w:rsid w:val="00CE70E7"/>
    <w:rsid w:val="00CE7477"/>
    <w:rsid w:val="00CE752F"/>
    <w:rsid w:val="00CE7947"/>
    <w:rsid w:val="00CF0670"/>
    <w:rsid w:val="00CF08B3"/>
    <w:rsid w:val="00CF0E03"/>
    <w:rsid w:val="00CF1480"/>
    <w:rsid w:val="00CF15A8"/>
    <w:rsid w:val="00CF18DD"/>
    <w:rsid w:val="00CF2168"/>
    <w:rsid w:val="00CF2239"/>
    <w:rsid w:val="00CF2431"/>
    <w:rsid w:val="00CF281C"/>
    <w:rsid w:val="00CF284F"/>
    <w:rsid w:val="00CF2AC7"/>
    <w:rsid w:val="00CF2E5B"/>
    <w:rsid w:val="00CF45AF"/>
    <w:rsid w:val="00CF5DE0"/>
    <w:rsid w:val="00CF62DA"/>
    <w:rsid w:val="00CF6329"/>
    <w:rsid w:val="00CF665A"/>
    <w:rsid w:val="00CF75B7"/>
    <w:rsid w:val="00D00038"/>
    <w:rsid w:val="00D0011A"/>
    <w:rsid w:val="00D004EA"/>
    <w:rsid w:val="00D007B2"/>
    <w:rsid w:val="00D009F1"/>
    <w:rsid w:val="00D009F4"/>
    <w:rsid w:val="00D00E1C"/>
    <w:rsid w:val="00D01237"/>
    <w:rsid w:val="00D01668"/>
    <w:rsid w:val="00D01695"/>
    <w:rsid w:val="00D01A31"/>
    <w:rsid w:val="00D01A8D"/>
    <w:rsid w:val="00D02D2A"/>
    <w:rsid w:val="00D0315C"/>
    <w:rsid w:val="00D03405"/>
    <w:rsid w:val="00D03797"/>
    <w:rsid w:val="00D03AA0"/>
    <w:rsid w:val="00D04256"/>
    <w:rsid w:val="00D049D2"/>
    <w:rsid w:val="00D052DB"/>
    <w:rsid w:val="00D053BB"/>
    <w:rsid w:val="00D05510"/>
    <w:rsid w:val="00D05878"/>
    <w:rsid w:val="00D05F6A"/>
    <w:rsid w:val="00D065E9"/>
    <w:rsid w:val="00D066C7"/>
    <w:rsid w:val="00D06B59"/>
    <w:rsid w:val="00D06BE1"/>
    <w:rsid w:val="00D06F54"/>
    <w:rsid w:val="00D06FA4"/>
    <w:rsid w:val="00D0704B"/>
    <w:rsid w:val="00D07655"/>
    <w:rsid w:val="00D07E10"/>
    <w:rsid w:val="00D07EA8"/>
    <w:rsid w:val="00D1011B"/>
    <w:rsid w:val="00D113F4"/>
    <w:rsid w:val="00D119D0"/>
    <w:rsid w:val="00D11F40"/>
    <w:rsid w:val="00D11F7E"/>
    <w:rsid w:val="00D1219D"/>
    <w:rsid w:val="00D124EC"/>
    <w:rsid w:val="00D134A1"/>
    <w:rsid w:val="00D135DB"/>
    <w:rsid w:val="00D13610"/>
    <w:rsid w:val="00D144C8"/>
    <w:rsid w:val="00D1461E"/>
    <w:rsid w:val="00D149A6"/>
    <w:rsid w:val="00D14DC7"/>
    <w:rsid w:val="00D150FE"/>
    <w:rsid w:val="00D15107"/>
    <w:rsid w:val="00D1564D"/>
    <w:rsid w:val="00D15821"/>
    <w:rsid w:val="00D159FC"/>
    <w:rsid w:val="00D15CB8"/>
    <w:rsid w:val="00D15D71"/>
    <w:rsid w:val="00D16A4A"/>
    <w:rsid w:val="00D16EB5"/>
    <w:rsid w:val="00D1775C"/>
    <w:rsid w:val="00D2020E"/>
    <w:rsid w:val="00D203E8"/>
    <w:rsid w:val="00D20401"/>
    <w:rsid w:val="00D20BB2"/>
    <w:rsid w:val="00D20DA7"/>
    <w:rsid w:val="00D20F1C"/>
    <w:rsid w:val="00D2182C"/>
    <w:rsid w:val="00D21BF0"/>
    <w:rsid w:val="00D22074"/>
    <w:rsid w:val="00D220DC"/>
    <w:rsid w:val="00D22396"/>
    <w:rsid w:val="00D2249D"/>
    <w:rsid w:val="00D2288F"/>
    <w:rsid w:val="00D230FE"/>
    <w:rsid w:val="00D23873"/>
    <w:rsid w:val="00D2416B"/>
    <w:rsid w:val="00D24426"/>
    <w:rsid w:val="00D2452F"/>
    <w:rsid w:val="00D24B1A"/>
    <w:rsid w:val="00D250C2"/>
    <w:rsid w:val="00D25792"/>
    <w:rsid w:val="00D25932"/>
    <w:rsid w:val="00D25934"/>
    <w:rsid w:val="00D25A5F"/>
    <w:rsid w:val="00D25D9F"/>
    <w:rsid w:val="00D25E45"/>
    <w:rsid w:val="00D2637A"/>
    <w:rsid w:val="00D26588"/>
    <w:rsid w:val="00D26E7A"/>
    <w:rsid w:val="00D270D0"/>
    <w:rsid w:val="00D27830"/>
    <w:rsid w:val="00D27C91"/>
    <w:rsid w:val="00D30560"/>
    <w:rsid w:val="00D30627"/>
    <w:rsid w:val="00D3091F"/>
    <w:rsid w:val="00D309D2"/>
    <w:rsid w:val="00D30AC7"/>
    <w:rsid w:val="00D310A6"/>
    <w:rsid w:val="00D3184B"/>
    <w:rsid w:val="00D319CA"/>
    <w:rsid w:val="00D31EAA"/>
    <w:rsid w:val="00D320D3"/>
    <w:rsid w:val="00D327E9"/>
    <w:rsid w:val="00D32CCD"/>
    <w:rsid w:val="00D32D42"/>
    <w:rsid w:val="00D32DA8"/>
    <w:rsid w:val="00D33753"/>
    <w:rsid w:val="00D33A3C"/>
    <w:rsid w:val="00D33AB1"/>
    <w:rsid w:val="00D33B5D"/>
    <w:rsid w:val="00D3424F"/>
    <w:rsid w:val="00D34628"/>
    <w:rsid w:val="00D34FF7"/>
    <w:rsid w:val="00D358C9"/>
    <w:rsid w:val="00D35A84"/>
    <w:rsid w:val="00D35B2A"/>
    <w:rsid w:val="00D35F31"/>
    <w:rsid w:val="00D360CF"/>
    <w:rsid w:val="00D36B40"/>
    <w:rsid w:val="00D36B66"/>
    <w:rsid w:val="00D36F8A"/>
    <w:rsid w:val="00D370F2"/>
    <w:rsid w:val="00D374BB"/>
    <w:rsid w:val="00D37AEE"/>
    <w:rsid w:val="00D40350"/>
    <w:rsid w:val="00D406E9"/>
    <w:rsid w:val="00D40761"/>
    <w:rsid w:val="00D40879"/>
    <w:rsid w:val="00D4087C"/>
    <w:rsid w:val="00D40B90"/>
    <w:rsid w:val="00D40F94"/>
    <w:rsid w:val="00D41FE6"/>
    <w:rsid w:val="00D429AA"/>
    <w:rsid w:val="00D42F60"/>
    <w:rsid w:val="00D4315D"/>
    <w:rsid w:val="00D436DF"/>
    <w:rsid w:val="00D43C56"/>
    <w:rsid w:val="00D43DEB"/>
    <w:rsid w:val="00D44158"/>
    <w:rsid w:val="00D443C2"/>
    <w:rsid w:val="00D44A20"/>
    <w:rsid w:val="00D44D29"/>
    <w:rsid w:val="00D450F5"/>
    <w:rsid w:val="00D452A2"/>
    <w:rsid w:val="00D4532F"/>
    <w:rsid w:val="00D45C4D"/>
    <w:rsid w:val="00D45E06"/>
    <w:rsid w:val="00D45EB6"/>
    <w:rsid w:val="00D46CDD"/>
    <w:rsid w:val="00D47800"/>
    <w:rsid w:val="00D47F1E"/>
    <w:rsid w:val="00D500A6"/>
    <w:rsid w:val="00D50926"/>
    <w:rsid w:val="00D50D4D"/>
    <w:rsid w:val="00D51291"/>
    <w:rsid w:val="00D513FC"/>
    <w:rsid w:val="00D51798"/>
    <w:rsid w:val="00D51EC3"/>
    <w:rsid w:val="00D521CA"/>
    <w:rsid w:val="00D52761"/>
    <w:rsid w:val="00D533E1"/>
    <w:rsid w:val="00D53AB7"/>
    <w:rsid w:val="00D53B7D"/>
    <w:rsid w:val="00D53CB5"/>
    <w:rsid w:val="00D55518"/>
    <w:rsid w:val="00D5597C"/>
    <w:rsid w:val="00D55995"/>
    <w:rsid w:val="00D55C12"/>
    <w:rsid w:val="00D55C94"/>
    <w:rsid w:val="00D55D68"/>
    <w:rsid w:val="00D55D6F"/>
    <w:rsid w:val="00D562DE"/>
    <w:rsid w:val="00D56AFC"/>
    <w:rsid w:val="00D5746C"/>
    <w:rsid w:val="00D57B4A"/>
    <w:rsid w:val="00D57F23"/>
    <w:rsid w:val="00D6019D"/>
    <w:rsid w:val="00D60719"/>
    <w:rsid w:val="00D608C4"/>
    <w:rsid w:val="00D60F0D"/>
    <w:rsid w:val="00D60FD9"/>
    <w:rsid w:val="00D6170C"/>
    <w:rsid w:val="00D62085"/>
    <w:rsid w:val="00D62A46"/>
    <w:rsid w:val="00D62EA9"/>
    <w:rsid w:val="00D62FE4"/>
    <w:rsid w:val="00D63286"/>
    <w:rsid w:val="00D636E8"/>
    <w:rsid w:val="00D637EB"/>
    <w:rsid w:val="00D6396F"/>
    <w:rsid w:val="00D63BB7"/>
    <w:rsid w:val="00D63D25"/>
    <w:rsid w:val="00D643AC"/>
    <w:rsid w:val="00D643EF"/>
    <w:rsid w:val="00D64A31"/>
    <w:rsid w:val="00D64BA0"/>
    <w:rsid w:val="00D64D5F"/>
    <w:rsid w:val="00D64D60"/>
    <w:rsid w:val="00D65019"/>
    <w:rsid w:val="00D6510A"/>
    <w:rsid w:val="00D65747"/>
    <w:rsid w:val="00D657F2"/>
    <w:rsid w:val="00D6595D"/>
    <w:rsid w:val="00D65AE8"/>
    <w:rsid w:val="00D65B5A"/>
    <w:rsid w:val="00D65C2A"/>
    <w:rsid w:val="00D66168"/>
    <w:rsid w:val="00D66338"/>
    <w:rsid w:val="00D66647"/>
    <w:rsid w:val="00D674E6"/>
    <w:rsid w:val="00D676CF"/>
    <w:rsid w:val="00D6773B"/>
    <w:rsid w:val="00D67B04"/>
    <w:rsid w:val="00D67CE9"/>
    <w:rsid w:val="00D67CF7"/>
    <w:rsid w:val="00D707CD"/>
    <w:rsid w:val="00D70AC1"/>
    <w:rsid w:val="00D70EDF"/>
    <w:rsid w:val="00D719D0"/>
    <w:rsid w:val="00D71BFD"/>
    <w:rsid w:val="00D71E51"/>
    <w:rsid w:val="00D72357"/>
    <w:rsid w:val="00D72443"/>
    <w:rsid w:val="00D725DA"/>
    <w:rsid w:val="00D72841"/>
    <w:rsid w:val="00D728E3"/>
    <w:rsid w:val="00D72BB4"/>
    <w:rsid w:val="00D737C4"/>
    <w:rsid w:val="00D7390F"/>
    <w:rsid w:val="00D73EF0"/>
    <w:rsid w:val="00D74306"/>
    <w:rsid w:val="00D74571"/>
    <w:rsid w:val="00D750D3"/>
    <w:rsid w:val="00D7578A"/>
    <w:rsid w:val="00D757FD"/>
    <w:rsid w:val="00D759FA"/>
    <w:rsid w:val="00D75B90"/>
    <w:rsid w:val="00D75C05"/>
    <w:rsid w:val="00D75DD6"/>
    <w:rsid w:val="00D75F0F"/>
    <w:rsid w:val="00D75F49"/>
    <w:rsid w:val="00D76D1C"/>
    <w:rsid w:val="00D76F06"/>
    <w:rsid w:val="00D76F75"/>
    <w:rsid w:val="00D771FB"/>
    <w:rsid w:val="00D7771C"/>
    <w:rsid w:val="00D77BF2"/>
    <w:rsid w:val="00D77D6D"/>
    <w:rsid w:val="00D80720"/>
    <w:rsid w:val="00D80BF0"/>
    <w:rsid w:val="00D81070"/>
    <w:rsid w:val="00D81806"/>
    <w:rsid w:val="00D8224A"/>
    <w:rsid w:val="00D8245D"/>
    <w:rsid w:val="00D830A8"/>
    <w:rsid w:val="00D831F5"/>
    <w:rsid w:val="00D83A0F"/>
    <w:rsid w:val="00D83C73"/>
    <w:rsid w:val="00D83E6A"/>
    <w:rsid w:val="00D83FDD"/>
    <w:rsid w:val="00D84408"/>
    <w:rsid w:val="00D849BA"/>
    <w:rsid w:val="00D84A15"/>
    <w:rsid w:val="00D84AD3"/>
    <w:rsid w:val="00D84C24"/>
    <w:rsid w:val="00D85133"/>
    <w:rsid w:val="00D8534C"/>
    <w:rsid w:val="00D853CD"/>
    <w:rsid w:val="00D85659"/>
    <w:rsid w:val="00D85A9F"/>
    <w:rsid w:val="00D85C23"/>
    <w:rsid w:val="00D85E61"/>
    <w:rsid w:val="00D85EDC"/>
    <w:rsid w:val="00D86017"/>
    <w:rsid w:val="00D86936"/>
    <w:rsid w:val="00D86946"/>
    <w:rsid w:val="00D86BA6"/>
    <w:rsid w:val="00D87741"/>
    <w:rsid w:val="00D879CB"/>
    <w:rsid w:val="00D87B7E"/>
    <w:rsid w:val="00D87BED"/>
    <w:rsid w:val="00D9023A"/>
    <w:rsid w:val="00D9033E"/>
    <w:rsid w:val="00D905F6"/>
    <w:rsid w:val="00D90B20"/>
    <w:rsid w:val="00D91205"/>
    <w:rsid w:val="00D91845"/>
    <w:rsid w:val="00D91B8A"/>
    <w:rsid w:val="00D9201B"/>
    <w:rsid w:val="00D9275F"/>
    <w:rsid w:val="00D92790"/>
    <w:rsid w:val="00D928F2"/>
    <w:rsid w:val="00D92AA8"/>
    <w:rsid w:val="00D92E8B"/>
    <w:rsid w:val="00D92F08"/>
    <w:rsid w:val="00D93767"/>
    <w:rsid w:val="00D938D8"/>
    <w:rsid w:val="00D93CD4"/>
    <w:rsid w:val="00D93F88"/>
    <w:rsid w:val="00D9461E"/>
    <w:rsid w:val="00D951C4"/>
    <w:rsid w:val="00D9532C"/>
    <w:rsid w:val="00D9542D"/>
    <w:rsid w:val="00D9562D"/>
    <w:rsid w:val="00D95E4D"/>
    <w:rsid w:val="00D95FBB"/>
    <w:rsid w:val="00D9623E"/>
    <w:rsid w:val="00D9720A"/>
    <w:rsid w:val="00D97C6F"/>
    <w:rsid w:val="00DA02A2"/>
    <w:rsid w:val="00DA050E"/>
    <w:rsid w:val="00DA0688"/>
    <w:rsid w:val="00DA0CF1"/>
    <w:rsid w:val="00DA117A"/>
    <w:rsid w:val="00DA1547"/>
    <w:rsid w:val="00DA1755"/>
    <w:rsid w:val="00DA1828"/>
    <w:rsid w:val="00DA23D2"/>
    <w:rsid w:val="00DA2455"/>
    <w:rsid w:val="00DA2890"/>
    <w:rsid w:val="00DA292D"/>
    <w:rsid w:val="00DA2D86"/>
    <w:rsid w:val="00DA3192"/>
    <w:rsid w:val="00DA3610"/>
    <w:rsid w:val="00DA3A90"/>
    <w:rsid w:val="00DA3CA4"/>
    <w:rsid w:val="00DA3FEA"/>
    <w:rsid w:val="00DA404A"/>
    <w:rsid w:val="00DA419C"/>
    <w:rsid w:val="00DA444D"/>
    <w:rsid w:val="00DA456B"/>
    <w:rsid w:val="00DA49AE"/>
    <w:rsid w:val="00DA4E11"/>
    <w:rsid w:val="00DA6254"/>
    <w:rsid w:val="00DA6B77"/>
    <w:rsid w:val="00DA71BE"/>
    <w:rsid w:val="00DA79A8"/>
    <w:rsid w:val="00DA7AAA"/>
    <w:rsid w:val="00DA7D73"/>
    <w:rsid w:val="00DA7DA5"/>
    <w:rsid w:val="00DA7F3F"/>
    <w:rsid w:val="00DB0433"/>
    <w:rsid w:val="00DB0587"/>
    <w:rsid w:val="00DB0ED8"/>
    <w:rsid w:val="00DB0F50"/>
    <w:rsid w:val="00DB10D2"/>
    <w:rsid w:val="00DB1525"/>
    <w:rsid w:val="00DB1AAB"/>
    <w:rsid w:val="00DB1B55"/>
    <w:rsid w:val="00DB1D70"/>
    <w:rsid w:val="00DB1DFE"/>
    <w:rsid w:val="00DB21E8"/>
    <w:rsid w:val="00DB2205"/>
    <w:rsid w:val="00DB2369"/>
    <w:rsid w:val="00DB2937"/>
    <w:rsid w:val="00DB2C96"/>
    <w:rsid w:val="00DB2EBD"/>
    <w:rsid w:val="00DB355B"/>
    <w:rsid w:val="00DB388B"/>
    <w:rsid w:val="00DB390E"/>
    <w:rsid w:val="00DB3CCB"/>
    <w:rsid w:val="00DB3DAE"/>
    <w:rsid w:val="00DB4386"/>
    <w:rsid w:val="00DB48B7"/>
    <w:rsid w:val="00DB5B5E"/>
    <w:rsid w:val="00DB5E20"/>
    <w:rsid w:val="00DB6199"/>
    <w:rsid w:val="00DB69F6"/>
    <w:rsid w:val="00DB6B4A"/>
    <w:rsid w:val="00DB7222"/>
    <w:rsid w:val="00DB730E"/>
    <w:rsid w:val="00DB7BC0"/>
    <w:rsid w:val="00DB7DDC"/>
    <w:rsid w:val="00DB7F4D"/>
    <w:rsid w:val="00DC0451"/>
    <w:rsid w:val="00DC05FD"/>
    <w:rsid w:val="00DC0A2A"/>
    <w:rsid w:val="00DC1205"/>
    <w:rsid w:val="00DC1292"/>
    <w:rsid w:val="00DC1C51"/>
    <w:rsid w:val="00DC2435"/>
    <w:rsid w:val="00DC2655"/>
    <w:rsid w:val="00DC26E1"/>
    <w:rsid w:val="00DC2C30"/>
    <w:rsid w:val="00DC31CE"/>
    <w:rsid w:val="00DC339C"/>
    <w:rsid w:val="00DC3B78"/>
    <w:rsid w:val="00DC3CCB"/>
    <w:rsid w:val="00DC3F32"/>
    <w:rsid w:val="00DC4AB3"/>
    <w:rsid w:val="00DC5370"/>
    <w:rsid w:val="00DC591C"/>
    <w:rsid w:val="00DC61A2"/>
    <w:rsid w:val="00DC65D6"/>
    <w:rsid w:val="00DC6833"/>
    <w:rsid w:val="00DC6A64"/>
    <w:rsid w:val="00DC6BFB"/>
    <w:rsid w:val="00DC6E20"/>
    <w:rsid w:val="00DC6F2C"/>
    <w:rsid w:val="00DC7339"/>
    <w:rsid w:val="00DC7BF5"/>
    <w:rsid w:val="00DC7E1A"/>
    <w:rsid w:val="00DC7F20"/>
    <w:rsid w:val="00DD087A"/>
    <w:rsid w:val="00DD12A4"/>
    <w:rsid w:val="00DD1C2E"/>
    <w:rsid w:val="00DD204E"/>
    <w:rsid w:val="00DD28BC"/>
    <w:rsid w:val="00DD2B2E"/>
    <w:rsid w:val="00DD2DC8"/>
    <w:rsid w:val="00DD2F26"/>
    <w:rsid w:val="00DD318C"/>
    <w:rsid w:val="00DD32E8"/>
    <w:rsid w:val="00DD35BC"/>
    <w:rsid w:val="00DD3773"/>
    <w:rsid w:val="00DD37CB"/>
    <w:rsid w:val="00DD3A36"/>
    <w:rsid w:val="00DD3C02"/>
    <w:rsid w:val="00DD3CF5"/>
    <w:rsid w:val="00DD3D5A"/>
    <w:rsid w:val="00DD3DD1"/>
    <w:rsid w:val="00DD3FCF"/>
    <w:rsid w:val="00DD4305"/>
    <w:rsid w:val="00DD4AD4"/>
    <w:rsid w:val="00DD5634"/>
    <w:rsid w:val="00DD58DE"/>
    <w:rsid w:val="00DD59EB"/>
    <w:rsid w:val="00DD6D64"/>
    <w:rsid w:val="00DD704D"/>
    <w:rsid w:val="00DD70E2"/>
    <w:rsid w:val="00DD7CBF"/>
    <w:rsid w:val="00DD7DC8"/>
    <w:rsid w:val="00DE00D6"/>
    <w:rsid w:val="00DE0787"/>
    <w:rsid w:val="00DE0957"/>
    <w:rsid w:val="00DE106C"/>
    <w:rsid w:val="00DE11FA"/>
    <w:rsid w:val="00DE13C3"/>
    <w:rsid w:val="00DE1D37"/>
    <w:rsid w:val="00DE1E13"/>
    <w:rsid w:val="00DE2067"/>
    <w:rsid w:val="00DE2136"/>
    <w:rsid w:val="00DE237E"/>
    <w:rsid w:val="00DE28E6"/>
    <w:rsid w:val="00DE3F9B"/>
    <w:rsid w:val="00DE3FA6"/>
    <w:rsid w:val="00DE40E6"/>
    <w:rsid w:val="00DE4276"/>
    <w:rsid w:val="00DE49E3"/>
    <w:rsid w:val="00DE4A7A"/>
    <w:rsid w:val="00DE512D"/>
    <w:rsid w:val="00DE54D2"/>
    <w:rsid w:val="00DE5557"/>
    <w:rsid w:val="00DE58B7"/>
    <w:rsid w:val="00DE5ABD"/>
    <w:rsid w:val="00DE5EC3"/>
    <w:rsid w:val="00DE66EB"/>
    <w:rsid w:val="00DE6933"/>
    <w:rsid w:val="00DE6959"/>
    <w:rsid w:val="00DE69BF"/>
    <w:rsid w:val="00DE7141"/>
    <w:rsid w:val="00DE7367"/>
    <w:rsid w:val="00DE794F"/>
    <w:rsid w:val="00DE7DB4"/>
    <w:rsid w:val="00DE7FA6"/>
    <w:rsid w:val="00DF0A15"/>
    <w:rsid w:val="00DF0C70"/>
    <w:rsid w:val="00DF14D2"/>
    <w:rsid w:val="00DF184F"/>
    <w:rsid w:val="00DF1866"/>
    <w:rsid w:val="00DF1AA4"/>
    <w:rsid w:val="00DF1BAB"/>
    <w:rsid w:val="00DF1F44"/>
    <w:rsid w:val="00DF2158"/>
    <w:rsid w:val="00DF22AB"/>
    <w:rsid w:val="00DF24A2"/>
    <w:rsid w:val="00DF2A49"/>
    <w:rsid w:val="00DF2B66"/>
    <w:rsid w:val="00DF2D24"/>
    <w:rsid w:val="00DF2F23"/>
    <w:rsid w:val="00DF32D1"/>
    <w:rsid w:val="00DF39C2"/>
    <w:rsid w:val="00DF3AEB"/>
    <w:rsid w:val="00DF3DE5"/>
    <w:rsid w:val="00DF3FE9"/>
    <w:rsid w:val="00DF40D2"/>
    <w:rsid w:val="00DF51F3"/>
    <w:rsid w:val="00DF5A68"/>
    <w:rsid w:val="00DF632D"/>
    <w:rsid w:val="00DF665B"/>
    <w:rsid w:val="00DF6B97"/>
    <w:rsid w:val="00DF7216"/>
    <w:rsid w:val="00DF7357"/>
    <w:rsid w:val="00DF77A0"/>
    <w:rsid w:val="00DF7A88"/>
    <w:rsid w:val="00E00037"/>
    <w:rsid w:val="00E009C3"/>
    <w:rsid w:val="00E01C91"/>
    <w:rsid w:val="00E0220B"/>
    <w:rsid w:val="00E0253E"/>
    <w:rsid w:val="00E025B0"/>
    <w:rsid w:val="00E02862"/>
    <w:rsid w:val="00E02B74"/>
    <w:rsid w:val="00E02CD4"/>
    <w:rsid w:val="00E03142"/>
    <w:rsid w:val="00E03504"/>
    <w:rsid w:val="00E04C20"/>
    <w:rsid w:val="00E04F12"/>
    <w:rsid w:val="00E05FCF"/>
    <w:rsid w:val="00E06111"/>
    <w:rsid w:val="00E0646D"/>
    <w:rsid w:val="00E06DEA"/>
    <w:rsid w:val="00E06DF6"/>
    <w:rsid w:val="00E077F7"/>
    <w:rsid w:val="00E078EE"/>
    <w:rsid w:val="00E07DF6"/>
    <w:rsid w:val="00E1018D"/>
    <w:rsid w:val="00E10471"/>
    <w:rsid w:val="00E104FF"/>
    <w:rsid w:val="00E109A9"/>
    <w:rsid w:val="00E10F09"/>
    <w:rsid w:val="00E10F8B"/>
    <w:rsid w:val="00E1180D"/>
    <w:rsid w:val="00E119A2"/>
    <w:rsid w:val="00E11CCB"/>
    <w:rsid w:val="00E11EDF"/>
    <w:rsid w:val="00E124A7"/>
    <w:rsid w:val="00E124CD"/>
    <w:rsid w:val="00E127FC"/>
    <w:rsid w:val="00E12B1A"/>
    <w:rsid w:val="00E12C27"/>
    <w:rsid w:val="00E13377"/>
    <w:rsid w:val="00E13A9A"/>
    <w:rsid w:val="00E14014"/>
    <w:rsid w:val="00E14348"/>
    <w:rsid w:val="00E14B0A"/>
    <w:rsid w:val="00E151A1"/>
    <w:rsid w:val="00E156C0"/>
    <w:rsid w:val="00E15DED"/>
    <w:rsid w:val="00E16183"/>
    <w:rsid w:val="00E1631F"/>
    <w:rsid w:val="00E1638F"/>
    <w:rsid w:val="00E16894"/>
    <w:rsid w:val="00E1691A"/>
    <w:rsid w:val="00E17112"/>
    <w:rsid w:val="00E17177"/>
    <w:rsid w:val="00E17257"/>
    <w:rsid w:val="00E17622"/>
    <w:rsid w:val="00E17759"/>
    <w:rsid w:val="00E17A24"/>
    <w:rsid w:val="00E203A9"/>
    <w:rsid w:val="00E20A52"/>
    <w:rsid w:val="00E20F2E"/>
    <w:rsid w:val="00E20FE6"/>
    <w:rsid w:val="00E212EA"/>
    <w:rsid w:val="00E216AB"/>
    <w:rsid w:val="00E217DA"/>
    <w:rsid w:val="00E223C6"/>
    <w:rsid w:val="00E22939"/>
    <w:rsid w:val="00E22FA2"/>
    <w:rsid w:val="00E230A7"/>
    <w:rsid w:val="00E2312A"/>
    <w:rsid w:val="00E232E5"/>
    <w:rsid w:val="00E2431A"/>
    <w:rsid w:val="00E246C8"/>
    <w:rsid w:val="00E2557D"/>
    <w:rsid w:val="00E25600"/>
    <w:rsid w:val="00E256FC"/>
    <w:rsid w:val="00E257F8"/>
    <w:rsid w:val="00E259FE"/>
    <w:rsid w:val="00E25D78"/>
    <w:rsid w:val="00E261CD"/>
    <w:rsid w:val="00E26815"/>
    <w:rsid w:val="00E26A34"/>
    <w:rsid w:val="00E26F7D"/>
    <w:rsid w:val="00E276A8"/>
    <w:rsid w:val="00E2798F"/>
    <w:rsid w:val="00E27CFF"/>
    <w:rsid w:val="00E27D37"/>
    <w:rsid w:val="00E27E2F"/>
    <w:rsid w:val="00E301D3"/>
    <w:rsid w:val="00E3067C"/>
    <w:rsid w:val="00E30911"/>
    <w:rsid w:val="00E30ABC"/>
    <w:rsid w:val="00E311EA"/>
    <w:rsid w:val="00E31840"/>
    <w:rsid w:val="00E31A89"/>
    <w:rsid w:val="00E31ADE"/>
    <w:rsid w:val="00E31DCA"/>
    <w:rsid w:val="00E31E57"/>
    <w:rsid w:val="00E325BF"/>
    <w:rsid w:val="00E32682"/>
    <w:rsid w:val="00E3295D"/>
    <w:rsid w:val="00E32968"/>
    <w:rsid w:val="00E32A47"/>
    <w:rsid w:val="00E32F75"/>
    <w:rsid w:val="00E33499"/>
    <w:rsid w:val="00E33A02"/>
    <w:rsid w:val="00E33E6C"/>
    <w:rsid w:val="00E33F2C"/>
    <w:rsid w:val="00E33F9E"/>
    <w:rsid w:val="00E341CA"/>
    <w:rsid w:val="00E34762"/>
    <w:rsid w:val="00E349C6"/>
    <w:rsid w:val="00E34A19"/>
    <w:rsid w:val="00E34EB7"/>
    <w:rsid w:val="00E34F58"/>
    <w:rsid w:val="00E353BD"/>
    <w:rsid w:val="00E35717"/>
    <w:rsid w:val="00E3580C"/>
    <w:rsid w:val="00E36296"/>
    <w:rsid w:val="00E365FF"/>
    <w:rsid w:val="00E3661D"/>
    <w:rsid w:val="00E373F2"/>
    <w:rsid w:val="00E37973"/>
    <w:rsid w:val="00E40590"/>
    <w:rsid w:val="00E406E1"/>
    <w:rsid w:val="00E40728"/>
    <w:rsid w:val="00E407BA"/>
    <w:rsid w:val="00E40AE1"/>
    <w:rsid w:val="00E40F9F"/>
    <w:rsid w:val="00E416A3"/>
    <w:rsid w:val="00E41D1D"/>
    <w:rsid w:val="00E4302B"/>
    <w:rsid w:val="00E439A0"/>
    <w:rsid w:val="00E43CA6"/>
    <w:rsid w:val="00E43E97"/>
    <w:rsid w:val="00E43FF1"/>
    <w:rsid w:val="00E4413F"/>
    <w:rsid w:val="00E447B8"/>
    <w:rsid w:val="00E44FA6"/>
    <w:rsid w:val="00E451E7"/>
    <w:rsid w:val="00E45265"/>
    <w:rsid w:val="00E4580E"/>
    <w:rsid w:val="00E45AE7"/>
    <w:rsid w:val="00E46C8A"/>
    <w:rsid w:val="00E46E3B"/>
    <w:rsid w:val="00E46F75"/>
    <w:rsid w:val="00E47758"/>
    <w:rsid w:val="00E4781A"/>
    <w:rsid w:val="00E47D84"/>
    <w:rsid w:val="00E47F81"/>
    <w:rsid w:val="00E502D4"/>
    <w:rsid w:val="00E50502"/>
    <w:rsid w:val="00E50559"/>
    <w:rsid w:val="00E50635"/>
    <w:rsid w:val="00E50683"/>
    <w:rsid w:val="00E50ECA"/>
    <w:rsid w:val="00E51CD2"/>
    <w:rsid w:val="00E52870"/>
    <w:rsid w:val="00E52ACA"/>
    <w:rsid w:val="00E532C2"/>
    <w:rsid w:val="00E53A7C"/>
    <w:rsid w:val="00E5516B"/>
    <w:rsid w:val="00E55A58"/>
    <w:rsid w:val="00E55B6F"/>
    <w:rsid w:val="00E56276"/>
    <w:rsid w:val="00E56742"/>
    <w:rsid w:val="00E56E3D"/>
    <w:rsid w:val="00E57287"/>
    <w:rsid w:val="00E5759B"/>
    <w:rsid w:val="00E5787C"/>
    <w:rsid w:val="00E6045F"/>
    <w:rsid w:val="00E604EB"/>
    <w:rsid w:val="00E604F8"/>
    <w:rsid w:val="00E60A82"/>
    <w:rsid w:val="00E60DC5"/>
    <w:rsid w:val="00E60ED2"/>
    <w:rsid w:val="00E61112"/>
    <w:rsid w:val="00E612CA"/>
    <w:rsid w:val="00E615BB"/>
    <w:rsid w:val="00E61891"/>
    <w:rsid w:val="00E618DD"/>
    <w:rsid w:val="00E61D12"/>
    <w:rsid w:val="00E62950"/>
    <w:rsid w:val="00E62DFC"/>
    <w:rsid w:val="00E62FC9"/>
    <w:rsid w:val="00E630CC"/>
    <w:rsid w:val="00E6310F"/>
    <w:rsid w:val="00E6328B"/>
    <w:rsid w:val="00E632BA"/>
    <w:rsid w:val="00E63327"/>
    <w:rsid w:val="00E633FB"/>
    <w:rsid w:val="00E637DF"/>
    <w:rsid w:val="00E63B52"/>
    <w:rsid w:val="00E63BAB"/>
    <w:rsid w:val="00E63D4E"/>
    <w:rsid w:val="00E64E0C"/>
    <w:rsid w:val="00E651CF"/>
    <w:rsid w:val="00E651FD"/>
    <w:rsid w:val="00E65520"/>
    <w:rsid w:val="00E65592"/>
    <w:rsid w:val="00E65CE9"/>
    <w:rsid w:val="00E65D6F"/>
    <w:rsid w:val="00E65D9A"/>
    <w:rsid w:val="00E6643D"/>
    <w:rsid w:val="00E66944"/>
    <w:rsid w:val="00E672EE"/>
    <w:rsid w:val="00E67927"/>
    <w:rsid w:val="00E70742"/>
    <w:rsid w:val="00E70867"/>
    <w:rsid w:val="00E70B49"/>
    <w:rsid w:val="00E70D6A"/>
    <w:rsid w:val="00E70EB7"/>
    <w:rsid w:val="00E71537"/>
    <w:rsid w:val="00E71A27"/>
    <w:rsid w:val="00E725C2"/>
    <w:rsid w:val="00E72629"/>
    <w:rsid w:val="00E729B7"/>
    <w:rsid w:val="00E73076"/>
    <w:rsid w:val="00E730D5"/>
    <w:rsid w:val="00E73860"/>
    <w:rsid w:val="00E73A37"/>
    <w:rsid w:val="00E74121"/>
    <w:rsid w:val="00E745EF"/>
    <w:rsid w:val="00E7488A"/>
    <w:rsid w:val="00E7514C"/>
    <w:rsid w:val="00E75D2D"/>
    <w:rsid w:val="00E75E36"/>
    <w:rsid w:val="00E766EE"/>
    <w:rsid w:val="00E7680B"/>
    <w:rsid w:val="00E7684B"/>
    <w:rsid w:val="00E76AA6"/>
    <w:rsid w:val="00E776D7"/>
    <w:rsid w:val="00E77783"/>
    <w:rsid w:val="00E77F3D"/>
    <w:rsid w:val="00E80E2D"/>
    <w:rsid w:val="00E811FE"/>
    <w:rsid w:val="00E818BA"/>
    <w:rsid w:val="00E82231"/>
    <w:rsid w:val="00E82258"/>
    <w:rsid w:val="00E8244B"/>
    <w:rsid w:val="00E828CC"/>
    <w:rsid w:val="00E8319B"/>
    <w:rsid w:val="00E83674"/>
    <w:rsid w:val="00E8378D"/>
    <w:rsid w:val="00E83AE6"/>
    <w:rsid w:val="00E83B67"/>
    <w:rsid w:val="00E83F31"/>
    <w:rsid w:val="00E83F6E"/>
    <w:rsid w:val="00E841F0"/>
    <w:rsid w:val="00E85141"/>
    <w:rsid w:val="00E8585C"/>
    <w:rsid w:val="00E8585F"/>
    <w:rsid w:val="00E85AEF"/>
    <w:rsid w:val="00E85F61"/>
    <w:rsid w:val="00E86365"/>
    <w:rsid w:val="00E867AF"/>
    <w:rsid w:val="00E86A1E"/>
    <w:rsid w:val="00E86D29"/>
    <w:rsid w:val="00E86D9E"/>
    <w:rsid w:val="00E87367"/>
    <w:rsid w:val="00E87BAE"/>
    <w:rsid w:val="00E87C6A"/>
    <w:rsid w:val="00E87CB4"/>
    <w:rsid w:val="00E87CD4"/>
    <w:rsid w:val="00E90A1D"/>
    <w:rsid w:val="00E915E9"/>
    <w:rsid w:val="00E919D6"/>
    <w:rsid w:val="00E91D5F"/>
    <w:rsid w:val="00E91E25"/>
    <w:rsid w:val="00E91FC6"/>
    <w:rsid w:val="00E922E6"/>
    <w:rsid w:val="00E9232B"/>
    <w:rsid w:val="00E92682"/>
    <w:rsid w:val="00E92822"/>
    <w:rsid w:val="00E92980"/>
    <w:rsid w:val="00E9314D"/>
    <w:rsid w:val="00E932A5"/>
    <w:rsid w:val="00E93575"/>
    <w:rsid w:val="00E93B0D"/>
    <w:rsid w:val="00E93CDD"/>
    <w:rsid w:val="00E94287"/>
    <w:rsid w:val="00E9456B"/>
    <w:rsid w:val="00E94EDD"/>
    <w:rsid w:val="00E94FDD"/>
    <w:rsid w:val="00E95024"/>
    <w:rsid w:val="00E95571"/>
    <w:rsid w:val="00E959D3"/>
    <w:rsid w:val="00E95B91"/>
    <w:rsid w:val="00E95C34"/>
    <w:rsid w:val="00E96636"/>
    <w:rsid w:val="00E9702F"/>
    <w:rsid w:val="00E97215"/>
    <w:rsid w:val="00E972FE"/>
    <w:rsid w:val="00E9742A"/>
    <w:rsid w:val="00E974C2"/>
    <w:rsid w:val="00E97BBB"/>
    <w:rsid w:val="00E97F43"/>
    <w:rsid w:val="00EA00A0"/>
    <w:rsid w:val="00EA0E3E"/>
    <w:rsid w:val="00EA0FA6"/>
    <w:rsid w:val="00EA109A"/>
    <w:rsid w:val="00EA1753"/>
    <w:rsid w:val="00EA2128"/>
    <w:rsid w:val="00EA2563"/>
    <w:rsid w:val="00EA2662"/>
    <w:rsid w:val="00EA2FA9"/>
    <w:rsid w:val="00EA3254"/>
    <w:rsid w:val="00EA3FC7"/>
    <w:rsid w:val="00EA4889"/>
    <w:rsid w:val="00EA4A86"/>
    <w:rsid w:val="00EA4E82"/>
    <w:rsid w:val="00EA52A6"/>
    <w:rsid w:val="00EA554A"/>
    <w:rsid w:val="00EA5E70"/>
    <w:rsid w:val="00EA5E8E"/>
    <w:rsid w:val="00EA610E"/>
    <w:rsid w:val="00EA64BA"/>
    <w:rsid w:val="00EA6640"/>
    <w:rsid w:val="00EA67ED"/>
    <w:rsid w:val="00EA68BE"/>
    <w:rsid w:val="00EA6AAD"/>
    <w:rsid w:val="00EA6C7F"/>
    <w:rsid w:val="00EA6CD3"/>
    <w:rsid w:val="00EA72EE"/>
    <w:rsid w:val="00EA749F"/>
    <w:rsid w:val="00EB072D"/>
    <w:rsid w:val="00EB0749"/>
    <w:rsid w:val="00EB1272"/>
    <w:rsid w:val="00EB150D"/>
    <w:rsid w:val="00EB19EC"/>
    <w:rsid w:val="00EB1F0D"/>
    <w:rsid w:val="00EB1F8A"/>
    <w:rsid w:val="00EB2529"/>
    <w:rsid w:val="00EB2D03"/>
    <w:rsid w:val="00EB3013"/>
    <w:rsid w:val="00EB3562"/>
    <w:rsid w:val="00EB358B"/>
    <w:rsid w:val="00EB3A0B"/>
    <w:rsid w:val="00EB3A8C"/>
    <w:rsid w:val="00EB4215"/>
    <w:rsid w:val="00EB4F3A"/>
    <w:rsid w:val="00EB5069"/>
    <w:rsid w:val="00EB5152"/>
    <w:rsid w:val="00EB54AF"/>
    <w:rsid w:val="00EB555D"/>
    <w:rsid w:val="00EB5F38"/>
    <w:rsid w:val="00EB6127"/>
    <w:rsid w:val="00EB62E5"/>
    <w:rsid w:val="00EB63B1"/>
    <w:rsid w:val="00EB671A"/>
    <w:rsid w:val="00EB67BA"/>
    <w:rsid w:val="00EB6B2C"/>
    <w:rsid w:val="00EB72DF"/>
    <w:rsid w:val="00EB775D"/>
    <w:rsid w:val="00EB7AE2"/>
    <w:rsid w:val="00EB7AE5"/>
    <w:rsid w:val="00EC01CD"/>
    <w:rsid w:val="00EC0613"/>
    <w:rsid w:val="00EC0A5C"/>
    <w:rsid w:val="00EC0B0C"/>
    <w:rsid w:val="00EC0D61"/>
    <w:rsid w:val="00EC146B"/>
    <w:rsid w:val="00EC1FEC"/>
    <w:rsid w:val="00EC2111"/>
    <w:rsid w:val="00EC23ED"/>
    <w:rsid w:val="00EC23FF"/>
    <w:rsid w:val="00EC25CC"/>
    <w:rsid w:val="00EC27BD"/>
    <w:rsid w:val="00EC28CB"/>
    <w:rsid w:val="00EC2A41"/>
    <w:rsid w:val="00EC2A6C"/>
    <w:rsid w:val="00EC2CD1"/>
    <w:rsid w:val="00EC2DA5"/>
    <w:rsid w:val="00EC419A"/>
    <w:rsid w:val="00EC4996"/>
    <w:rsid w:val="00EC5335"/>
    <w:rsid w:val="00EC62F6"/>
    <w:rsid w:val="00EC63B2"/>
    <w:rsid w:val="00EC6906"/>
    <w:rsid w:val="00EC6C37"/>
    <w:rsid w:val="00EC71BC"/>
    <w:rsid w:val="00EC79BD"/>
    <w:rsid w:val="00EC7C0E"/>
    <w:rsid w:val="00EC7F23"/>
    <w:rsid w:val="00ED0B5A"/>
    <w:rsid w:val="00ED1343"/>
    <w:rsid w:val="00ED1414"/>
    <w:rsid w:val="00ED149E"/>
    <w:rsid w:val="00ED1583"/>
    <w:rsid w:val="00ED1CC0"/>
    <w:rsid w:val="00ED243A"/>
    <w:rsid w:val="00ED2C14"/>
    <w:rsid w:val="00ED3082"/>
    <w:rsid w:val="00ED347D"/>
    <w:rsid w:val="00ED3482"/>
    <w:rsid w:val="00ED3854"/>
    <w:rsid w:val="00ED3AD5"/>
    <w:rsid w:val="00ED3CDD"/>
    <w:rsid w:val="00ED3DDB"/>
    <w:rsid w:val="00ED3E3A"/>
    <w:rsid w:val="00ED3E6E"/>
    <w:rsid w:val="00ED3EE8"/>
    <w:rsid w:val="00ED40EF"/>
    <w:rsid w:val="00ED473F"/>
    <w:rsid w:val="00ED4CE6"/>
    <w:rsid w:val="00ED4D9B"/>
    <w:rsid w:val="00ED4FF7"/>
    <w:rsid w:val="00ED5213"/>
    <w:rsid w:val="00ED5761"/>
    <w:rsid w:val="00ED58DA"/>
    <w:rsid w:val="00ED5CCA"/>
    <w:rsid w:val="00ED6893"/>
    <w:rsid w:val="00ED68A4"/>
    <w:rsid w:val="00ED6B10"/>
    <w:rsid w:val="00ED6D90"/>
    <w:rsid w:val="00ED77ED"/>
    <w:rsid w:val="00ED77EE"/>
    <w:rsid w:val="00EE02E2"/>
    <w:rsid w:val="00EE0496"/>
    <w:rsid w:val="00EE07E5"/>
    <w:rsid w:val="00EE1241"/>
    <w:rsid w:val="00EE1A02"/>
    <w:rsid w:val="00EE1A54"/>
    <w:rsid w:val="00EE3305"/>
    <w:rsid w:val="00EE3346"/>
    <w:rsid w:val="00EE38F4"/>
    <w:rsid w:val="00EE40A0"/>
    <w:rsid w:val="00EE40EE"/>
    <w:rsid w:val="00EE41DE"/>
    <w:rsid w:val="00EE447D"/>
    <w:rsid w:val="00EE46C4"/>
    <w:rsid w:val="00EE5001"/>
    <w:rsid w:val="00EE51A6"/>
    <w:rsid w:val="00EE622C"/>
    <w:rsid w:val="00EE6503"/>
    <w:rsid w:val="00EE6527"/>
    <w:rsid w:val="00EE65BF"/>
    <w:rsid w:val="00EE69DE"/>
    <w:rsid w:val="00EE6AFF"/>
    <w:rsid w:val="00EE6C0C"/>
    <w:rsid w:val="00EE6C3B"/>
    <w:rsid w:val="00EE6E0E"/>
    <w:rsid w:val="00EE7251"/>
    <w:rsid w:val="00EE7431"/>
    <w:rsid w:val="00EF0535"/>
    <w:rsid w:val="00EF075E"/>
    <w:rsid w:val="00EF13B9"/>
    <w:rsid w:val="00EF17B3"/>
    <w:rsid w:val="00EF1AB6"/>
    <w:rsid w:val="00EF1CA8"/>
    <w:rsid w:val="00EF1CF6"/>
    <w:rsid w:val="00EF1FA3"/>
    <w:rsid w:val="00EF25F0"/>
    <w:rsid w:val="00EF2C0A"/>
    <w:rsid w:val="00EF2E8F"/>
    <w:rsid w:val="00EF2F66"/>
    <w:rsid w:val="00EF3418"/>
    <w:rsid w:val="00EF362E"/>
    <w:rsid w:val="00EF384A"/>
    <w:rsid w:val="00EF4273"/>
    <w:rsid w:val="00EF44C2"/>
    <w:rsid w:val="00EF47C6"/>
    <w:rsid w:val="00EF4C7B"/>
    <w:rsid w:val="00EF4E51"/>
    <w:rsid w:val="00EF5626"/>
    <w:rsid w:val="00EF62C1"/>
    <w:rsid w:val="00EF679C"/>
    <w:rsid w:val="00EF6ECC"/>
    <w:rsid w:val="00EF756A"/>
    <w:rsid w:val="00EF7908"/>
    <w:rsid w:val="00EF7982"/>
    <w:rsid w:val="00EF7AFC"/>
    <w:rsid w:val="00EF7C1E"/>
    <w:rsid w:val="00EF7C67"/>
    <w:rsid w:val="00F0041D"/>
    <w:rsid w:val="00F005FB"/>
    <w:rsid w:val="00F00750"/>
    <w:rsid w:val="00F008B5"/>
    <w:rsid w:val="00F00CBF"/>
    <w:rsid w:val="00F00D74"/>
    <w:rsid w:val="00F010CA"/>
    <w:rsid w:val="00F011AA"/>
    <w:rsid w:val="00F01249"/>
    <w:rsid w:val="00F02621"/>
    <w:rsid w:val="00F029B6"/>
    <w:rsid w:val="00F02E18"/>
    <w:rsid w:val="00F02EE7"/>
    <w:rsid w:val="00F035C5"/>
    <w:rsid w:val="00F04163"/>
    <w:rsid w:val="00F04414"/>
    <w:rsid w:val="00F04E37"/>
    <w:rsid w:val="00F056E9"/>
    <w:rsid w:val="00F058EF"/>
    <w:rsid w:val="00F059FF"/>
    <w:rsid w:val="00F06A55"/>
    <w:rsid w:val="00F06D66"/>
    <w:rsid w:val="00F06D7E"/>
    <w:rsid w:val="00F071AE"/>
    <w:rsid w:val="00F073A2"/>
    <w:rsid w:val="00F0779B"/>
    <w:rsid w:val="00F077F7"/>
    <w:rsid w:val="00F101A8"/>
    <w:rsid w:val="00F109C9"/>
    <w:rsid w:val="00F10CA2"/>
    <w:rsid w:val="00F10DAF"/>
    <w:rsid w:val="00F11040"/>
    <w:rsid w:val="00F11586"/>
    <w:rsid w:val="00F11D4E"/>
    <w:rsid w:val="00F120E2"/>
    <w:rsid w:val="00F12171"/>
    <w:rsid w:val="00F123E3"/>
    <w:rsid w:val="00F1248C"/>
    <w:rsid w:val="00F12848"/>
    <w:rsid w:val="00F1295C"/>
    <w:rsid w:val="00F1299D"/>
    <w:rsid w:val="00F12C38"/>
    <w:rsid w:val="00F12E5B"/>
    <w:rsid w:val="00F140BE"/>
    <w:rsid w:val="00F140FA"/>
    <w:rsid w:val="00F14820"/>
    <w:rsid w:val="00F14F71"/>
    <w:rsid w:val="00F14F79"/>
    <w:rsid w:val="00F15251"/>
    <w:rsid w:val="00F154E8"/>
    <w:rsid w:val="00F15B0F"/>
    <w:rsid w:val="00F15B8C"/>
    <w:rsid w:val="00F1670D"/>
    <w:rsid w:val="00F16A45"/>
    <w:rsid w:val="00F16A67"/>
    <w:rsid w:val="00F16E3B"/>
    <w:rsid w:val="00F1746A"/>
    <w:rsid w:val="00F178E5"/>
    <w:rsid w:val="00F17FC4"/>
    <w:rsid w:val="00F20003"/>
    <w:rsid w:val="00F200D1"/>
    <w:rsid w:val="00F20504"/>
    <w:rsid w:val="00F20A97"/>
    <w:rsid w:val="00F20EC0"/>
    <w:rsid w:val="00F20ECF"/>
    <w:rsid w:val="00F21655"/>
    <w:rsid w:val="00F2165D"/>
    <w:rsid w:val="00F21AA9"/>
    <w:rsid w:val="00F2208B"/>
    <w:rsid w:val="00F2209F"/>
    <w:rsid w:val="00F222AD"/>
    <w:rsid w:val="00F226BF"/>
    <w:rsid w:val="00F22711"/>
    <w:rsid w:val="00F22873"/>
    <w:rsid w:val="00F22C9D"/>
    <w:rsid w:val="00F22D4F"/>
    <w:rsid w:val="00F232A0"/>
    <w:rsid w:val="00F23387"/>
    <w:rsid w:val="00F23B3E"/>
    <w:rsid w:val="00F241C4"/>
    <w:rsid w:val="00F246B4"/>
    <w:rsid w:val="00F24D4D"/>
    <w:rsid w:val="00F25226"/>
    <w:rsid w:val="00F255B3"/>
    <w:rsid w:val="00F261DB"/>
    <w:rsid w:val="00F26590"/>
    <w:rsid w:val="00F2688F"/>
    <w:rsid w:val="00F26F00"/>
    <w:rsid w:val="00F27195"/>
    <w:rsid w:val="00F278B8"/>
    <w:rsid w:val="00F27D4D"/>
    <w:rsid w:val="00F27DB8"/>
    <w:rsid w:val="00F27EB1"/>
    <w:rsid w:val="00F30177"/>
    <w:rsid w:val="00F30341"/>
    <w:rsid w:val="00F30477"/>
    <w:rsid w:val="00F308DF"/>
    <w:rsid w:val="00F30A8E"/>
    <w:rsid w:val="00F310A2"/>
    <w:rsid w:val="00F3172F"/>
    <w:rsid w:val="00F3194A"/>
    <w:rsid w:val="00F3198F"/>
    <w:rsid w:val="00F322A9"/>
    <w:rsid w:val="00F33498"/>
    <w:rsid w:val="00F339B6"/>
    <w:rsid w:val="00F33A51"/>
    <w:rsid w:val="00F342C1"/>
    <w:rsid w:val="00F34835"/>
    <w:rsid w:val="00F34B04"/>
    <w:rsid w:val="00F34DE8"/>
    <w:rsid w:val="00F354C0"/>
    <w:rsid w:val="00F35A3F"/>
    <w:rsid w:val="00F35B1A"/>
    <w:rsid w:val="00F35C03"/>
    <w:rsid w:val="00F35CE0"/>
    <w:rsid w:val="00F35DF6"/>
    <w:rsid w:val="00F35FED"/>
    <w:rsid w:val="00F36125"/>
    <w:rsid w:val="00F36369"/>
    <w:rsid w:val="00F36488"/>
    <w:rsid w:val="00F36620"/>
    <w:rsid w:val="00F36B72"/>
    <w:rsid w:val="00F36FA1"/>
    <w:rsid w:val="00F3761D"/>
    <w:rsid w:val="00F37BCE"/>
    <w:rsid w:val="00F37C8C"/>
    <w:rsid w:val="00F403E0"/>
    <w:rsid w:val="00F40436"/>
    <w:rsid w:val="00F4072E"/>
    <w:rsid w:val="00F40733"/>
    <w:rsid w:val="00F40ABF"/>
    <w:rsid w:val="00F40D64"/>
    <w:rsid w:val="00F40DBE"/>
    <w:rsid w:val="00F40FC8"/>
    <w:rsid w:val="00F413BC"/>
    <w:rsid w:val="00F414E4"/>
    <w:rsid w:val="00F41584"/>
    <w:rsid w:val="00F41D03"/>
    <w:rsid w:val="00F41E71"/>
    <w:rsid w:val="00F42910"/>
    <w:rsid w:val="00F42AF7"/>
    <w:rsid w:val="00F42F74"/>
    <w:rsid w:val="00F43A5D"/>
    <w:rsid w:val="00F43F5A"/>
    <w:rsid w:val="00F44159"/>
    <w:rsid w:val="00F4471B"/>
    <w:rsid w:val="00F44A81"/>
    <w:rsid w:val="00F462DA"/>
    <w:rsid w:val="00F46904"/>
    <w:rsid w:val="00F46A28"/>
    <w:rsid w:val="00F46A6F"/>
    <w:rsid w:val="00F4726B"/>
    <w:rsid w:val="00F503DF"/>
    <w:rsid w:val="00F5047D"/>
    <w:rsid w:val="00F505DE"/>
    <w:rsid w:val="00F50E3D"/>
    <w:rsid w:val="00F517FE"/>
    <w:rsid w:val="00F51B5A"/>
    <w:rsid w:val="00F52B25"/>
    <w:rsid w:val="00F532B1"/>
    <w:rsid w:val="00F53584"/>
    <w:rsid w:val="00F53587"/>
    <w:rsid w:val="00F540AD"/>
    <w:rsid w:val="00F542E0"/>
    <w:rsid w:val="00F54635"/>
    <w:rsid w:val="00F54B29"/>
    <w:rsid w:val="00F54B50"/>
    <w:rsid w:val="00F54DB0"/>
    <w:rsid w:val="00F55A4E"/>
    <w:rsid w:val="00F56808"/>
    <w:rsid w:val="00F56E4C"/>
    <w:rsid w:val="00F571F1"/>
    <w:rsid w:val="00F57E5A"/>
    <w:rsid w:val="00F6010D"/>
    <w:rsid w:val="00F601B0"/>
    <w:rsid w:val="00F604E7"/>
    <w:rsid w:val="00F60621"/>
    <w:rsid w:val="00F60B81"/>
    <w:rsid w:val="00F60E3D"/>
    <w:rsid w:val="00F61AAD"/>
    <w:rsid w:val="00F61AD2"/>
    <w:rsid w:val="00F6239B"/>
    <w:rsid w:val="00F6244C"/>
    <w:rsid w:val="00F62474"/>
    <w:rsid w:val="00F6286E"/>
    <w:rsid w:val="00F62A12"/>
    <w:rsid w:val="00F62AD2"/>
    <w:rsid w:val="00F637E5"/>
    <w:rsid w:val="00F63863"/>
    <w:rsid w:val="00F63A76"/>
    <w:rsid w:val="00F6451A"/>
    <w:rsid w:val="00F64DAF"/>
    <w:rsid w:val="00F65459"/>
    <w:rsid w:val="00F658E5"/>
    <w:rsid w:val="00F659AA"/>
    <w:rsid w:val="00F65EAD"/>
    <w:rsid w:val="00F66128"/>
    <w:rsid w:val="00F6618D"/>
    <w:rsid w:val="00F66276"/>
    <w:rsid w:val="00F662F0"/>
    <w:rsid w:val="00F662FF"/>
    <w:rsid w:val="00F66929"/>
    <w:rsid w:val="00F66FD8"/>
    <w:rsid w:val="00F670F4"/>
    <w:rsid w:val="00F67CFD"/>
    <w:rsid w:val="00F67F05"/>
    <w:rsid w:val="00F67F61"/>
    <w:rsid w:val="00F70527"/>
    <w:rsid w:val="00F7110C"/>
    <w:rsid w:val="00F719C4"/>
    <w:rsid w:val="00F72319"/>
    <w:rsid w:val="00F72600"/>
    <w:rsid w:val="00F729C3"/>
    <w:rsid w:val="00F72AB3"/>
    <w:rsid w:val="00F7366C"/>
    <w:rsid w:val="00F73D46"/>
    <w:rsid w:val="00F73D96"/>
    <w:rsid w:val="00F7457A"/>
    <w:rsid w:val="00F74B13"/>
    <w:rsid w:val="00F74D1C"/>
    <w:rsid w:val="00F753C3"/>
    <w:rsid w:val="00F756F9"/>
    <w:rsid w:val="00F7626F"/>
    <w:rsid w:val="00F766EA"/>
    <w:rsid w:val="00F76B85"/>
    <w:rsid w:val="00F76C78"/>
    <w:rsid w:val="00F76CDE"/>
    <w:rsid w:val="00F76D0A"/>
    <w:rsid w:val="00F7734A"/>
    <w:rsid w:val="00F77512"/>
    <w:rsid w:val="00F7771C"/>
    <w:rsid w:val="00F779BB"/>
    <w:rsid w:val="00F77E15"/>
    <w:rsid w:val="00F80951"/>
    <w:rsid w:val="00F80EF8"/>
    <w:rsid w:val="00F80F4F"/>
    <w:rsid w:val="00F814E6"/>
    <w:rsid w:val="00F81DB5"/>
    <w:rsid w:val="00F82590"/>
    <w:rsid w:val="00F8275F"/>
    <w:rsid w:val="00F82818"/>
    <w:rsid w:val="00F8291D"/>
    <w:rsid w:val="00F82B6E"/>
    <w:rsid w:val="00F831A9"/>
    <w:rsid w:val="00F83429"/>
    <w:rsid w:val="00F83541"/>
    <w:rsid w:val="00F838B8"/>
    <w:rsid w:val="00F83D83"/>
    <w:rsid w:val="00F83EE9"/>
    <w:rsid w:val="00F843A7"/>
    <w:rsid w:val="00F844F3"/>
    <w:rsid w:val="00F8463B"/>
    <w:rsid w:val="00F84C58"/>
    <w:rsid w:val="00F857E7"/>
    <w:rsid w:val="00F85C87"/>
    <w:rsid w:val="00F85D9B"/>
    <w:rsid w:val="00F85F18"/>
    <w:rsid w:val="00F8696D"/>
    <w:rsid w:val="00F86CDA"/>
    <w:rsid w:val="00F86DCD"/>
    <w:rsid w:val="00F87794"/>
    <w:rsid w:val="00F878D2"/>
    <w:rsid w:val="00F9031C"/>
    <w:rsid w:val="00F90E99"/>
    <w:rsid w:val="00F90F66"/>
    <w:rsid w:val="00F913BA"/>
    <w:rsid w:val="00F91B59"/>
    <w:rsid w:val="00F91D70"/>
    <w:rsid w:val="00F92690"/>
    <w:rsid w:val="00F92A00"/>
    <w:rsid w:val="00F92B3E"/>
    <w:rsid w:val="00F930AF"/>
    <w:rsid w:val="00F934F7"/>
    <w:rsid w:val="00F937B3"/>
    <w:rsid w:val="00F9424E"/>
    <w:rsid w:val="00F946C7"/>
    <w:rsid w:val="00F948E8"/>
    <w:rsid w:val="00F94A8D"/>
    <w:rsid w:val="00F95271"/>
    <w:rsid w:val="00F95880"/>
    <w:rsid w:val="00F9595B"/>
    <w:rsid w:val="00F959DF"/>
    <w:rsid w:val="00F95BFC"/>
    <w:rsid w:val="00F95E48"/>
    <w:rsid w:val="00F964F7"/>
    <w:rsid w:val="00F96529"/>
    <w:rsid w:val="00F96561"/>
    <w:rsid w:val="00F9658A"/>
    <w:rsid w:val="00F96EFD"/>
    <w:rsid w:val="00F96FF2"/>
    <w:rsid w:val="00F97500"/>
    <w:rsid w:val="00F97E8E"/>
    <w:rsid w:val="00FA08DB"/>
    <w:rsid w:val="00FA0B40"/>
    <w:rsid w:val="00FA10C9"/>
    <w:rsid w:val="00FA1189"/>
    <w:rsid w:val="00FA198E"/>
    <w:rsid w:val="00FA1E60"/>
    <w:rsid w:val="00FA2774"/>
    <w:rsid w:val="00FA29E9"/>
    <w:rsid w:val="00FA2FB0"/>
    <w:rsid w:val="00FA3440"/>
    <w:rsid w:val="00FA3652"/>
    <w:rsid w:val="00FA4543"/>
    <w:rsid w:val="00FA4595"/>
    <w:rsid w:val="00FA4736"/>
    <w:rsid w:val="00FA4D53"/>
    <w:rsid w:val="00FA5088"/>
    <w:rsid w:val="00FA5314"/>
    <w:rsid w:val="00FA5751"/>
    <w:rsid w:val="00FA5ED0"/>
    <w:rsid w:val="00FA6012"/>
    <w:rsid w:val="00FA6736"/>
    <w:rsid w:val="00FA707A"/>
    <w:rsid w:val="00FA745E"/>
    <w:rsid w:val="00FA74FB"/>
    <w:rsid w:val="00FA76C8"/>
    <w:rsid w:val="00FA7CD3"/>
    <w:rsid w:val="00FB0378"/>
    <w:rsid w:val="00FB0716"/>
    <w:rsid w:val="00FB0F43"/>
    <w:rsid w:val="00FB1745"/>
    <w:rsid w:val="00FB1E71"/>
    <w:rsid w:val="00FB1EF8"/>
    <w:rsid w:val="00FB208B"/>
    <w:rsid w:val="00FB20DC"/>
    <w:rsid w:val="00FB2339"/>
    <w:rsid w:val="00FB32F6"/>
    <w:rsid w:val="00FB3422"/>
    <w:rsid w:val="00FB34A9"/>
    <w:rsid w:val="00FB387D"/>
    <w:rsid w:val="00FB38DE"/>
    <w:rsid w:val="00FB3D4B"/>
    <w:rsid w:val="00FB3FFB"/>
    <w:rsid w:val="00FB40D8"/>
    <w:rsid w:val="00FB42E3"/>
    <w:rsid w:val="00FB45F5"/>
    <w:rsid w:val="00FB4878"/>
    <w:rsid w:val="00FB496A"/>
    <w:rsid w:val="00FB4B27"/>
    <w:rsid w:val="00FB4E4A"/>
    <w:rsid w:val="00FB5181"/>
    <w:rsid w:val="00FB5216"/>
    <w:rsid w:val="00FB5426"/>
    <w:rsid w:val="00FB55B7"/>
    <w:rsid w:val="00FB567A"/>
    <w:rsid w:val="00FB5B2C"/>
    <w:rsid w:val="00FB5FBE"/>
    <w:rsid w:val="00FB6606"/>
    <w:rsid w:val="00FB6B79"/>
    <w:rsid w:val="00FB6D19"/>
    <w:rsid w:val="00FB6DC9"/>
    <w:rsid w:val="00FB7BA1"/>
    <w:rsid w:val="00FB7BEE"/>
    <w:rsid w:val="00FB7CC8"/>
    <w:rsid w:val="00FC01B8"/>
    <w:rsid w:val="00FC09F3"/>
    <w:rsid w:val="00FC0A69"/>
    <w:rsid w:val="00FC105B"/>
    <w:rsid w:val="00FC15D8"/>
    <w:rsid w:val="00FC1667"/>
    <w:rsid w:val="00FC1E7E"/>
    <w:rsid w:val="00FC1F54"/>
    <w:rsid w:val="00FC20EF"/>
    <w:rsid w:val="00FC2310"/>
    <w:rsid w:val="00FC2393"/>
    <w:rsid w:val="00FC2696"/>
    <w:rsid w:val="00FC277E"/>
    <w:rsid w:val="00FC34C7"/>
    <w:rsid w:val="00FC35D6"/>
    <w:rsid w:val="00FC35EC"/>
    <w:rsid w:val="00FC37AC"/>
    <w:rsid w:val="00FC3C19"/>
    <w:rsid w:val="00FC3C97"/>
    <w:rsid w:val="00FC47BE"/>
    <w:rsid w:val="00FC4BE7"/>
    <w:rsid w:val="00FC4D93"/>
    <w:rsid w:val="00FC5463"/>
    <w:rsid w:val="00FC5556"/>
    <w:rsid w:val="00FC5986"/>
    <w:rsid w:val="00FC5A61"/>
    <w:rsid w:val="00FC5BEE"/>
    <w:rsid w:val="00FC5C09"/>
    <w:rsid w:val="00FC5F83"/>
    <w:rsid w:val="00FC6160"/>
    <w:rsid w:val="00FC6833"/>
    <w:rsid w:val="00FC6F04"/>
    <w:rsid w:val="00FC7041"/>
    <w:rsid w:val="00FC79B9"/>
    <w:rsid w:val="00FC79D2"/>
    <w:rsid w:val="00FC7B24"/>
    <w:rsid w:val="00FC7C0E"/>
    <w:rsid w:val="00FC7D62"/>
    <w:rsid w:val="00FC7DAC"/>
    <w:rsid w:val="00FD01F7"/>
    <w:rsid w:val="00FD069E"/>
    <w:rsid w:val="00FD115D"/>
    <w:rsid w:val="00FD116A"/>
    <w:rsid w:val="00FD145A"/>
    <w:rsid w:val="00FD14DD"/>
    <w:rsid w:val="00FD1B53"/>
    <w:rsid w:val="00FD1E1C"/>
    <w:rsid w:val="00FD256A"/>
    <w:rsid w:val="00FD28BE"/>
    <w:rsid w:val="00FD35FD"/>
    <w:rsid w:val="00FD384F"/>
    <w:rsid w:val="00FD3C76"/>
    <w:rsid w:val="00FD3E07"/>
    <w:rsid w:val="00FD3E1A"/>
    <w:rsid w:val="00FD40AE"/>
    <w:rsid w:val="00FD420B"/>
    <w:rsid w:val="00FD4307"/>
    <w:rsid w:val="00FD47EC"/>
    <w:rsid w:val="00FD4FB9"/>
    <w:rsid w:val="00FD5272"/>
    <w:rsid w:val="00FD5382"/>
    <w:rsid w:val="00FD544D"/>
    <w:rsid w:val="00FD55D7"/>
    <w:rsid w:val="00FD5947"/>
    <w:rsid w:val="00FD5A18"/>
    <w:rsid w:val="00FD5FD1"/>
    <w:rsid w:val="00FD61C5"/>
    <w:rsid w:val="00FD6483"/>
    <w:rsid w:val="00FD6BFA"/>
    <w:rsid w:val="00FD6E82"/>
    <w:rsid w:val="00FD7055"/>
    <w:rsid w:val="00FD7B8D"/>
    <w:rsid w:val="00FD7D2F"/>
    <w:rsid w:val="00FE0B8A"/>
    <w:rsid w:val="00FE0D78"/>
    <w:rsid w:val="00FE1161"/>
    <w:rsid w:val="00FE1321"/>
    <w:rsid w:val="00FE1956"/>
    <w:rsid w:val="00FE2B44"/>
    <w:rsid w:val="00FE302C"/>
    <w:rsid w:val="00FE30AD"/>
    <w:rsid w:val="00FE337F"/>
    <w:rsid w:val="00FE3381"/>
    <w:rsid w:val="00FE35DD"/>
    <w:rsid w:val="00FE385E"/>
    <w:rsid w:val="00FE424F"/>
    <w:rsid w:val="00FE4CAF"/>
    <w:rsid w:val="00FE4FD2"/>
    <w:rsid w:val="00FE51FE"/>
    <w:rsid w:val="00FE560C"/>
    <w:rsid w:val="00FE5639"/>
    <w:rsid w:val="00FE56BF"/>
    <w:rsid w:val="00FE5838"/>
    <w:rsid w:val="00FE5B06"/>
    <w:rsid w:val="00FE5FBF"/>
    <w:rsid w:val="00FE612E"/>
    <w:rsid w:val="00FE61F8"/>
    <w:rsid w:val="00FE6D43"/>
    <w:rsid w:val="00FE7198"/>
    <w:rsid w:val="00FE736E"/>
    <w:rsid w:val="00FE77C5"/>
    <w:rsid w:val="00FE77D9"/>
    <w:rsid w:val="00FE79B3"/>
    <w:rsid w:val="00FF014E"/>
    <w:rsid w:val="00FF101F"/>
    <w:rsid w:val="00FF1239"/>
    <w:rsid w:val="00FF235A"/>
    <w:rsid w:val="00FF235D"/>
    <w:rsid w:val="00FF280F"/>
    <w:rsid w:val="00FF2B13"/>
    <w:rsid w:val="00FF2FAC"/>
    <w:rsid w:val="00FF3223"/>
    <w:rsid w:val="00FF37C6"/>
    <w:rsid w:val="00FF3BC9"/>
    <w:rsid w:val="00FF3D7B"/>
    <w:rsid w:val="00FF5041"/>
    <w:rsid w:val="00FF51FF"/>
    <w:rsid w:val="00FF5239"/>
    <w:rsid w:val="00FF53B0"/>
    <w:rsid w:val="00FF5540"/>
    <w:rsid w:val="00FF559A"/>
    <w:rsid w:val="00FF5749"/>
    <w:rsid w:val="00FF575C"/>
    <w:rsid w:val="00FF5C4A"/>
    <w:rsid w:val="00FF6000"/>
    <w:rsid w:val="00FF6769"/>
    <w:rsid w:val="00FF6A22"/>
    <w:rsid w:val="00FF6F72"/>
    <w:rsid w:val="00FF756E"/>
    <w:rsid w:val="00FF7610"/>
    <w:rsid w:val="013149B4"/>
    <w:rsid w:val="0550B911"/>
    <w:rsid w:val="057BE86B"/>
    <w:rsid w:val="0AF084A4"/>
    <w:rsid w:val="0B2CC139"/>
    <w:rsid w:val="0BA81506"/>
    <w:rsid w:val="0CB2C026"/>
    <w:rsid w:val="0D22C26D"/>
    <w:rsid w:val="0F519CEB"/>
    <w:rsid w:val="126DD34C"/>
    <w:rsid w:val="13218D08"/>
    <w:rsid w:val="13B6B6BF"/>
    <w:rsid w:val="17F07E1E"/>
    <w:rsid w:val="19E738EA"/>
    <w:rsid w:val="1ACC740A"/>
    <w:rsid w:val="1DA92955"/>
    <w:rsid w:val="1E0AA56B"/>
    <w:rsid w:val="214B6984"/>
    <w:rsid w:val="223D8875"/>
    <w:rsid w:val="2481EE46"/>
    <w:rsid w:val="2634A59B"/>
    <w:rsid w:val="2AFABF4F"/>
    <w:rsid w:val="2DA43EAA"/>
    <w:rsid w:val="2F9C8745"/>
    <w:rsid w:val="31E1A883"/>
    <w:rsid w:val="334B70BD"/>
    <w:rsid w:val="33CAFBCE"/>
    <w:rsid w:val="374AB46B"/>
    <w:rsid w:val="3916A78D"/>
    <w:rsid w:val="3E0FAAF8"/>
    <w:rsid w:val="40B4FB20"/>
    <w:rsid w:val="441B2A78"/>
    <w:rsid w:val="492E57AA"/>
    <w:rsid w:val="4B967080"/>
    <w:rsid w:val="4C4E12D8"/>
    <w:rsid w:val="4DDC00E1"/>
    <w:rsid w:val="50741D14"/>
    <w:rsid w:val="567D8EE4"/>
    <w:rsid w:val="58BE59D5"/>
    <w:rsid w:val="5A817AFB"/>
    <w:rsid w:val="5B18B431"/>
    <w:rsid w:val="5CDA1008"/>
    <w:rsid w:val="5D0CCD27"/>
    <w:rsid w:val="5D51B1B5"/>
    <w:rsid w:val="629946BD"/>
    <w:rsid w:val="65770C18"/>
    <w:rsid w:val="6765E0E6"/>
    <w:rsid w:val="684C3CC2"/>
    <w:rsid w:val="691916C5"/>
    <w:rsid w:val="6A70C1B5"/>
    <w:rsid w:val="6C504C92"/>
    <w:rsid w:val="71BDA661"/>
    <w:rsid w:val="7344B01A"/>
    <w:rsid w:val="74CB5548"/>
    <w:rsid w:val="7739421E"/>
    <w:rsid w:val="77E86CBF"/>
    <w:rsid w:val="787BDC4E"/>
    <w:rsid w:val="7BA1B8B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13B13"/>
  <w15:docId w15:val="{749486B7-7D3F-49EF-A28D-B958D196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26BF"/>
    <w:pPr>
      <w:spacing w:before="180" w:after="180"/>
      <w:jc w:val="both"/>
    </w:pPr>
    <w:rPr>
      <w:rFonts w:asciiTheme="minorHAnsi" w:hAnsiTheme="minorHAnsi"/>
      <w:sz w:val="22"/>
      <w:szCs w:val="24"/>
      <w:lang w:eastAsia="es-ES_tradnl"/>
    </w:rPr>
  </w:style>
  <w:style w:type="paragraph" w:styleId="Ttulo1">
    <w:name w:val="heading 1"/>
    <w:basedOn w:val="Normal"/>
    <w:next w:val="Normal"/>
    <w:uiPriority w:val="9"/>
    <w:qFormat/>
    <w:rsid w:val="00503A4A"/>
    <w:pPr>
      <w:pageBreakBefore/>
      <w:numPr>
        <w:numId w:val="13"/>
      </w:numPr>
      <w:spacing w:line="360" w:lineRule="auto"/>
      <w:ind w:left="567"/>
      <w:jc w:val="left"/>
      <w:outlineLvl w:val="0"/>
    </w:pPr>
    <w:rPr>
      <w:b/>
      <w:caps/>
      <w:sz w:val="28"/>
      <w:szCs w:val="28"/>
    </w:rPr>
  </w:style>
  <w:style w:type="paragraph" w:styleId="Ttulo2">
    <w:name w:val="heading 2"/>
    <w:basedOn w:val="Normal"/>
    <w:next w:val="Normal"/>
    <w:uiPriority w:val="9"/>
    <w:qFormat/>
    <w:rsid w:val="00503A4A"/>
    <w:pPr>
      <w:keepNext/>
      <w:numPr>
        <w:ilvl w:val="1"/>
        <w:numId w:val="13"/>
      </w:numPr>
      <w:spacing w:before="480" w:after="140"/>
      <w:ind w:left="567"/>
      <w:jc w:val="left"/>
      <w:outlineLvl w:val="1"/>
    </w:pPr>
    <w:rPr>
      <w:b/>
      <w:smallCaps/>
      <w:sz w:val="28"/>
      <w:szCs w:val="28"/>
    </w:rPr>
  </w:style>
  <w:style w:type="paragraph" w:styleId="Ttulo3">
    <w:name w:val="heading 3"/>
    <w:basedOn w:val="Ttulo2"/>
    <w:next w:val="Normal"/>
    <w:qFormat/>
    <w:rsid w:val="00C20E2E"/>
    <w:pPr>
      <w:numPr>
        <w:ilvl w:val="2"/>
      </w:numPr>
      <w:spacing w:before="360" w:after="120"/>
      <w:ind w:left="851" w:hanging="851"/>
      <w:outlineLvl w:val="2"/>
    </w:pPr>
    <w:rPr>
      <w:sz w:val="24"/>
      <w:szCs w:val="24"/>
    </w:rPr>
  </w:style>
  <w:style w:type="paragraph" w:styleId="Ttulo4">
    <w:name w:val="heading 4"/>
    <w:basedOn w:val="Ttulo3"/>
    <w:next w:val="Normal"/>
    <w:qFormat/>
    <w:rsid w:val="000F4D11"/>
    <w:pPr>
      <w:numPr>
        <w:ilvl w:val="0"/>
        <w:numId w:val="0"/>
      </w:numPr>
      <w:outlineLvl w:val="3"/>
    </w:pPr>
    <w:rPr>
      <w:sz w:val="22"/>
    </w:rPr>
  </w:style>
  <w:style w:type="paragraph" w:styleId="Ttulo5">
    <w:name w:val="heading 5"/>
    <w:basedOn w:val="Ttulo4"/>
    <w:next w:val="Normal"/>
    <w:link w:val="Ttulo5Car"/>
    <w:unhideWhenUsed/>
    <w:qFormat/>
    <w:rsid w:val="00413CE2"/>
    <w:pPr>
      <w:outlineLvl w:val="4"/>
    </w:pPr>
  </w:style>
  <w:style w:type="paragraph" w:styleId="Ttulo6">
    <w:name w:val="heading 6"/>
    <w:basedOn w:val="Ttulo5"/>
    <w:next w:val="Normal"/>
    <w:qFormat/>
    <w:rsid w:val="00413CE2"/>
    <w:pPr>
      <w:outlineLvl w:val="5"/>
    </w:pPr>
  </w:style>
  <w:style w:type="paragraph" w:styleId="Ttulo7">
    <w:name w:val="heading 7"/>
    <w:basedOn w:val="Ttulo6"/>
    <w:next w:val="Normal"/>
    <w:link w:val="Ttulo7Car"/>
    <w:unhideWhenUsed/>
    <w:qFormat/>
    <w:rsid w:val="00413CE2"/>
    <w:p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413CE2"/>
    <w:pPr>
      <w:keepNext/>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nhideWhenUsed/>
    <w:qFormat/>
    <w:rsid w:val="00413CE2"/>
    <w:pPr>
      <w:keepNext/>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70666A"/>
    <w:pPr>
      <w:spacing w:before="360" w:line="360" w:lineRule="auto"/>
      <w:jc w:val="left"/>
    </w:pPr>
    <w:rPr>
      <w:rFonts w:cs="Arial"/>
      <w:b/>
      <w:bCs/>
      <w:kern w:val="28"/>
      <w:sz w:val="28"/>
      <w:szCs w:val="32"/>
      <w:u w:val="single"/>
    </w:rPr>
  </w:style>
  <w:style w:type="paragraph" w:styleId="Encabezado">
    <w:name w:val="header"/>
    <w:basedOn w:val="Normal"/>
    <w:rsid w:val="00520E68"/>
    <w:pPr>
      <w:tabs>
        <w:tab w:val="center" w:pos="4252"/>
        <w:tab w:val="right" w:pos="8504"/>
      </w:tabs>
    </w:pPr>
    <w:rPr>
      <w:rFonts w:ascii="Century Gothic" w:hAnsi="Century Gothic"/>
      <w:sz w:val="18"/>
    </w:rPr>
  </w:style>
  <w:style w:type="paragraph" w:styleId="Piedepgina">
    <w:name w:val="footer"/>
    <w:basedOn w:val="Normal"/>
    <w:rsid w:val="002658DE"/>
    <w:pPr>
      <w:tabs>
        <w:tab w:val="center" w:pos="4252"/>
        <w:tab w:val="right" w:pos="8504"/>
      </w:tabs>
    </w:pPr>
  </w:style>
  <w:style w:type="paragraph" w:styleId="TDC1">
    <w:name w:val="toc 1"/>
    <w:basedOn w:val="Normal"/>
    <w:next w:val="Normal"/>
    <w:uiPriority w:val="39"/>
    <w:qFormat/>
    <w:rsid w:val="00D0315C"/>
    <w:pPr>
      <w:spacing w:after="0"/>
      <w:jc w:val="left"/>
    </w:pPr>
    <w:rPr>
      <w:rFonts w:cstheme="minorHAnsi"/>
      <w:b/>
      <w:bCs/>
      <w:caps/>
      <w:sz w:val="20"/>
      <w:szCs w:val="20"/>
    </w:rPr>
  </w:style>
  <w:style w:type="paragraph" w:styleId="TDC2">
    <w:name w:val="toc 2"/>
    <w:basedOn w:val="Normal"/>
    <w:next w:val="Normal"/>
    <w:uiPriority w:val="39"/>
    <w:qFormat/>
    <w:rsid w:val="002F722A"/>
    <w:pPr>
      <w:spacing w:before="0" w:after="0"/>
      <w:ind w:left="240"/>
      <w:jc w:val="left"/>
    </w:pPr>
    <w:rPr>
      <w:rFonts w:cstheme="minorHAnsi"/>
      <w:smallCaps/>
      <w:sz w:val="20"/>
      <w:szCs w:val="20"/>
    </w:rPr>
  </w:style>
  <w:style w:type="paragraph" w:customStyle="1" w:styleId="EstiloNumerado">
    <w:name w:val="Estilo Numerado"/>
    <w:basedOn w:val="Normal"/>
    <w:rsid w:val="00D85C23"/>
    <w:pPr>
      <w:numPr>
        <w:numId w:val="1"/>
      </w:numPr>
      <w:tabs>
        <w:tab w:val="clear" w:pos="1800"/>
      </w:tabs>
      <w:ind w:left="811" w:hanging="357"/>
    </w:pPr>
  </w:style>
  <w:style w:type="paragraph" w:styleId="TDC3">
    <w:name w:val="toc 3"/>
    <w:basedOn w:val="Normal"/>
    <w:next w:val="Normal"/>
    <w:uiPriority w:val="39"/>
    <w:qFormat/>
    <w:rsid w:val="002F722A"/>
    <w:pPr>
      <w:spacing w:before="0" w:after="0"/>
      <w:ind w:left="480"/>
      <w:jc w:val="left"/>
    </w:pPr>
    <w:rPr>
      <w:rFonts w:cstheme="minorHAnsi"/>
      <w:i/>
      <w:iCs/>
      <w:sz w:val="20"/>
      <w:szCs w:val="20"/>
    </w:rPr>
  </w:style>
  <w:style w:type="paragraph" w:styleId="TDC4">
    <w:name w:val="toc 4"/>
    <w:basedOn w:val="Normal"/>
    <w:next w:val="Normal"/>
    <w:autoRedefine/>
    <w:uiPriority w:val="39"/>
    <w:rsid w:val="00047005"/>
    <w:pPr>
      <w:spacing w:before="0" w:after="0"/>
      <w:ind w:left="720"/>
      <w:jc w:val="left"/>
    </w:pPr>
    <w:rPr>
      <w:rFonts w:cstheme="minorHAnsi"/>
      <w:sz w:val="18"/>
      <w:szCs w:val="18"/>
    </w:rPr>
  </w:style>
  <w:style w:type="paragraph" w:styleId="Textodeglobo">
    <w:name w:val="Balloon Text"/>
    <w:basedOn w:val="Normal"/>
    <w:semiHidden/>
    <w:rsid w:val="00E20F2E"/>
    <w:rPr>
      <w:rFonts w:ascii="Tahoma" w:hAnsi="Tahoma" w:cs="Tahoma"/>
      <w:sz w:val="16"/>
      <w:szCs w:val="16"/>
    </w:rPr>
  </w:style>
  <w:style w:type="paragraph" w:styleId="Subttulo">
    <w:name w:val="Subtitle"/>
    <w:basedOn w:val="Normal"/>
    <w:next w:val="Normal"/>
    <w:autoRedefine/>
    <w:qFormat/>
    <w:rsid w:val="008C4356"/>
    <w:pPr>
      <w:keepNext/>
      <w:spacing w:before="300"/>
      <w:ind w:left="482"/>
      <w:jc w:val="left"/>
    </w:pPr>
    <w:rPr>
      <w:rFonts w:cs="Arial"/>
      <w:u w:val="single"/>
    </w:rPr>
  </w:style>
  <w:style w:type="paragraph" w:styleId="TDC5">
    <w:name w:val="toc 5"/>
    <w:basedOn w:val="Normal"/>
    <w:next w:val="Normal"/>
    <w:autoRedefine/>
    <w:uiPriority w:val="39"/>
    <w:rsid w:val="00047005"/>
    <w:pPr>
      <w:spacing w:before="0" w:after="0"/>
      <w:ind w:left="960"/>
      <w:jc w:val="left"/>
    </w:pPr>
    <w:rPr>
      <w:rFonts w:cstheme="minorHAnsi"/>
      <w:sz w:val="18"/>
      <w:szCs w:val="18"/>
    </w:rPr>
  </w:style>
  <w:style w:type="paragraph" w:styleId="TDC6">
    <w:name w:val="toc 6"/>
    <w:basedOn w:val="Normal"/>
    <w:next w:val="Normal"/>
    <w:autoRedefine/>
    <w:uiPriority w:val="39"/>
    <w:rsid w:val="00047005"/>
    <w:pPr>
      <w:spacing w:before="0" w:after="0"/>
      <w:ind w:left="1200"/>
      <w:jc w:val="left"/>
    </w:pPr>
    <w:rPr>
      <w:rFonts w:cstheme="minorHAnsi"/>
      <w:sz w:val="18"/>
      <w:szCs w:val="18"/>
    </w:rPr>
  </w:style>
  <w:style w:type="paragraph" w:styleId="TDC7">
    <w:name w:val="toc 7"/>
    <w:basedOn w:val="Normal"/>
    <w:next w:val="Normal"/>
    <w:autoRedefine/>
    <w:uiPriority w:val="39"/>
    <w:rsid w:val="00047005"/>
    <w:pPr>
      <w:spacing w:before="0" w:after="0"/>
      <w:ind w:left="1440"/>
      <w:jc w:val="left"/>
    </w:pPr>
    <w:rPr>
      <w:rFonts w:cstheme="minorHAnsi"/>
      <w:sz w:val="18"/>
      <w:szCs w:val="18"/>
    </w:rPr>
  </w:style>
  <w:style w:type="paragraph" w:styleId="TDC8">
    <w:name w:val="toc 8"/>
    <w:basedOn w:val="Normal"/>
    <w:next w:val="Normal"/>
    <w:autoRedefine/>
    <w:uiPriority w:val="39"/>
    <w:rsid w:val="00047005"/>
    <w:pPr>
      <w:spacing w:before="0" w:after="0"/>
      <w:ind w:left="1680"/>
      <w:jc w:val="left"/>
    </w:pPr>
    <w:rPr>
      <w:rFonts w:cstheme="minorHAnsi"/>
      <w:sz w:val="18"/>
      <w:szCs w:val="18"/>
    </w:rPr>
  </w:style>
  <w:style w:type="paragraph" w:styleId="TDC9">
    <w:name w:val="toc 9"/>
    <w:basedOn w:val="Normal"/>
    <w:next w:val="Normal"/>
    <w:autoRedefine/>
    <w:uiPriority w:val="39"/>
    <w:rsid w:val="00047005"/>
    <w:pPr>
      <w:spacing w:before="0" w:after="0"/>
      <w:ind w:left="1920"/>
      <w:jc w:val="left"/>
    </w:pPr>
    <w:rPr>
      <w:rFonts w:cstheme="minorHAnsi"/>
      <w:sz w:val="18"/>
      <w:szCs w:val="18"/>
    </w:rPr>
  </w:style>
  <w:style w:type="character" w:styleId="Hipervnculo">
    <w:name w:val="Hyperlink"/>
    <w:basedOn w:val="Fuentedeprrafopredeter"/>
    <w:uiPriority w:val="99"/>
    <w:rsid w:val="00047005"/>
    <w:rPr>
      <w:color w:val="0000FF"/>
      <w:u w:val="single"/>
    </w:rPr>
  </w:style>
  <w:style w:type="paragraph" w:customStyle="1" w:styleId="EstiloConVietas">
    <w:name w:val="Estilo Con Viñetas"/>
    <w:basedOn w:val="Normal"/>
    <w:rsid w:val="00D85C23"/>
    <w:pPr>
      <w:numPr>
        <w:numId w:val="12"/>
      </w:numPr>
      <w:tabs>
        <w:tab w:val="clear" w:pos="3218"/>
      </w:tabs>
      <w:ind w:left="811" w:hanging="357"/>
    </w:pPr>
    <w:rPr>
      <w:rFonts w:ascii="Helvetica" w:hAnsi="Helvetica"/>
    </w:rPr>
  </w:style>
  <w:style w:type="paragraph" w:styleId="Sangradetextonormal">
    <w:name w:val="Body Text Indent"/>
    <w:basedOn w:val="Normal"/>
    <w:link w:val="SangradetextonormalCar"/>
    <w:rsid w:val="00872651"/>
  </w:style>
  <w:style w:type="paragraph" w:styleId="Lista">
    <w:name w:val="List"/>
    <w:basedOn w:val="Normal"/>
    <w:rsid w:val="00A3794A"/>
    <w:pPr>
      <w:ind w:left="283" w:hanging="283"/>
    </w:pPr>
  </w:style>
  <w:style w:type="paragraph" w:customStyle="1" w:styleId="Tabla">
    <w:name w:val="Tabla"/>
    <w:basedOn w:val="Normal"/>
    <w:rsid w:val="00D608C4"/>
    <w:pPr>
      <w:spacing w:before="40" w:after="20"/>
      <w:jc w:val="left"/>
    </w:pPr>
    <w:rPr>
      <w:rFonts w:ascii="Arial Narrow" w:hAnsi="Arial Narrow"/>
    </w:rPr>
  </w:style>
  <w:style w:type="table" w:styleId="Tablaconcuadrcula">
    <w:name w:val="Table Grid"/>
    <w:basedOn w:val="Tablanormal"/>
    <w:rsid w:val="002E73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next w:val="Lista"/>
    <w:link w:val="PrrafodelistaCar"/>
    <w:rsid w:val="008E0B45"/>
    <w:pPr>
      <w:snapToGrid w:val="0"/>
      <w:spacing w:before="60"/>
      <w:ind w:left="284" w:hanging="284"/>
    </w:pPr>
  </w:style>
  <w:style w:type="paragraph" w:styleId="TtuloTDC">
    <w:name w:val="TOC Heading"/>
    <w:basedOn w:val="Ttulo1"/>
    <w:next w:val="Normal"/>
    <w:uiPriority w:val="39"/>
    <w:unhideWhenUsed/>
    <w:qFormat/>
    <w:rsid w:val="00A67DF7"/>
    <w:pPr>
      <w:spacing w:before="480" w:line="276" w:lineRule="auto"/>
      <w:outlineLvl w:val="9"/>
    </w:pPr>
    <w:rPr>
      <w:rFonts w:ascii="Cambria" w:hAnsi="Cambria"/>
      <w:bCs/>
      <w:caps w:val="0"/>
      <w:color w:val="365F91"/>
      <w:lang w:eastAsia="en-US"/>
    </w:rPr>
  </w:style>
  <w:style w:type="paragraph" w:customStyle="1" w:styleId="PortadaTitulo">
    <w:name w:val="Portada Titulo"/>
    <w:basedOn w:val="Normal"/>
    <w:qFormat/>
    <w:rsid w:val="00461F2B"/>
    <w:pPr>
      <w:suppressAutoHyphens/>
      <w:spacing w:before="1200"/>
      <w:jc w:val="left"/>
    </w:pPr>
    <w:rPr>
      <w:rFonts w:ascii="Trebuchet MS" w:hAnsi="Trebuchet MS"/>
      <w:sz w:val="48"/>
      <w:szCs w:val="52"/>
    </w:rPr>
  </w:style>
  <w:style w:type="paragraph" w:customStyle="1" w:styleId="Portadasubtitulo">
    <w:name w:val="Portada subtitulo"/>
    <w:basedOn w:val="Normal"/>
    <w:qFormat/>
    <w:rsid w:val="008837A0"/>
    <w:pPr>
      <w:suppressAutoHyphens/>
      <w:spacing w:before="480"/>
      <w:jc w:val="left"/>
    </w:pPr>
    <w:rPr>
      <w:rFonts w:ascii="Calibri" w:hAnsi="Calibri"/>
      <w:sz w:val="40"/>
      <w:szCs w:val="32"/>
    </w:rPr>
  </w:style>
  <w:style w:type="paragraph" w:customStyle="1" w:styleId="PortadaInfo">
    <w:name w:val="Portada Info"/>
    <w:basedOn w:val="Normal"/>
    <w:qFormat/>
    <w:rsid w:val="008837A0"/>
    <w:pPr>
      <w:spacing w:line="360" w:lineRule="auto"/>
      <w:ind w:left="720" w:hanging="720"/>
      <w:jc w:val="left"/>
    </w:pPr>
    <w:rPr>
      <w:rFonts w:ascii="Calibri" w:hAnsi="Calibri"/>
      <w:sz w:val="28"/>
      <w:szCs w:val="28"/>
    </w:rPr>
  </w:style>
  <w:style w:type="paragraph" w:customStyle="1" w:styleId="PiePagina">
    <w:name w:val="Pie Pagina"/>
    <w:basedOn w:val="Normal"/>
    <w:qFormat/>
    <w:rsid w:val="001878EC"/>
    <w:pPr>
      <w:spacing w:before="60" w:after="60"/>
      <w:jc w:val="left"/>
    </w:pPr>
    <w:rPr>
      <w:rFonts w:ascii="Calibri" w:hAnsi="Calibri"/>
    </w:rPr>
  </w:style>
  <w:style w:type="character" w:customStyle="1" w:styleId="Ttulo5Car">
    <w:name w:val="Título 5 Car"/>
    <w:basedOn w:val="Fuentedeprrafopredeter"/>
    <w:link w:val="Ttulo5"/>
    <w:rsid w:val="00413CE2"/>
    <w:rPr>
      <w:rFonts w:ascii="Arial" w:hAnsi="Arial"/>
      <w:b/>
      <w:smallCaps/>
      <w:sz w:val="24"/>
      <w:szCs w:val="24"/>
      <w:lang w:eastAsia="es-ES_tradnl"/>
    </w:rPr>
  </w:style>
  <w:style w:type="character" w:customStyle="1" w:styleId="SangradetextonormalCar">
    <w:name w:val="Sangría de texto normal Car"/>
    <w:basedOn w:val="Fuentedeprrafopredeter"/>
    <w:link w:val="Sangradetextonormal"/>
    <w:rsid w:val="00413CE2"/>
    <w:rPr>
      <w:rFonts w:ascii="Arial" w:hAnsi="Arial"/>
    </w:rPr>
  </w:style>
  <w:style w:type="character" w:customStyle="1" w:styleId="Ttulo7Car">
    <w:name w:val="Título 7 Car"/>
    <w:basedOn w:val="Fuentedeprrafopredeter"/>
    <w:link w:val="Ttulo7"/>
    <w:rsid w:val="00D85C23"/>
    <w:rPr>
      <w:rFonts w:asciiTheme="majorHAnsi" w:eastAsiaTheme="majorEastAsia" w:hAnsiTheme="majorHAnsi" w:cstheme="majorBidi"/>
      <w:b/>
      <w:i/>
      <w:iCs/>
      <w:smallCaps/>
      <w:color w:val="404040" w:themeColor="text1" w:themeTint="BF"/>
      <w:sz w:val="24"/>
      <w:szCs w:val="24"/>
      <w:lang w:eastAsia="es-ES_tradnl"/>
    </w:rPr>
  </w:style>
  <w:style w:type="character" w:customStyle="1" w:styleId="Ttulo8Car">
    <w:name w:val="Título 8 Car"/>
    <w:basedOn w:val="Fuentedeprrafopredeter"/>
    <w:link w:val="Ttulo8"/>
    <w:rsid w:val="00413CE2"/>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rsid w:val="00413CE2"/>
    <w:rPr>
      <w:rFonts w:asciiTheme="majorHAnsi" w:eastAsiaTheme="majorEastAsia" w:hAnsiTheme="majorHAnsi" w:cstheme="majorBidi"/>
      <w:i/>
      <w:iCs/>
      <w:color w:val="404040" w:themeColor="text1" w:themeTint="BF"/>
    </w:rPr>
  </w:style>
  <w:style w:type="paragraph" w:styleId="Continuarlista2">
    <w:name w:val="List Continue 2"/>
    <w:basedOn w:val="Normal"/>
    <w:rsid w:val="000B560C"/>
    <w:pPr>
      <w:ind w:left="566"/>
      <w:contextualSpacing/>
    </w:pPr>
  </w:style>
  <w:style w:type="paragraph" w:styleId="Continuarlista4">
    <w:name w:val="List Continue 4"/>
    <w:basedOn w:val="Normal"/>
    <w:rsid w:val="000B560C"/>
    <w:pPr>
      <w:ind w:left="1132"/>
      <w:contextualSpacing/>
    </w:pPr>
  </w:style>
  <w:style w:type="paragraph" w:styleId="Lista2">
    <w:name w:val="List 2"/>
    <w:basedOn w:val="Normal"/>
    <w:rsid w:val="000B560C"/>
    <w:pPr>
      <w:ind w:left="566" w:hanging="283"/>
      <w:contextualSpacing/>
    </w:pPr>
  </w:style>
  <w:style w:type="paragraph" w:styleId="ndice4">
    <w:name w:val="index 4"/>
    <w:basedOn w:val="Normal"/>
    <w:next w:val="Normal"/>
    <w:autoRedefine/>
    <w:rsid w:val="000B560C"/>
    <w:pPr>
      <w:ind w:left="800" w:hanging="200"/>
    </w:pPr>
  </w:style>
  <w:style w:type="paragraph" w:styleId="Listaconnmeros">
    <w:name w:val="List Number"/>
    <w:basedOn w:val="Normal"/>
    <w:rsid w:val="00C43E7F"/>
    <w:pPr>
      <w:numPr>
        <w:numId w:val="2"/>
      </w:numPr>
      <w:ind w:left="680" w:hanging="340"/>
    </w:pPr>
  </w:style>
  <w:style w:type="character" w:styleId="Nmerodelnea">
    <w:name w:val="line number"/>
    <w:basedOn w:val="Fuentedeprrafopredeter"/>
    <w:rsid w:val="000B560C"/>
  </w:style>
  <w:style w:type="paragraph" w:styleId="Listaconvietas">
    <w:name w:val="List Bullet"/>
    <w:basedOn w:val="Normal"/>
    <w:rsid w:val="00753BB5"/>
    <w:pPr>
      <w:numPr>
        <w:numId w:val="7"/>
      </w:numPr>
      <w:ind w:left="680" w:hanging="340"/>
    </w:pPr>
  </w:style>
  <w:style w:type="paragraph" w:styleId="Listaconvietas2">
    <w:name w:val="List Bullet 2"/>
    <w:basedOn w:val="Normal"/>
    <w:rsid w:val="00C43E7F"/>
    <w:pPr>
      <w:numPr>
        <w:numId w:val="8"/>
      </w:numPr>
      <w:spacing w:before="0"/>
      <w:ind w:left="907" w:hanging="340"/>
    </w:pPr>
  </w:style>
  <w:style w:type="paragraph" w:styleId="Listaconvietas3">
    <w:name w:val="List Bullet 3"/>
    <w:basedOn w:val="Normal"/>
    <w:rsid w:val="00C43E7F"/>
    <w:pPr>
      <w:numPr>
        <w:numId w:val="9"/>
      </w:numPr>
      <w:ind w:left="1134" w:hanging="340"/>
      <w:contextualSpacing/>
    </w:pPr>
  </w:style>
  <w:style w:type="paragraph" w:styleId="Listaconvietas4">
    <w:name w:val="List Bullet 4"/>
    <w:basedOn w:val="Normal"/>
    <w:rsid w:val="00FF7610"/>
    <w:pPr>
      <w:numPr>
        <w:numId w:val="10"/>
      </w:numPr>
      <w:ind w:left="1361" w:hanging="340"/>
      <w:contextualSpacing/>
    </w:pPr>
  </w:style>
  <w:style w:type="paragraph" w:styleId="Mapadeldocumento">
    <w:name w:val="Document Map"/>
    <w:basedOn w:val="Normal"/>
    <w:link w:val="MapadeldocumentoCar"/>
    <w:rsid w:val="00091D66"/>
    <w:rPr>
      <w:rFonts w:ascii="Tahoma" w:hAnsi="Tahoma" w:cs="Tahoma"/>
      <w:sz w:val="16"/>
      <w:szCs w:val="16"/>
    </w:rPr>
  </w:style>
  <w:style w:type="character" w:customStyle="1" w:styleId="MapadeldocumentoCar">
    <w:name w:val="Mapa del documento Car"/>
    <w:basedOn w:val="Fuentedeprrafopredeter"/>
    <w:link w:val="Mapadeldocumento"/>
    <w:rsid w:val="00091D66"/>
    <w:rPr>
      <w:rFonts w:ascii="Tahoma" w:hAnsi="Tahoma" w:cs="Tahoma"/>
      <w:sz w:val="16"/>
      <w:szCs w:val="16"/>
    </w:rPr>
  </w:style>
  <w:style w:type="paragraph" w:styleId="Listaconvietas5">
    <w:name w:val="List Bullet 5"/>
    <w:basedOn w:val="Normal"/>
    <w:rsid w:val="00FF7610"/>
    <w:pPr>
      <w:numPr>
        <w:numId w:val="11"/>
      </w:numPr>
      <w:ind w:left="1587" w:hanging="340"/>
      <w:contextualSpacing/>
    </w:pPr>
  </w:style>
  <w:style w:type="paragraph" w:styleId="Continuarlista">
    <w:name w:val="List Continue"/>
    <w:basedOn w:val="Normal"/>
    <w:rsid w:val="00091D66"/>
    <w:pPr>
      <w:ind w:left="283"/>
      <w:contextualSpacing/>
    </w:pPr>
  </w:style>
  <w:style w:type="paragraph" w:styleId="Continuarlista3">
    <w:name w:val="List Continue 3"/>
    <w:basedOn w:val="Normal"/>
    <w:rsid w:val="00091D66"/>
    <w:pPr>
      <w:ind w:left="849"/>
      <w:contextualSpacing/>
    </w:pPr>
  </w:style>
  <w:style w:type="paragraph" w:styleId="Listaconnmeros2">
    <w:name w:val="List Number 2"/>
    <w:basedOn w:val="Normal"/>
    <w:rsid w:val="00FF7610"/>
    <w:pPr>
      <w:numPr>
        <w:numId w:val="3"/>
      </w:numPr>
      <w:ind w:left="907" w:hanging="340"/>
      <w:contextualSpacing/>
    </w:pPr>
  </w:style>
  <w:style w:type="paragraph" w:styleId="Listaconnmeros3">
    <w:name w:val="List Number 3"/>
    <w:basedOn w:val="Normal"/>
    <w:rsid w:val="00FF7610"/>
    <w:pPr>
      <w:numPr>
        <w:numId w:val="4"/>
      </w:numPr>
      <w:ind w:left="1134" w:hanging="340"/>
      <w:contextualSpacing/>
    </w:pPr>
  </w:style>
  <w:style w:type="paragraph" w:styleId="Lista3">
    <w:name w:val="List 3"/>
    <w:basedOn w:val="Normal"/>
    <w:rsid w:val="00091D66"/>
    <w:pPr>
      <w:ind w:left="849" w:hanging="283"/>
      <w:contextualSpacing/>
    </w:pPr>
  </w:style>
  <w:style w:type="paragraph" w:styleId="Lista4">
    <w:name w:val="List 4"/>
    <w:basedOn w:val="Normal"/>
    <w:rsid w:val="00091D66"/>
    <w:pPr>
      <w:ind w:left="1132" w:hanging="283"/>
      <w:contextualSpacing/>
    </w:pPr>
  </w:style>
  <w:style w:type="paragraph" w:styleId="Lista5">
    <w:name w:val="List 5"/>
    <w:basedOn w:val="Normal"/>
    <w:rsid w:val="00091D66"/>
    <w:pPr>
      <w:ind w:left="1415" w:hanging="283"/>
      <w:contextualSpacing/>
    </w:pPr>
  </w:style>
  <w:style w:type="character" w:styleId="DefinicinHTML">
    <w:name w:val="HTML Definition"/>
    <w:basedOn w:val="Fuentedeprrafopredeter"/>
    <w:rsid w:val="00D85C23"/>
    <w:rPr>
      <w:i/>
      <w:iCs/>
    </w:rPr>
  </w:style>
  <w:style w:type="paragraph" w:styleId="DireccinHTML">
    <w:name w:val="HTML Address"/>
    <w:basedOn w:val="Normal"/>
    <w:link w:val="DireccinHTMLCar"/>
    <w:rsid w:val="00D85C23"/>
    <w:rPr>
      <w:i/>
      <w:iCs/>
    </w:rPr>
  </w:style>
  <w:style w:type="character" w:customStyle="1" w:styleId="DireccinHTMLCar">
    <w:name w:val="Dirección HTML Car"/>
    <w:basedOn w:val="Fuentedeprrafopredeter"/>
    <w:link w:val="DireccinHTML"/>
    <w:rsid w:val="00D85C23"/>
    <w:rPr>
      <w:rFonts w:ascii="Arial" w:hAnsi="Arial"/>
      <w:i/>
      <w:iCs/>
    </w:rPr>
  </w:style>
  <w:style w:type="character" w:styleId="EjemplodeHTML">
    <w:name w:val="HTML Sample"/>
    <w:basedOn w:val="Fuentedeprrafopredeter"/>
    <w:rsid w:val="00D85C23"/>
    <w:rPr>
      <w:rFonts w:ascii="Consolas" w:hAnsi="Consolas"/>
      <w:sz w:val="24"/>
      <w:szCs w:val="24"/>
    </w:rPr>
  </w:style>
  <w:style w:type="paragraph" w:styleId="Encabezadodelista">
    <w:name w:val="toa heading"/>
    <w:basedOn w:val="Normal"/>
    <w:next w:val="Normal"/>
    <w:rsid w:val="00D85C23"/>
    <w:rPr>
      <w:rFonts w:asciiTheme="majorHAnsi" w:eastAsiaTheme="majorEastAsia" w:hAnsiTheme="majorHAnsi" w:cstheme="majorBidi"/>
      <w:b/>
      <w:bCs/>
    </w:rPr>
  </w:style>
  <w:style w:type="paragraph" w:styleId="Encabezadodenota">
    <w:name w:val="Note Heading"/>
    <w:basedOn w:val="Normal"/>
    <w:next w:val="Normal"/>
    <w:link w:val="EncabezadodenotaCar"/>
    <w:rsid w:val="00D85C23"/>
  </w:style>
  <w:style w:type="character" w:customStyle="1" w:styleId="EncabezadodenotaCar">
    <w:name w:val="Encabezado de nota Car"/>
    <w:basedOn w:val="Fuentedeprrafopredeter"/>
    <w:link w:val="Encabezadodenota"/>
    <w:rsid w:val="00D85C23"/>
    <w:rPr>
      <w:rFonts w:ascii="Arial" w:hAnsi="Arial"/>
    </w:rPr>
  </w:style>
  <w:style w:type="paragraph" w:styleId="Descripcin">
    <w:name w:val="caption"/>
    <w:aliases w:val="Caption - Centre Graphic,Figuras,L1 Caption,Car,TMS epigraph,TSI Beschriftung,DTSBeschriftung,Figure-caption"/>
    <w:basedOn w:val="Normal"/>
    <w:next w:val="Normal"/>
    <w:link w:val="DescripcinCar"/>
    <w:uiPriority w:val="35"/>
    <w:unhideWhenUsed/>
    <w:qFormat/>
    <w:rsid w:val="00D85C23"/>
    <w:pPr>
      <w:spacing w:after="200"/>
    </w:pPr>
    <w:rPr>
      <w:b/>
      <w:bCs/>
      <w:color w:val="4F81BD" w:themeColor="accent1"/>
      <w:sz w:val="18"/>
      <w:szCs w:val="18"/>
    </w:rPr>
  </w:style>
  <w:style w:type="character" w:styleId="nfasisintenso">
    <w:name w:val="Intense Emphasis"/>
    <w:basedOn w:val="Fuentedeprrafopredeter"/>
    <w:uiPriority w:val="21"/>
    <w:qFormat/>
    <w:rsid w:val="00157827"/>
    <w:rPr>
      <w:b/>
      <w:bCs/>
      <w:i/>
      <w:iCs/>
      <w:color w:val="4F81BD" w:themeColor="accent1"/>
    </w:rPr>
  </w:style>
  <w:style w:type="character" w:styleId="nfasissutil">
    <w:name w:val="Subtle Emphasis"/>
    <w:basedOn w:val="Fuentedeprrafopredeter"/>
    <w:uiPriority w:val="19"/>
    <w:qFormat/>
    <w:rsid w:val="00157827"/>
    <w:rPr>
      <w:i/>
      <w:iCs/>
      <w:color w:val="808080" w:themeColor="text1" w:themeTint="7F"/>
    </w:rPr>
  </w:style>
  <w:style w:type="paragraph" w:styleId="Sinespaciado">
    <w:name w:val="No Spacing"/>
    <w:uiPriority w:val="1"/>
    <w:qFormat/>
    <w:rsid w:val="00157827"/>
    <w:pPr>
      <w:keepLines/>
      <w:jc w:val="both"/>
    </w:pPr>
    <w:rPr>
      <w:rFonts w:ascii="Arial" w:hAnsi="Arial"/>
    </w:rPr>
  </w:style>
  <w:style w:type="paragraph" w:styleId="Tabladeilustraciones">
    <w:name w:val="table of figures"/>
    <w:basedOn w:val="Normal"/>
    <w:next w:val="Normal"/>
    <w:rsid w:val="00157827"/>
  </w:style>
  <w:style w:type="paragraph" w:styleId="Listaconnmeros4">
    <w:name w:val="List Number 4"/>
    <w:basedOn w:val="Normal"/>
    <w:rsid w:val="00FF7610"/>
    <w:pPr>
      <w:numPr>
        <w:numId w:val="5"/>
      </w:numPr>
      <w:ind w:left="1361" w:hanging="340"/>
      <w:contextualSpacing/>
    </w:pPr>
  </w:style>
  <w:style w:type="paragraph" w:styleId="Listaconnmeros5">
    <w:name w:val="List Number 5"/>
    <w:basedOn w:val="Normal"/>
    <w:rsid w:val="00FF7610"/>
    <w:pPr>
      <w:numPr>
        <w:numId w:val="6"/>
      </w:numPr>
      <w:ind w:left="1587" w:hanging="340"/>
      <w:contextualSpacing/>
    </w:pPr>
  </w:style>
  <w:style w:type="paragraph" w:customStyle="1" w:styleId="ANEXO">
    <w:name w:val="ANEXO"/>
    <w:basedOn w:val="Ttulo1"/>
    <w:qFormat/>
    <w:rsid w:val="00B45DC6"/>
    <w:pPr>
      <w:numPr>
        <w:numId w:val="0"/>
      </w:numPr>
    </w:pPr>
  </w:style>
  <w:style w:type="paragraph" w:customStyle="1" w:styleId="PiedeIMAGEN">
    <w:name w:val="Pie de IMAGEN"/>
    <w:basedOn w:val="Piedepgina"/>
    <w:next w:val="Normal"/>
    <w:qFormat/>
    <w:rsid w:val="00C766A4"/>
    <w:pPr>
      <w:jc w:val="center"/>
    </w:pPr>
    <w:rPr>
      <w:color w:val="808080" w:themeColor="background1" w:themeShade="80"/>
      <w:sz w:val="18"/>
    </w:rPr>
  </w:style>
  <w:style w:type="paragraph" w:styleId="Textonotapie">
    <w:name w:val="footnote text"/>
    <w:basedOn w:val="Normal"/>
    <w:link w:val="TextonotapieCar"/>
    <w:rsid w:val="0045243B"/>
    <w:pPr>
      <w:suppressAutoHyphens/>
    </w:pPr>
  </w:style>
  <w:style w:type="character" w:customStyle="1" w:styleId="TextonotapieCar">
    <w:name w:val="Texto nota pie Car"/>
    <w:basedOn w:val="Fuentedeprrafopredeter"/>
    <w:link w:val="Textonotapie"/>
    <w:rsid w:val="0045243B"/>
    <w:rPr>
      <w:rFonts w:ascii="Arial" w:hAnsi="Arial"/>
    </w:rPr>
  </w:style>
  <w:style w:type="character" w:styleId="Refdenotaalpie">
    <w:name w:val="footnote reference"/>
    <w:basedOn w:val="Fuentedeprrafopredeter"/>
    <w:rsid w:val="0045243B"/>
    <w:rPr>
      <w:vertAlign w:val="superscript"/>
    </w:rPr>
  </w:style>
  <w:style w:type="character" w:customStyle="1" w:styleId="PrrafodelistaCar">
    <w:name w:val="Párrafo de lista Car"/>
    <w:basedOn w:val="Fuentedeprrafopredeter"/>
    <w:link w:val="Prrafodelista"/>
    <w:qFormat/>
    <w:rsid w:val="008E0B45"/>
    <w:rPr>
      <w:rFonts w:ascii="Arial" w:hAnsi="Arial"/>
      <w:sz w:val="22"/>
      <w:szCs w:val="24"/>
      <w:lang w:eastAsia="es-ES_tradnl"/>
    </w:rPr>
  </w:style>
  <w:style w:type="paragraph" w:styleId="Textosinformato">
    <w:name w:val="Plain Text"/>
    <w:basedOn w:val="Normal"/>
    <w:link w:val="TextosinformatoCar"/>
    <w:uiPriority w:val="99"/>
    <w:unhideWhenUsed/>
    <w:rsid w:val="007C1EB1"/>
    <w:pPr>
      <w:jc w:val="left"/>
    </w:pPr>
    <w:rPr>
      <w:rFonts w:ascii="Calibri" w:eastAsiaTheme="minorHAnsi" w:hAnsi="Calibri" w:cs="Calibri"/>
      <w:szCs w:val="22"/>
      <w:lang w:eastAsia="en-US"/>
    </w:rPr>
  </w:style>
  <w:style w:type="character" w:customStyle="1" w:styleId="TextosinformatoCar">
    <w:name w:val="Texto sin formato Car"/>
    <w:basedOn w:val="Fuentedeprrafopredeter"/>
    <w:link w:val="Textosinformato"/>
    <w:uiPriority w:val="99"/>
    <w:rsid w:val="007C1EB1"/>
    <w:rPr>
      <w:rFonts w:ascii="Calibri" w:eastAsiaTheme="minorHAnsi" w:hAnsi="Calibri" w:cs="Calibri"/>
      <w:sz w:val="22"/>
      <w:szCs w:val="22"/>
      <w:lang w:eastAsia="en-US"/>
    </w:rPr>
  </w:style>
  <w:style w:type="paragraph" w:customStyle="1" w:styleId="parrafo">
    <w:name w:val="parrafo"/>
    <w:basedOn w:val="Normal"/>
    <w:rsid w:val="00BB2EB0"/>
    <w:pPr>
      <w:spacing w:before="100" w:beforeAutospacing="1" w:after="100" w:afterAutospacing="1"/>
      <w:jc w:val="left"/>
    </w:pPr>
    <w:rPr>
      <w:rFonts w:ascii="Times New Roman" w:hAnsi="Times New Roman"/>
    </w:rPr>
  </w:style>
  <w:style w:type="paragraph" w:customStyle="1" w:styleId="parrafo2">
    <w:name w:val="parrafo_2"/>
    <w:basedOn w:val="Normal"/>
    <w:rsid w:val="00BB2EB0"/>
    <w:pPr>
      <w:spacing w:before="100" w:beforeAutospacing="1" w:after="100" w:afterAutospacing="1"/>
      <w:jc w:val="left"/>
    </w:pPr>
    <w:rPr>
      <w:rFonts w:ascii="Times New Roman" w:hAnsi="Times New Roman"/>
    </w:rPr>
  </w:style>
  <w:style w:type="paragraph" w:customStyle="1" w:styleId="articulo">
    <w:name w:val="articulo"/>
    <w:basedOn w:val="Normal"/>
    <w:rsid w:val="00C56B8A"/>
    <w:pPr>
      <w:spacing w:before="100" w:beforeAutospacing="1" w:after="100" w:afterAutospacing="1"/>
      <w:jc w:val="left"/>
    </w:pPr>
    <w:rPr>
      <w:rFonts w:ascii="Times New Roman" w:hAnsi="Times New Roman"/>
    </w:rPr>
  </w:style>
  <w:style w:type="character" w:styleId="Refdecomentario">
    <w:name w:val="annotation reference"/>
    <w:basedOn w:val="Fuentedeprrafopredeter"/>
    <w:rsid w:val="0022790B"/>
    <w:rPr>
      <w:sz w:val="16"/>
      <w:szCs w:val="16"/>
    </w:rPr>
  </w:style>
  <w:style w:type="paragraph" w:styleId="Textocomentario">
    <w:name w:val="annotation text"/>
    <w:basedOn w:val="Normal"/>
    <w:link w:val="TextocomentarioCar"/>
    <w:rsid w:val="0022790B"/>
  </w:style>
  <w:style w:type="character" w:customStyle="1" w:styleId="TextocomentarioCar">
    <w:name w:val="Texto comentario Car"/>
    <w:basedOn w:val="Fuentedeprrafopredeter"/>
    <w:link w:val="Textocomentario"/>
    <w:rsid w:val="0022790B"/>
    <w:rPr>
      <w:rFonts w:ascii="Arial" w:hAnsi="Arial"/>
    </w:rPr>
  </w:style>
  <w:style w:type="paragraph" w:styleId="Asuntodelcomentario">
    <w:name w:val="annotation subject"/>
    <w:basedOn w:val="Textocomentario"/>
    <w:next w:val="Textocomentario"/>
    <w:link w:val="AsuntodelcomentarioCar"/>
    <w:rsid w:val="0022790B"/>
    <w:rPr>
      <w:b/>
      <w:bCs/>
    </w:rPr>
  </w:style>
  <w:style w:type="character" w:customStyle="1" w:styleId="AsuntodelcomentarioCar">
    <w:name w:val="Asunto del comentario Car"/>
    <w:basedOn w:val="TextocomentarioCar"/>
    <w:link w:val="Asuntodelcomentario"/>
    <w:rsid w:val="0022790B"/>
    <w:rPr>
      <w:rFonts w:ascii="Arial" w:hAnsi="Arial"/>
      <w:b/>
      <w:bCs/>
    </w:rPr>
  </w:style>
  <w:style w:type="character" w:styleId="Hipervnculovisitado">
    <w:name w:val="FollowedHyperlink"/>
    <w:basedOn w:val="Fuentedeprrafopredeter"/>
    <w:uiPriority w:val="99"/>
    <w:rsid w:val="008A18BB"/>
    <w:rPr>
      <w:color w:val="800080" w:themeColor="followedHyperlink"/>
      <w:u w:val="single"/>
    </w:rPr>
  </w:style>
  <w:style w:type="character" w:styleId="Textodelmarcadordeposicin">
    <w:name w:val="Placeholder Text"/>
    <w:basedOn w:val="Fuentedeprrafopredeter"/>
    <w:uiPriority w:val="99"/>
    <w:semiHidden/>
    <w:rsid w:val="00137C0D"/>
    <w:rPr>
      <w:color w:val="808080"/>
    </w:rPr>
  </w:style>
  <w:style w:type="paragraph" w:customStyle="1" w:styleId="Default">
    <w:name w:val="Default"/>
    <w:rsid w:val="00DC6E20"/>
    <w:pPr>
      <w:autoSpaceDE w:val="0"/>
      <w:autoSpaceDN w:val="0"/>
      <w:adjustRightInd w:val="0"/>
    </w:pPr>
    <w:rPr>
      <w:rFonts w:ascii="Times New Roman" w:hAnsi="Times New Roman"/>
      <w:color w:val="000000"/>
      <w:sz w:val="24"/>
      <w:szCs w:val="24"/>
    </w:rPr>
  </w:style>
  <w:style w:type="paragraph" w:styleId="Revisin">
    <w:name w:val="Revision"/>
    <w:hidden/>
    <w:uiPriority w:val="99"/>
    <w:semiHidden/>
    <w:rsid w:val="008D1C1E"/>
    <w:rPr>
      <w:rFonts w:ascii="Arial" w:hAnsi="Arial"/>
    </w:rPr>
  </w:style>
  <w:style w:type="table" w:styleId="Tablaconcuadrcula4-nfasis1">
    <w:name w:val="Grid Table 4 Accent 1"/>
    <w:basedOn w:val="Tablanormal"/>
    <w:uiPriority w:val="49"/>
    <w:rsid w:val="00493BF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angradovietasnivel1">
    <w:name w:val="sangrado viñetas nivel1"/>
    <w:basedOn w:val="Normal"/>
    <w:link w:val="sangradovietasnivel1Car"/>
    <w:autoRedefine/>
    <w:qFormat/>
    <w:rsid w:val="000A4DED"/>
    <w:pPr>
      <w:numPr>
        <w:numId w:val="14"/>
      </w:numPr>
      <w:ind w:left="641" w:hanging="357"/>
      <w:contextualSpacing/>
    </w:pPr>
    <w:rPr>
      <w:rFonts w:eastAsiaTheme="minorHAnsi" w:cs="Arial"/>
      <w:bCs/>
      <w:lang w:eastAsia="en-US"/>
    </w:rPr>
  </w:style>
  <w:style w:type="character" w:customStyle="1" w:styleId="sangradovietasnivel1Car">
    <w:name w:val="sangrado viñetas nivel1 Car"/>
    <w:basedOn w:val="Fuentedeprrafopredeter"/>
    <w:link w:val="sangradovietasnivel1"/>
    <w:rsid w:val="000A4DED"/>
    <w:rPr>
      <w:rFonts w:ascii="Arial" w:eastAsiaTheme="minorHAnsi" w:hAnsi="Arial" w:cs="Arial"/>
      <w:bCs/>
      <w:sz w:val="22"/>
      <w:szCs w:val="24"/>
      <w:lang w:eastAsia="en-US"/>
    </w:rPr>
  </w:style>
  <w:style w:type="character" w:customStyle="1" w:styleId="DescripcinCar">
    <w:name w:val="Descripción Car"/>
    <w:aliases w:val="Caption - Centre Graphic Car,Figuras Car,L1 Caption Car,Car Car,TMS epigraph Car,TSI Beschriftung Car,DTSBeschriftung Car,Figure-caption Car"/>
    <w:basedOn w:val="Fuentedeprrafopredeter"/>
    <w:link w:val="Descripcin"/>
    <w:uiPriority w:val="35"/>
    <w:locked/>
    <w:rsid w:val="00466E81"/>
    <w:rPr>
      <w:rFonts w:ascii="Arial" w:hAnsi="Arial"/>
      <w:b/>
      <w:bCs/>
      <w:color w:val="4F81BD" w:themeColor="accent1"/>
      <w:sz w:val="18"/>
      <w:szCs w:val="18"/>
    </w:rPr>
  </w:style>
  <w:style w:type="paragraph" w:customStyle="1" w:styleId="sangradovietasnivel2">
    <w:name w:val="sangrado viñetas nivel2"/>
    <w:basedOn w:val="Prrafodelista"/>
    <w:qFormat/>
    <w:rsid w:val="00CB2E05"/>
    <w:pPr>
      <w:spacing w:line="360" w:lineRule="auto"/>
      <w:ind w:left="1440" w:hanging="360"/>
    </w:pPr>
    <w:rPr>
      <w:sz w:val="18"/>
      <w:lang w:val="es-ES_tradnl" w:eastAsia="en-US"/>
    </w:rPr>
  </w:style>
  <w:style w:type="paragraph" w:customStyle="1" w:styleId="sangradovietasnivel3">
    <w:name w:val="sangrado viñetas nivel3"/>
    <w:basedOn w:val="Prrafodelista"/>
    <w:qFormat/>
    <w:rsid w:val="00CB2E05"/>
    <w:pPr>
      <w:tabs>
        <w:tab w:val="num" w:pos="360"/>
      </w:tabs>
      <w:spacing w:line="360" w:lineRule="auto"/>
      <w:ind w:left="720"/>
    </w:pPr>
    <w:rPr>
      <w:sz w:val="18"/>
      <w:lang w:val="es-ES_tradnl" w:eastAsia="en-US"/>
    </w:rPr>
  </w:style>
  <w:style w:type="paragraph" w:customStyle="1" w:styleId="sangradovietasnivel4">
    <w:name w:val="sangrado viñetas nivel4"/>
    <w:basedOn w:val="Prrafodelista"/>
    <w:qFormat/>
    <w:rsid w:val="00CB2E05"/>
    <w:pPr>
      <w:tabs>
        <w:tab w:val="num" w:pos="360"/>
      </w:tabs>
      <w:spacing w:line="360" w:lineRule="auto"/>
      <w:ind w:left="720"/>
    </w:pPr>
    <w:rPr>
      <w:sz w:val="18"/>
      <w:lang w:val="es-ES_tradnl" w:eastAsia="en-US"/>
    </w:rPr>
  </w:style>
  <w:style w:type="character" w:styleId="Mencinsinresolver">
    <w:name w:val="Unresolved Mention"/>
    <w:basedOn w:val="Fuentedeprrafopredeter"/>
    <w:uiPriority w:val="99"/>
    <w:semiHidden/>
    <w:unhideWhenUsed/>
    <w:rsid w:val="008875D2"/>
    <w:rPr>
      <w:color w:val="605E5C"/>
      <w:shd w:val="clear" w:color="auto" w:fill="E1DFDD"/>
    </w:rPr>
  </w:style>
  <w:style w:type="paragraph" w:customStyle="1" w:styleId="contentpasted0">
    <w:name w:val="contentpasted0"/>
    <w:basedOn w:val="Normal"/>
    <w:rsid w:val="00854A92"/>
    <w:pPr>
      <w:jc w:val="left"/>
    </w:pPr>
    <w:rPr>
      <w:rFonts w:ascii="Calibri" w:eastAsiaTheme="minorHAnsi" w:hAnsi="Calibri" w:cs="Calibri"/>
      <w:szCs w:val="22"/>
    </w:rPr>
  </w:style>
  <w:style w:type="table" w:styleId="Tabladecuadrcula4">
    <w:name w:val="Grid Table 4"/>
    <w:basedOn w:val="Tablanormal"/>
    <w:uiPriority w:val="49"/>
    <w:rsid w:val="003223D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F12848"/>
    <w:rPr>
      <w:b/>
      <w:bCs/>
    </w:rPr>
  </w:style>
  <w:style w:type="numbering" w:customStyle="1" w:styleId="Listaactual1">
    <w:name w:val="Lista actual1"/>
    <w:uiPriority w:val="99"/>
    <w:rsid w:val="00C473E0"/>
    <w:pPr>
      <w:numPr>
        <w:numId w:val="15"/>
      </w:numPr>
    </w:pPr>
  </w:style>
  <w:style w:type="numbering" w:customStyle="1" w:styleId="Listaactual2">
    <w:name w:val="Lista actual2"/>
    <w:uiPriority w:val="99"/>
    <w:rsid w:val="00C473E0"/>
    <w:pPr>
      <w:numPr>
        <w:numId w:val="16"/>
      </w:numPr>
    </w:pPr>
  </w:style>
  <w:style w:type="numbering" w:customStyle="1" w:styleId="Listaactual3">
    <w:name w:val="Lista actual3"/>
    <w:uiPriority w:val="99"/>
    <w:rsid w:val="00324BB3"/>
    <w:pPr>
      <w:numPr>
        <w:numId w:val="17"/>
      </w:numPr>
    </w:pPr>
  </w:style>
  <w:style w:type="numbering" w:customStyle="1" w:styleId="Listaactual4">
    <w:name w:val="Lista actual4"/>
    <w:uiPriority w:val="99"/>
    <w:rsid w:val="00324BB3"/>
    <w:pPr>
      <w:numPr>
        <w:numId w:val="18"/>
      </w:numPr>
    </w:pPr>
  </w:style>
  <w:style w:type="numbering" w:customStyle="1" w:styleId="Listaactual5">
    <w:name w:val="Lista actual5"/>
    <w:uiPriority w:val="99"/>
    <w:rsid w:val="00324BB3"/>
    <w:pPr>
      <w:numPr>
        <w:numId w:val="19"/>
      </w:numPr>
    </w:pPr>
  </w:style>
  <w:style w:type="paragraph" w:styleId="NormalWeb">
    <w:name w:val="Normal (Web)"/>
    <w:basedOn w:val="Normal"/>
    <w:uiPriority w:val="99"/>
    <w:semiHidden/>
    <w:unhideWhenUsed/>
    <w:rsid w:val="002D1451"/>
    <w:pPr>
      <w:spacing w:before="100" w:beforeAutospacing="1" w:after="100" w:afterAutospacing="1"/>
      <w:jc w:val="left"/>
    </w:pPr>
    <w:rPr>
      <w:rFonts w:ascii="Times New Roman" w:hAnsi="Times New Roman"/>
    </w:rPr>
  </w:style>
  <w:style w:type="character" w:styleId="CdigoHTML">
    <w:name w:val="HTML Code"/>
    <w:basedOn w:val="Fuentedeprrafopredeter"/>
    <w:uiPriority w:val="99"/>
    <w:semiHidden/>
    <w:unhideWhenUsed/>
    <w:rsid w:val="002D1451"/>
    <w:rPr>
      <w:rFonts w:ascii="Courier New" w:eastAsia="Times New Roman" w:hAnsi="Courier New" w:cs="Courier New"/>
      <w:sz w:val="20"/>
      <w:szCs w:val="20"/>
    </w:rPr>
  </w:style>
  <w:style w:type="paragraph" w:customStyle="1" w:styleId="Normal-Madurez">
    <w:name w:val="Normal - Madurez"/>
    <w:basedOn w:val="Normal"/>
    <w:qFormat/>
    <w:rsid w:val="00916E59"/>
    <w:pPr>
      <w:keepLines/>
      <w:suppressAutoHyphens/>
      <w:jc w:val="left"/>
    </w:pPr>
    <w:rPr>
      <w:b/>
      <w:bCs/>
      <w:sz w:val="20"/>
      <w:szCs w:val="20"/>
      <w:lang w:eastAsia="es-ES"/>
    </w:rPr>
  </w:style>
  <w:style w:type="paragraph" w:customStyle="1" w:styleId="Celdanormal">
    <w:name w:val="Celda normal"/>
    <w:basedOn w:val="Normal"/>
    <w:qFormat/>
    <w:rsid w:val="00006971"/>
    <w:pPr>
      <w:keepNext/>
      <w:keepLines/>
      <w:spacing w:before="60" w:after="60"/>
      <w:jc w:val="left"/>
    </w:pPr>
    <w:rPr>
      <w:sz w:val="20"/>
    </w:rPr>
  </w:style>
  <w:style w:type="paragraph" w:customStyle="1" w:styleId="Celdacabecera">
    <w:name w:val="Celda cabecera"/>
    <w:basedOn w:val="Celdanormal"/>
    <w:qFormat/>
    <w:rsid w:val="00941299"/>
    <w:pPr>
      <w:jc w:val="center"/>
    </w:pPr>
    <w:rPr>
      <w:b/>
      <w:color w:val="FFFFFF" w:themeColor="background1"/>
      <w:sz w:val="18"/>
    </w:rPr>
  </w:style>
  <w:style w:type="table" w:styleId="Tablaconcuadrcula1clara-nfasis5">
    <w:name w:val="Grid Table 1 Light Accent 5"/>
    <w:basedOn w:val="Tablanormal"/>
    <w:uiPriority w:val="46"/>
    <w:rsid w:val="00DF0A1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Listaactual6">
    <w:name w:val="Lista actual6"/>
    <w:uiPriority w:val="99"/>
    <w:rsid w:val="00EA1753"/>
    <w:pPr>
      <w:numPr>
        <w:numId w:val="21"/>
      </w:numPr>
    </w:pPr>
  </w:style>
  <w:style w:type="numbering" w:customStyle="1" w:styleId="Listaactual7">
    <w:name w:val="Lista actual7"/>
    <w:uiPriority w:val="99"/>
    <w:rsid w:val="00EA1753"/>
    <w:pPr>
      <w:numPr>
        <w:numId w:val="22"/>
      </w:numPr>
    </w:pPr>
  </w:style>
  <w:style w:type="numbering" w:customStyle="1" w:styleId="Listaactual8">
    <w:name w:val="Lista actual8"/>
    <w:uiPriority w:val="99"/>
    <w:rsid w:val="00EA1753"/>
    <w:pPr>
      <w:numPr>
        <w:numId w:val="23"/>
      </w:numPr>
    </w:pPr>
  </w:style>
  <w:style w:type="numbering" w:customStyle="1" w:styleId="Listaactual9">
    <w:name w:val="Lista actual9"/>
    <w:uiPriority w:val="99"/>
    <w:rsid w:val="00717DA4"/>
    <w:pPr>
      <w:numPr>
        <w:numId w:val="24"/>
      </w:numPr>
    </w:pPr>
  </w:style>
  <w:style w:type="numbering" w:customStyle="1" w:styleId="Listaactual10">
    <w:name w:val="Lista actual10"/>
    <w:uiPriority w:val="99"/>
    <w:rsid w:val="00DC7339"/>
    <w:pPr>
      <w:numPr>
        <w:numId w:val="25"/>
      </w:numPr>
    </w:pPr>
  </w:style>
  <w:style w:type="paragraph" w:customStyle="1" w:styleId="Informacin">
    <w:name w:val="Información"/>
    <w:basedOn w:val="Normal"/>
    <w:qFormat/>
    <w:rsid w:val="00DD58DE"/>
    <w:pPr>
      <w:pBdr>
        <w:top w:val="single" w:sz="48" w:space="1" w:color="C6D9F1" w:themeColor="text2" w:themeTint="33"/>
        <w:left w:val="single" w:sz="48" w:space="4" w:color="C6D9F1" w:themeColor="text2" w:themeTint="33"/>
        <w:bottom w:val="single" w:sz="48" w:space="1" w:color="C6D9F1" w:themeColor="text2" w:themeTint="33"/>
        <w:right w:val="single" w:sz="48" w:space="4" w:color="C6D9F1" w:themeColor="text2" w:themeTint="33"/>
      </w:pBdr>
      <w:shd w:val="clear" w:color="auto" w:fill="C6D9F1" w:themeFill="text2" w:themeFillTint="33"/>
      <w:spacing w:before="240"/>
      <w:ind w:left="284" w:right="284"/>
    </w:pPr>
  </w:style>
  <w:style w:type="paragraph" w:customStyle="1" w:styleId="documento-tit">
    <w:name w:val="documento-tit"/>
    <w:basedOn w:val="Normal"/>
    <w:rsid w:val="00CF2239"/>
    <w:pPr>
      <w:spacing w:before="100" w:beforeAutospacing="1" w:after="100" w:afterAutospacing="1"/>
      <w:jc w:val="left"/>
    </w:pPr>
    <w:rPr>
      <w:rFonts w:ascii="Times New Roman" w:hAnsi="Times New Roman"/>
      <w:sz w:val="24"/>
    </w:rPr>
  </w:style>
  <w:style w:type="character" w:styleId="nfasis">
    <w:name w:val="Emphasis"/>
    <w:basedOn w:val="Fuentedeprrafopredeter"/>
    <w:uiPriority w:val="20"/>
    <w:qFormat/>
    <w:rsid w:val="00CF2239"/>
    <w:rPr>
      <w:i/>
      <w:iCs/>
    </w:rPr>
  </w:style>
  <w:style w:type="paragraph" w:customStyle="1" w:styleId="Ttulo10">
    <w:name w:val="Título1"/>
    <w:basedOn w:val="Normal"/>
    <w:rsid w:val="00042EDB"/>
    <w:pPr>
      <w:spacing w:before="100" w:beforeAutospacing="1" w:after="100" w:afterAutospacing="1"/>
      <w:jc w:val="left"/>
    </w:pPr>
    <w:rPr>
      <w:rFonts w:ascii="Times New Roman" w:hAnsi="Times New Roman"/>
      <w:sz w:val="24"/>
    </w:rPr>
  </w:style>
  <w:style w:type="paragraph" w:customStyle="1" w:styleId="Link">
    <w:name w:val="Link"/>
    <w:basedOn w:val="Normal"/>
    <w:qFormat/>
    <w:rsid w:val="00211F50"/>
    <w:pPr>
      <w:spacing w:before="0" w:after="60"/>
      <w:jc w:val="left"/>
    </w:pPr>
    <w:rPr>
      <w:sz w:val="20"/>
    </w:rPr>
  </w:style>
  <w:style w:type="paragraph" w:customStyle="1" w:styleId="Celda">
    <w:name w:val="Celda"/>
    <w:basedOn w:val="Normal"/>
    <w:qFormat/>
    <w:rsid w:val="0052747F"/>
    <w:pPr>
      <w:spacing w:after="0"/>
    </w:pPr>
  </w:style>
  <w:style w:type="paragraph" w:customStyle="1" w:styleId="TituloPrrafo">
    <w:name w:val="Titulo Párrafo"/>
    <w:basedOn w:val="Normal"/>
    <w:qFormat/>
    <w:rsid w:val="006E5137"/>
    <w:pPr>
      <w:spacing w:before="360" w:after="0"/>
    </w:pPr>
    <w:rPr>
      <w:b/>
      <w:bCs/>
    </w:rPr>
  </w:style>
  <w:style w:type="character" w:customStyle="1" w:styleId="control">
    <w:name w:val="control"/>
    <w:basedOn w:val="Fuentedeprrafopredeter"/>
    <w:rsid w:val="002E2D33"/>
  </w:style>
  <w:style w:type="character" w:customStyle="1" w:styleId="rynqvb">
    <w:name w:val="rynqvb"/>
    <w:basedOn w:val="Fuentedeprrafopredeter"/>
    <w:rsid w:val="002E2D33"/>
  </w:style>
  <w:style w:type="character" w:customStyle="1" w:styleId="normaltextrun">
    <w:name w:val="normaltextrun"/>
    <w:basedOn w:val="Fuentedeprrafopredeter"/>
    <w:rsid w:val="002E2D33"/>
  </w:style>
  <w:style w:type="character" w:customStyle="1" w:styleId="Cdigo">
    <w:name w:val="Código"/>
    <w:basedOn w:val="Fuentedeprrafopredeter"/>
    <w:uiPriority w:val="1"/>
    <w:qFormat/>
    <w:rsid w:val="001A17A7"/>
    <w:rPr>
      <w:rFonts w:ascii="Consolas" w:eastAsiaTheme="minorHAnsi" w:hAnsi="Consolas"/>
      <w:sz w:val="20"/>
    </w:rPr>
  </w:style>
  <w:style w:type="numbering" w:customStyle="1" w:styleId="Listaactual11">
    <w:name w:val="Lista actual11"/>
    <w:uiPriority w:val="99"/>
    <w:rsid w:val="005D1EB8"/>
    <w:pPr>
      <w:numPr>
        <w:numId w:val="26"/>
      </w:numPr>
    </w:pPr>
  </w:style>
  <w:style w:type="paragraph" w:customStyle="1" w:styleId="PiedeFoto">
    <w:name w:val="Pie de Foto"/>
    <w:basedOn w:val="Normal"/>
    <w:qFormat/>
    <w:rsid w:val="00A34529"/>
    <w:pPr>
      <w:spacing w:before="240" w:after="0"/>
      <w:jc w:val="center"/>
    </w:pPr>
    <w:rPr>
      <w:i/>
      <w:iCs/>
      <w:sz w:val="20"/>
      <w:u w:val="single"/>
    </w:rPr>
  </w:style>
  <w:style w:type="character" w:customStyle="1" w:styleId="Code">
    <w:name w:val="Code"/>
    <w:basedOn w:val="Fuentedeprrafopredeter"/>
    <w:uiPriority w:val="1"/>
    <w:qFormat/>
    <w:rsid w:val="00D0315C"/>
    <w:rPr>
      <w:rFonts w:ascii="Consolas" w:hAnsi="Consolas"/>
      <w:color w:val="7F7F7F" w:themeColor="text1" w:themeTint="80"/>
      <w:sz w:val="20"/>
    </w:rPr>
  </w:style>
  <w:style w:type="paragraph" w:customStyle="1" w:styleId="Codeblock">
    <w:name w:val="Codeblock"/>
    <w:basedOn w:val="Normal"/>
    <w:qFormat/>
    <w:rsid w:val="00BC69FC"/>
    <w:pPr>
      <w:pBdr>
        <w:top w:val="single" w:sz="48" w:space="4" w:color="F2F2F2" w:themeColor="background1" w:themeShade="F2"/>
        <w:left w:val="single" w:sz="48" w:space="4" w:color="F2F2F2" w:themeColor="background1" w:themeShade="F2"/>
        <w:bottom w:val="single" w:sz="48" w:space="4" w:color="F2F2F2" w:themeColor="background1" w:themeShade="F2"/>
        <w:right w:val="single" w:sz="48" w:space="4" w:color="F2F2F2" w:themeColor="background1" w:themeShade="F2"/>
      </w:pBdr>
      <w:shd w:val="clear" w:color="auto" w:fill="F2F2F2" w:themeFill="background1" w:themeFillShade="F2"/>
      <w:spacing w:before="40" w:after="40"/>
      <w:ind w:left="284"/>
    </w:pPr>
    <w:rPr>
      <w:rFonts w:ascii="Consolas" w:hAnsi="Consolas"/>
      <w:noProof/>
      <w:color w:val="595959" w:themeColor="text1" w:themeTint="A6"/>
      <w:kern w:val="28"/>
      <w:sz w:val="18"/>
      <w:lang w:eastAsia="en-US"/>
    </w:rPr>
  </w:style>
  <w:style w:type="character" w:customStyle="1" w:styleId="LinkUrl2">
    <w:name w:val="LinkUrl2"/>
    <w:basedOn w:val="Hipervnculo"/>
    <w:uiPriority w:val="1"/>
    <w:qFormat/>
    <w:rsid w:val="00BC69FC"/>
    <w:rPr>
      <w:rFonts w:asciiTheme="minorHAnsi" w:hAnsiTheme="minorHAnsi"/>
      <w:b w:val="0"/>
      <w:color w:val="4E81BD"/>
      <w:sz w:val="18"/>
      <w:u w:val="single"/>
    </w:rPr>
  </w:style>
  <w:style w:type="paragraph" w:customStyle="1" w:styleId="Token">
    <w:name w:val="Token"/>
    <w:basedOn w:val="Normal"/>
    <w:qFormat/>
    <w:rsid w:val="00BC69FC"/>
    <w:pPr>
      <w:spacing w:before="0" w:after="0"/>
      <w:ind w:firstLine="170"/>
      <w:jc w:val="left"/>
    </w:pPr>
    <w:rPr>
      <w:rFonts w:ascii="Consolas" w:hAnsi="Consolas" w:cs="Arial"/>
      <w:b/>
      <w:bCs/>
      <w:color w:val="A6A6A6" w:themeColor="background1" w:themeShade="A6"/>
      <w:kern w:val="28"/>
      <w:sz w:val="18"/>
      <w:szCs w:val="28"/>
      <w:lang w:eastAsia="es-ES"/>
    </w:rPr>
  </w:style>
  <w:style w:type="paragraph" w:customStyle="1" w:styleId="C-TituloAnexo">
    <w:name w:val="C-Titulo Anexo"/>
    <w:basedOn w:val="Normal"/>
    <w:next w:val="Normal"/>
    <w:uiPriority w:val="99"/>
    <w:rsid w:val="00182686"/>
    <w:pPr>
      <w:keepNext/>
      <w:widowControl w:val="0"/>
      <w:numPr>
        <w:numId w:val="49"/>
      </w:numPr>
      <w:suppressAutoHyphens/>
      <w:spacing w:before="360" w:after="360"/>
    </w:pPr>
    <w:rPr>
      <w:rFonts w:ascii="Calibri" w:hAnsi="Calibri"/>
      <w:b/>
      <w:bCs/>
      <w:caps/>
      <w:sz w:val="32"/>
      <w:szCs w:val="32"/>
      <w:lang w:val="es-ES_tradnl" w:eastAsia="es-ES"/>
    </w:rPr>
  </w:style>
  <w:style w:type="paragraph" w:customStyle="1" w:styleId="Bullet4">
    <w:name w:val="Bullet 4"/>
    <w:basedOn w:val="Normal"/>
    <w:uiPriority w:val="99"/>
    <w:rsid w:val="00182686"/>
    <w:pPr>
      <w:widowControl w:val="0"/>
      <w:tabs>
        <w:tab w:val="num" w:pos="720"/>
        <w:tab w:val="num" w:pos="926"/>
        <w:tab w:val="left" w:pos="7920"/>
      </w:tabs>
      <w:spacing w:before="0" w:after="0" w:line="280" w:lineRule="exact"/>
      <w:ind w:left="720" w:hanging="360"/>
      <w:jc w:val="left"/>
    </w:pPr>
    <w:rPr>
      <w:rFonts w:ascii="Franklin Gothic Book" w:hAnsi="Franklin Gothic Book" w:cs="Franklin Gothic Book"/>
      <w:sz w:val="19"/>
      <w:szCs w:val="19"/>
      <w:lang w:val="en-AU" w:eastAsia="ja-JP"/>
    </w:rPr>
  </w:style>
  <w:style w:type="paragraph" w:styleId="Citadestacada">
    <w:name w:val="Intense Quote"/>
    <w:basedOn w:val="Normal"/>
    <w:next w:val="Normal"/>
    <w:link w:val="CitadestacadaCar"/>
    <w:uiPriority w:val="30"/>
    <w:qFormat/>
    <w:rsid w:val="00182686"/>
    <w:pPr>
      <w:pBdr>
        <w:top w:val="single" w:sz="4" w:space="10" w:color="4F81BD" w:themeColor="accent1"/>
        <w:bottom w:val="single" w:sz="4" w:space="10" w:color="4F81BD" w:themeColor="accent1"/>
      </w:pBdr>
      <w:spacing w:before="360" w:after="360"/>
      <w:ind w:left="864" w:right="864"/>
      <w:jc w:val="center"/>
    </w:pPr>
    <w:rPr>
      <w:rFonts w:ascii="Calibri" w:hAnsi="Calibri"/>
      <w:i/>
      <w:iCs/>
      <w:color w:val="4F81BD" w:themeColor="accent1"/>
      <w:sz w:val="24"/>
      <w:szCs w:val="20"/>
      <w:lang w:val="es-ES_tradnl" w:eastAsia="es-ES"/>
    </w:rPr>
  </w:style>
  <w:style w:type="character" w:customStyle="1" w:styleId="CitadestacadaCar">
    <w:name w:val="Cita destacada Car"/>
    <w:basedOn w:val="Fuentedeprrafopredeter"/>
    <w:link w:val="Citadestacada"/>
    <w:uiPriority w:val="30"/>
    <w:rsid w:val="00182686"/>
    <w:rPr>
      <w:rFonts w:ascii="Calibri" w:hAnsi="Calibri"/>
      <w:i/>
      <w:iCs/>
      <w:color w:val="4F81BD" w:themeColor="accent1"/>
      <w:sz w:val="24"/>
      <w:lang w:val="es-ES_tradnl"/>
    </w:rPr>
  </w:style>
  <w:style w:type="character" w:styleId="Ttulodellibro">
    <w:name w:val="Book Title"/>
    <w:basedOn w:val="Fuentedeprrafopredeter"/>
    <w:uiPriority w:val="33"/>
    <w:qFormat/>
    <w:rsid w:val="00182686"/>
    <w:rPr>
      <w:b/>
      <w:bCs/>
      <w:i/>
      <w:iCs/>
      <w:spacing w:val="5"/>
    </w:rPr>
  </w:style>
  <w:style w:type="paragraph" w:customStyle="1" w:styleId="LinkTitle">
    <w:name w:val="LinkTitle"/>
    <w:basedOn w:val="Normal"/>
    <w:qFormat/>
    <w:rsid w:val="00121F62"/>
    <w:pPr>
      <w:keepNext/>
      <w:keepLines/>
      <w:spacing w:before="120" w:after="0"/>
      <w:jc w:val="left"/>
    </w:pPr>
    <w:rPr>
      <w:rFonts w:ascii="Calibri" w:hAnsi="Calibri"/>
      <w:b/>
      <w:sz w:val="20"/>
      <w:szCs w:val="20"/>
      <w:lang w:val="es-ES_tradnl" w:eastAsia="es-ES"/>
    </w:rPr>
  </w:style>
  <w:style w:type="paragraph" w:customStyle="1" w:styleId="OOXML-Paragraph">
    <w:name w:val="OOXML-Paragraph"/>
    <w:basedOn w:val="Normal"/>
    <w:qFormat/>
    <w:rsid w:val="00910E76"/>
    <w:pPr>
      <w:spacing w:after="60"/>
      <w:ind w:firstLine="567"/>
    </w:pPr>
    <w:rPr>
      <w:rFonts w:eastAsia="Calibri"/>
      <w:noProof/>
      <w:sz w:val="24"/>
      <w:szCs w:val="20"/>
      <w:lang w:eastAsia="es-ES"/>
    </w:rPr>
  </w:style>
  <w:style w:type="paragraph" w:customStyle="1" w:styleId="Glossary">
    <w:name w:val="Glossary"/>
    <w:basedOn w:val="Normal"/>
    <w:qFormat/>
    <w:rsid w:val="005F611D"/>
    <w:pPr>
      <w:spacing w:before="0" w:after="120"/>
    </w:pPr>
  </w:style>
  <w:style w:type="character" w:customStyle="1" w:styleId="LinkUrl">
    <w:name w:val="LinkUrl"/>
    <w:basedOn w:val="Fuentedeprrafopredeter"/>
    <w:uiPriority w:val="1"/>
    <w:qFormat/>
    <w:rsid w:val="00C03317"/>
    <w:rPr>
      <w:color w:val="4F81BD" w:themeColor="accent1"/>
      <w:u w:val="single"/>
    </w:rPr>
  </w:style>
  <w:style w:type="paragraph" w:customStyle="1" w:styleId="Tablattulo">
    <w:name w:val="Tabla título"/>
    <w:basedOn w:val="Normal"/>
    <w:qFormat/>
    <w:rsid w:val="00F82590"/>
    <w:pPr>
      <w:spacing w:before="240" w:after="0"/>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622">
      <w:bodyDiv w:val="1"/>
      <w:marLeft w:val="0"/>
      <w:marRight w:val="0"/>
      <w:marTop w:val="0"/>
      <w:marBottom w:val="0"/>
      <w:divBdr>
        <w:top w:val="none" w:sz="0" w:space="0" w:color="auto"/>
        <w:left w:val="none" w:sz="0" w:space="0" w:color="auto"/>
        <w:bottom w:val="none" w:sz="0" w:space="0" w:color="auto"/>
        <w:right w:val="none" w:sz="0" w:space="0" w:color="auto"/>
      </w:divBdr>
    </w:div>
    <w:div w:id="32115961">
      <w:bodyDiv w:val="1"/>
      <w:marLeft w:val="0"/>
      <w:marRight w:val="0"/>
      <w:marTop w:val="0"/>
      <w:marBottom w:val="0"/>
      <w:divBdr>
        <w:top w:val="none" w:sz="0" w:space="0" w:color="auto"/>
        <w:left w:val="none" w:sz="0" w:space="0" w:color="auto"/>
        <w:bottom w:val="none" w:sz="0" w:space="0" w:color="auto"/>
        <w:right w:val="none" w:sz="0" w:space="0" w:color="auto"/>
      </w:divBdr>
    </w:div>
    <w:div w:id="38626946">
      <w:bodyDiv w:val="1"/>
      <w:marLeft w:val="0"/>
      <w:marRight w:val="0"/>
      <w:marTop w:val="0"/>
      <w:marBottom w:val="0"/>
      <w:divBdr>
        <w:top w:val="none" w:sz="0" w:space="0" w:color="auto"/>
        <w:left w:val="none" w:sz="0" w:space="0" w:color="auto"/>
        <w:bottom w:val="none" w:sz="0" w:space="0" w:color="auto"/>
        <w:right w:val="none" w:sz="0" w:space="0" w:color="auto"/>
      </w:divBdr>
      <w:divsChild>
        <w:div w:id="186866738">
          <w:marLeft w:val="0"/>
          <w:marRight w:val="0"/>
          <w:marTop w:val="150"/>
          <w:marBottom w:val="0"/>
          <w:divBdr>
            <w:top w:val="none" w:sz="0" w:space="0" w:color="auto"/>
            <w:left w:val="none" w:sz="0" w:space="0" w:color="auto"/>
            <w:bottom w:val="none" w:sz="0" w:space="0" w:color="auto"/>
            <w:right w:val="none" w:sz="0" w:space="0" w:color="auto"/>
          </w:divBdr>
          <w:divsChild>
            <w:div w:id="20865173">
              <w:marLeft w:val="0"/>
              <w:marRight w:val="0"/>
              <w:marTop w:val="0"/>
              <w:marBottom w:val="0"/>
              <w:divBdr>
                <w:top w:val="none" w:sz="0" w:space="0" w:color="auto"/>
                <w:left w:val="none" w:sz="0" w:space="0" w:color="auto"/>
                <w:bottom w:val="none" w:sz="0" w:space="0" w:color="auto"/>
                <w:right w:val="none" w:sz="0" w:space="0" w:color="auto"/>
              </w:divBdr>
            </w:div>
            <w:div w:id="625936411">
              <w:marLeft w:val="0"/>
              <w:marRight w:val="0"/>
              <w:marTop w:val="0"/>
              <w:marBottom w:val="0"/>
              <w:divBdr>
                <w:top w:val="none" w:sz="0" w:space="0" w:color="auto"/>
                <w:left w:val="none" w:sz="0" w:space="0" w:color="auto"/>
                <w:bottom w:val="none" w:sz="0" w:space="0" w:color="auto"/>
                <w:right w:val="none" w:sz="0" w:space="0" w:color="auto"/>
              </w:divBdr>
            </w:div>
            <w:div w:id="786966341">
              <w:marLeft w:val="0"/>
              <w:marRight w:val="0"/>
              <w:marTop w:val="0"/>
              <w:marBottom w:val="0"/>
              <w:divBdr>
                <w:top w:val="none" w:sz="0" w:space="0" w:color="auto"/>
                <w:left w:val="none" w:sz="0" w:space="0" w:color="auto"/>
                <w:bottom w:val="none" w:sz="0" w:space="0" w:color="auto"/>
                <w:right w:val="none" w:sz="0" w:space="0" w:color="auto"/>
              </w:divBdr>
            </w:div>
            <w:div w:id="1300964750">
              <w:marLeft w:val="0"/>
              <w:marRight w:val="0"/>
              <w:marTop w:val="0"/>
              <w:marBottom w:val="0"/>
              <w:divBdr>
                <w:top w:val="none" w:sz="0" w:space="0" w:color="auto"/>
                <w:left w:val="none" w:sz="0" w:space="0" w:color="auto"/>
                <w:bottom w:val="none" w:sz="0" w:space="0" w:color="auto"/>
                <w:right w:val="none" w:sz="0" w:space="0" w:color="auto"/>
              </w:divBdr>
            </w:div>
          </w:divsChild>
        </w:div>
        <w:div w:id="572198573">
          <w:marLeft w:val="0"/>
          <w:marRight w:val="0"/>
          <w:marTop w:val="150"/>
          <w:marBottom w:val="0"/>
          <w:divBdr>
            <w:top w:val="none" w:sz="0" w:space="0" w:color="auto"/>
            <w:left w:val="none" w:sz="0" w:space="0" w:color="auto"/>
            <w:bottom w:val="none" w:sz="0" w:space="0" w:color="auto"/>
            <w:right w:val="none" w:sz="0" w:space="0" w:color="auto"/>
          </w:divBdr>
          <w:divsChild>
            <w:div w:id="1032264532">
              <w:marLeft w:val="0"/>
              <w:marRight w:val="0"/>
              <w:marTop w:val="0"/>
              <w:marBottom w:val="0"/>
              <w:divBdr>
                <w:top w:val="none" w:sz="0" w:space="0" w:color="auto"/>
                <w:left w:val="none" w:sz="0" w:space="0" w:color="auto"/>
                <w:bottom w:val="none" w:sz="0" w:space="0" w:color="auto"/>
                <w:right w:val="none" w:sz="0" w:space="0" w:color="auto"/>
              </w:divBdr>
            </w:div>
            <w:div w:id="1566909637">
              <w:marLeft w:val="0"/>
              <w:marRight w:val="0"/>
              <w:marTop w:val="0"/>
              <w:marBottom w:val="0"/>
              <w:divBdr>
                <w:top w:val="none" w:sz="0" w:space="0" w:color="auto"/>
                <w:left w:val="none" w:sz="0" w:space="0" w:color="auto"/>
                <w:bottom w:val="none" w:sz="0" w:space="0" w:color="auto"/>
                <w:right w:val="none" w:sz="0" w:space="0" w:color="auto"/>
              </w:divBdr>
            </w:div>
            <w:div w:id="1656451846">
              <w:marLeft w:val="0"/>
              <w:marRight w:val="0"/>
              <w:marTop w:val="0"/>
              <w:marBottom w:val="0"/>
              <w:divBdr>
                <w:top w:val="none" w:sz="0" w:space="0" w:color="auto"/>
                <w:left w:val="none" w:sz="0" w:space="0" w:color="auto"/>
                <w:bottom w:val="none" w:sz="0" w:space="0" w:color="auto"/>
                <w:right w:val="none" w:sz="0" w:space="0" w:color="auto"/>
              </w:divBdr>
            </w:div>
            <w:div w:id="1770857426">
              <w:marLeft w:val="0"/>
              <w:marRight w:val="0"/>
              <w:marTop w:val="0"/>
              <w:marBottom w:val="0"/>
              <w:divBdr>
                <w:top w:val="none" w:sz="0" w:space="0" w:color="auto"/>
                <w:left w:val="none" w:sz="0" w:space="0" w:color="auto"/>
                <w:bottom w:val="none" w:sz="0" w:space="0" w:color="auto"/>
                <w:right w:val="none" w:sz="0" w:space="0" w:color="auto"/>
              </w:divBdr>
            </w:div>
          </w:divsChild>
        </w:div>
        <w:div w:id="1387340807">
          <w:marLeft w:val="0"/>
          <w:marRight w:val="0"/>
          <w:marTop w:val="150"/>
          <w:marBottom w:val="0"/>
          <w:divBdr>
            <w:top w:val="none" w:sz="0" w:space="0" w:color="auto"/>
            <w:left w:val="none" w:sz="0" w:space="0" w:color="auto"/>
            <w:bottom w:val="none" w:sz="0" w:space="0" w:color="auto"/>
            <w:right w:val="none" w:sz="0" w:space="0" w:color="auto"/>
          </w:divBdr>
          <w:divsChild>
            <w:div w:id="3842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1162">
      <w:bodyDiv w:val="1"/>
      <w:marLeft w:val="0"/>
      <w:marRight w:val="0"/>
      <w:marTop w:val="0"/>
      <w:marBottom w:val="0"/>
      <w:divBdr>
        <w:top w:val="none" w:sz="0" w:space="0" w:color="auto"/>
        <w:left w:val="none" w:sz="0" w:space="0" w:color="auto"/>
        <w:bottom w:val="none" w:sz="0" w:space="0" w:color="auto"/>
        <w:right w:val="none" w:sz="0" w:space="0" w:color="auto"/>
      </w:divBdr>
      <w:divsChild>
        <w:div w:id="159540811">
          <w:marLeft w:val="547"/>
          <w:marRight w:val="0"/>
          <w:marTop w:val="0"/>
          <w:marBottom w:val="0"/>
          <w:divBdr>
            <w:top w:val="none" w:sz="0" w:space="0" w:color="auto"/>
            <w:left w:val="none" w:sz="0" w:space="0" w:color="auto"/>
            <w:bottom w:val="none" w:sz="0" w:space="0" w:color="auto"/>
            <w:right w:val="none" w:sz="0" w:space="0" w:color="auto"/>
          </w:divBdr>
        </w:div>
      </w:divsChild>
    </w:div>
    <w:div w:id="56638035">
      <w:bodyDiv w:val="1"/>
      <w:marLeft w:val="0"/>
      <w:marRight w:val="0"/>
      <w:marTop w:val="0"/>
      <w:marBottom w:val="0"/>
      <w:divBdr>
        <w:top w:val="none" w:sz="0" w:space="0" w:color="auto"/>
        <w:left w:val="none" w:sz="0" w:space="0" w:color="auto"/>
        <w:bottom w:val="none" w:sz="0" w:space="0" w:color="auto"/>
        <w:right w:val="none" w:sz="0" w:space="0" w:color="auto"/>
      </w:divBdr>
      <w:divsChild>
        <w:div w:id="630207365">
          <w:marLeft w:val="547"/>
          <w:marRight w:val="0"/>
          <w:marTop w:val="0"/>
          <w:marBottom w:val="120"/>
          <w:divBdr>
            <w:top w:val="none" w:sz="0" w:space="0" w:color="auto"/>
            <w:left w:val="none" w:sz="0" w:space="0" w:color="auto"/>
            <w:bottom w:val="none" w:sz="0" w:space="0" w:color="auto"/>
            <w:right w:val="none" w:sz="0" w:space="0" w:color="auto"/>
          </w:divBdr>
        </w:div>
        <w:div w:id="937562811">
          <w:marLeft w:val="547"/>
          <w:marRight w:val="0"/>
          <w:marTop w:val="0"/>
          <w:marBottom w:val="120"/>
          <w:divBdr>
            <w:top w:val="none" w:sz="0" w:space="0" w:color="auto"/>
            <w:left w:val="none" w:sz="0" w:space="0" w:color="auto"/>
            <w:bottom w:val="none" w:sz="0" w:space="0" w:color="auto"/>
            <w:right w:val="none" w:sz="0" w:space="0" w:color="auto"/>
          </w:divBdr>
        </w:div>
        <w:div w:id="1096248691">
          <w:marLeft w:val="547"/>
          <w:marRight w:val="0"/>
          <w:marTop w:val="0"/>
          <w:marBottom w:val="120"/>
          <w:divBdr>
            <w:top w:val="none" w:sz="0" w:space="0" w:color="auto"/>
            <w:left w:val="none" w:sz="0" w:space="0" w:color="auto"/>
            <w:bottom w:val="none" w:sz="0" w:space="0" w:color="auto"/>
            <w:right w:val="none" w:sz="0" w:space="0" w:color="auto"/>
          </w:divBdr>
        </w:div>
        <w:div w:id="1220092215">
          <w:marLeft w:val="547"/>
          <w:marRight w:val="0"/>
          <w:marTop w:val="0"/>
          <w:marBottom w:val="120"/>
          <w:divBdr>
            <w:top w:val="none" w:sz="0" w:space="0" w:color="auto"/>
            <w:left w:val="none" w:sz="0" w:space="0" w:color="auto"/>
            <w:bottom w:val="none" w:sz="0" w:space="0" w:color="auto"/>
            <w:right w:val="none" w:sz="0" w:space="0" w:color="auto"/>
          </w:divBdr>
        </w:div>
        <w:div w:id="1251429142">
          <w:marLeft w:val="547"/>
          <w:marRight w:val="0"/>
          <w:marTop w:val="0"/>
          <w:marBottom w:val="120"/>
          <w:divBdr>
            <w:top w:val="none" w:sz="0" w:space="0" w:color="auto"/>
            <w:left w:val="none" w:sz="0" w:space="0" w:color="auto"/>
            <w:bottom w:val="none" w:sz="0" w:space="0" w:color="auto"/>
            <w:right w:val="none" w:sz="0" w:space="0" w:color="auto"/>
          </w:divBdr>
        </w:div>
        <w:div w:id="1386374813">
          <w:marLeft w:val="547"/>
          <w:marRight w:val="0"/>
          <w:marTop w:val="0"/>
          <w:marBottom w:val="120"/>
          <w:divBdr>
            <w:top w:val="none" w:sz="0" w:space="0" w:color="auto"/>
            <w:left w:val="none" w:sz="0" w:space="0" w:color="auto"/>
            <w:bottom w:val="none" w:sz="0" w:space="0" w:color="auto"/>
            <w:right w:val="none" w:sz="0" w:space="0" w:color="auto"/>
          </w:divBdr>
        </w:div>
        <w:div w:id="1905335067">
          <w:marLeft w:val="547"/>
          <w:marRight w:val="0"/>
          <w:marTop w:val="0"/>
          <w:marBottom w:val="120"/>
          <w:divBdr>
            <w:top w:val="none" w:sz="0" w:space="0" w:color="auto"/>
            <w:left w:val="none" w:sz="0" w:space="0" w:color="auto"/>
            <w:bottom w:val="none" w:sz="0" w:space="0" w:color="auto"/>
            <w:right w:val="none" w:sz="0" w:space="0" w:color="auto"/>
          </w:divBdr>
        </w:div>
      </w:divsChild>
    </w:div>
    <w:div w:id="94638654">
      <w:bodyDiv w:val="1"/>
      <w:marLeft w:val="0"/>
      <w:marRight w:val="0"/>
      <w:marTop w:val="0"/>
      <w:marBottom w:val="0"/>
      <w:divBdr>
        <w:top w:val="none" w:sz="0" w:space="0" w:color="auto"/>
        <w:left w:val="none" w:sz="0" w:space="0" w:color="auto"/>
        <w:bottom w:val="none" w:sz="0" w:space="0" w:color="auto"/>
        <w:right w:val="none" w:sz="0" w:space="0" w:color="auto"/>
      </w:divBdr>
    </w:div>
    <w:div w:id="109711530">
      <w:bodyDiv w:val="1"/>
      <w:marLeft w:val="0"/>
      <w:marRight w:val="0"/>
      <w:marTop w:val="0"/>
      <w:marBottom w:val="0"/>
      <w:divBdr>
        <w:top w:val="none" w:sz="0" w:space="0" w:color="auto"/>
        <w:left w:val="none" w:sz="0" w:space="0" w:color="auto"/>
        <w:bottom w:val="none" w:sz="0" w:space="0" w:color="auto"/>
        <w:right w:val="none" w:sz="0" w:space="0" w:color="auto"/>
      </w:divBdr>
    </w:div>
    <w:div w:id="110056406">
      <w:bodyDiv w:val="1"/>
      <w:marLeft w:val="0"/>
      <w:marRight w:val="0"/>
      <w:marTop w:val="0"/>
      <w:marBottom w:val="0"/>
      <w:divBdr>
        <w:top w:val="none" w:sz="0" w:space="0" w:color="auto"/>
        <w:left w:val="none" w:sz="0" w:space="0" w:color="auto"/>
        <w:bottom w:val="none" w:sz="0" w:space="0" w:color="auto"/>
        <w:right w:val="none" w:sz="0" w:space="0" w:color="auto"/>
      </w:divBdr>
      <w:divsChild>
        <w:div w:id="606079147">
          <w:marLeft w:val="274"/>
          <w:marRight w:val="0"/>
          <w:marTop w:val="0"/>
          <w:marBottom w:val="80"/>
          <w:divBdr>
            <w:top w:val="none" w:sz="0" w:space="0" w:color="auto"/>
            <w:left w:val="none" w:sz="0" w:space="0" w:color="auto"/>
            <w:bottom w:val="none" w:sz="0" w:space="0" w:color="auto"/>
            <w:right w:val="none" w:sz="0" w:space="0" w:color="auto"/>
          </w:divBdr>
        </w:div>
        <w:div w:id="700594417">
          <w:marLeft w:val="274"/>
          <w:marRight w:val="0"/>
          <w:marTop w:val="0"/>
          <w:marBottom w:val="80"/>
          <w:divBdr>
            <w:top w:val="none" w:sz="0" w:space="0" w:color="auto"/>
            <w:left w:val="none" w:sz="0" w:space="0" w:color="auto"/>
            <w:bottom w:val="none" w:sz="0" w:space="0" w:color="auto"/>
            <w:right w:val="none" w:sz="0" w:space="0" w:color="auto"/>
          </w:divBdr>
        </w:div>
      </w:divsChild>
    </w:div>
    <w:div w:id="128474744">
      <w:bodyDiv w:val="1"/>
      <w:marLeft w:val="0"/>
      <w:marRight w:val="0"/>
      <w:marTop w:val="0"/>
      <w:marBottom w:val="0"/>
      <w:divBdr>
        <w:top w:val="none" w:sz="0" w:space="0" w:color="auto"/>
        <w:left w:val="none" w:sz="0" w:space="0" w:color="auto"/>
        <w:bottom w:val="none" w:sz="0" w:space="0" w:color="auto"/>
        <w:right w:val="none" w:sz="0" w:space="0" w:color="auto"/>
      </w:divBdr>
    </w:div>
    <w:div w:id="128478734">
      <w:bodyDiv w:val="1"/>
      <w:marLeft w:val="0"/>
      <w:marRight w:val="0"/>
      <w:marTop w:val="0"/>
      <w:marBottom w:val="0"/>
      <w:divBdr>
        <w:top w:val="none" w:sz="0" w:space="0" w:color="auto"/>
        <w:left w:val="none" w:sz="0" w:space="0" w:color="auto"/>
        <w:bottom w:val="none" w:sz="0" w:space="0" w:color="auto"/>
        <w:right w:val="none" w:sz="0" w:space="0" w:color="auto"/>
      </w:divBdr>
    </w:div>
    <w:div w:id="138886888">
      <w:bodyDiv w:val="1"/>
      <w:marLeft w:val="0"/>
      <w:marRight w:val="0"/>
      <w:marTop w:val="0"/>
      <w:marBottom w:val="0"/>
      <w:divBdr>
        <w:top w:val="none" w:sz="0" w:space="0" w:color="auto"/>
        <w:left w:val="none" w:sz="0" w:space="0" w:color="auto"/>
        <w:bottom w:val="none" w:sz="0" w:space="0" w:color="auto"/>
        <w:right w:val="none" w:sz="0" w:space="0" w:color="auto"/>
      </w:divBdr>
      <w:divsChild>
        <w:div w:id="283511559">
          <w:marLeft w:val="547"/>
          <w:marRight w:val="0"/>
          <w:marTop w:val="0"/>
          <w:marBottom w:val="0"/>
          <w:divBdr>
            <w:top w:val="none" w:sz="0" w:space="0" w:color="auto"/>
            <w:left w:val="none" w:sz="0" w:space="0" w:color="auto"/>
            <w:bottom w:val="none" w:sz="0" w:space="0" w:color="auto"/>
            <w:right w:val="none" w:sz="0" w:space="0" w:color="auto"/>
          </w:divBdr>
        </w:div>
      </w:divsChild>
    </w:div>
    <w:div w:id="146367509">
      <w:bodyDiv w:val="1"/>
      <w:marLeft w:val="0"/>
      <w:marRight w:val="0"/>
      <w:marTop w:val="0"/>
      <w:marBottom w:val="0"/>
      <w:divBdr>
        <w:top w:val="none" w:sz="0" w:space="0" w:color="auto"/>
        <w:left w:val="none" w:sz="0" w:space="0" w:color="auto"/>
        <w:bottom w:val="none" w:sz="0" w:space="0" w:color="auto"/>
        <w:right w:val="none" w:sz="0" w:space="0" w:color="auto"/>
      </w:divBdr>
      <w:divsChild>
        <w:div w:id="284580147">
          <w:marLeft w:val="0"/>
          <w:marRight w:val="0"/>
          <w:marTop w:val="150"/>
          <w:marBottom w:val="240"/>
          <w:divBdr>
            <w:top w:val="single" w:sz="6" w:space="8" w:color="D04437"/>
            <w:left w:val="single" w:sz="6" w:space="27" w:color="D04437"/>
            <w:bottom w:val="single" w:sz="6" w:space="8" w:color="D04437"/>
            <w:right w:val="single" w:sz="6" w:space="8" w:color="D04437"/>
          </w:divBdr>
        </w:div>
        <w:div w:id="479422898">
          <w:marLeft w:val="0"/>
          <w:marRight w:val="0"/>
          <w:marTop w:val="150"/>
          <w:marBottom w:val="240"/>
          <w:divBdr>
            <w:top w:val="single" w:sz="6" w:space="8" w:color="AAB8C6"/>
            <w:left w:val="single" w:sz="6" w:space="27" w:color="AAB8C6"/>
            <w:bottom w:val="single" w:sz="6" w:space="8" w:color="AAB8C6"/>
            <w:right w:val="single" w:sz="6" w:space="8" w:color="AAB8C6"/>
          </w:divBdr>
        </w:div>
        <w:div w:id="1258058816">
          <w:marLeft w:val="0"/>
          <w:marRight w:val="0"/>
          <w:marTop w:val="150"/>
          <w:marBottom w:val="240"/>
          <w:divBdr>
            <w:top w:val="single" w:sz="6" w:space="8" w:color="91C89C"/>
            <w:left w:val="single" w:sz="6" w:space="27" w:color="91C89C"/>
            <w:bottom w:val="single" w:sz="6" w:space="8" w:color="91C89C"/>
            <w:right w:val="single" w:sz="6" w:space="8" w:color="91C89C"/>
          </w:divBdr>
        </w:div>
        <w:div w:id="1702243804">
          <w:marLeft w:val="0"/>
          <w:marRight w:val="0"/>
          <w:marTop w:val="150"/>
          <w:marBottom w:val="240"/>
          <w:divBdr>
            <w:top w:val="single" w:sz="6" w:space="8" w:color="91C89C"/>
            <w:left w:val="single" w:sz="6" w:space="27" w:color="91C89C"/>
            <w:bottom w:val="single" w:sz="6" w:space="8" w:color="91C89C"/>
            <w:right w:val="single" w:sz="6" w:space="8" w:color="91C89C"/>
          </w:divBdr>
        </w:div>
        <w:div w:id="1742752490">
          <w:marLeft w:val="0"/>
          <w:marRight w:val="0"/>
          <w:marTop w:val="150"/>
          <w:marBottom w:val="240"/>
          <w:divBdr>
            <w:top w:val="single" w:sz="6" w:space="8" w:color="FFEAAE"/>
            <w:left w:val="single" w:sz="6" w:space="27" w:color="FFEAAE"/>
            <w:bottom w:val="single" w:sz="6" w:space="8" w:color="FFEAAE"/>
            <w:right w:val="single" w:sz="6" w:space="8" w:color="FFEAAE"/>
          </w:divBdr>
        </w:div>
        <w:div w:id="1742822977">
          <w:marLeft w:val="0"/>
          <w:marRight w:val="0"/>
          <w:marTop w:val="150"/>
          <w:marBottom w:val="240"/>
          <w:divBdr>
            <w:top w:val="single" w:sz="6" w:space="8" w:color="AAB8C6"/>
            <w:left w:val="single" w:sz="6" w:space="27" w:color="AAB8C6"/>
            <w:bottom w:val="single" w:sz="6" w:space="8" w:color="AAB8C6"/>
            <w:right w:val="single" w:sz="6" w:space="8" w:color="AAB8C6"/>
          </w:divBdr>
        </w:div>
        <w:div w:id="2141802872">
          <w:marLeft w:val="0"/>
          <w:marRight w:val="0"/>
          <w:marTop w:val="150"/>
          <w:marBottom w:val="240"/>
          <w:divBdr>
            <w:top w:val="single" w:sz="6" w:space="8" w:color="D04437"/>
            <w:left w:val="single" w:sz="6" w:space="27" w:color="D04437"/>
            <w:bottom w:val="single" w:sz="6" w:space="8" w:color="D04437"/>
            <w:right w:val="single" w:sz="6" w:space="8" w:color="D04437"/>
          </w:divBdr>
        </w:div>
      </w:divsChild>
    </w:div>
    <w:div w:id="150755372">
      <w:bodyDiv w:val="1"/>
      <w:marLeft w:val="0"/>
      <w:marRight w:val="0"/>
      <w:marTop w:val="0"/>
      <w:marBottom w:val="0"/>
      <w:divBdr>
        <w:top w:val="none" w:sz="0" w:space="0" w:color="auto"/>
        <w:left w:val="none" w:sz="0" w:space="0" w:color="auto"/>
        <w:bottom w:val="none" w:sz="0" w:space="0" w:color="auto"/>
        <w:right w:val="none" w:sz="0" w:space="0" w:color="auto"/>
      </w:divBdr>
    </w:div>
    <w:div w:id="167527220">
      <w:bodyDiv w:val="1"/>
      <w:marLeft w:val="0"/>
      <w:marRight w:val="0"/>
      <w:marTop w:val="0"/>
      <w:marBottom w:val="0"/>
      <w:divBdr>
        <w:top w:val="none" w:sz="0" w:space="0" w:color="auto"/>
        <w:left w:val="none" w:sz="0" w:space="0" w:color="auto"/>
        <w:bottom w:val="none" w:sz="0" w:space="0" w:color="auto"/>
        <w:right w:val="none" w:sz="0" w:space="0" w:color="auto"/>
      </w:divBdr>
      <w:divsChild>
        <w:div w:id="484472729">
          <w:marLeft w:val="274"/>
          <w:marRight w:val="0"/>
          <w:marTop w:val="0"/>
          <w:marBottom w:val="120"/>
          <w:divBdr>
            <w:top w:val="none" w:sz="0" w:space="0" w:color="auto"/>
            <w:left w:val="none" w:sz="0" w:space="0" w:color="auto"/>
            <w:bottom w:val="none" w:sz="0" w:space="0" w:color="auto"/>
            <w:right w:val="none" w:sz="0" w:space="0" w:color="auto"/>
          </w:divBdr>
        </w:div>
        <w:div w:id="558632494">
          <w:marLeft w:val="274"/>
          <w:marRight w:val="0"/>
          <w:marTop w:val="0"/>
          <w:marBottom w:val="120"/>
          <w:divBdr>
            <w:top w:val="none" w:sz="0" w:space="0" w:color="auto"/>
            <w:left w:val="none" w:sz="0" w:space="0" w:color="auto"/>
            <w:bottom w:val="none" w:sz="0" w:space="0" w:color="auto"/>
            <w:right w:val="none" w:sz="0" w:space="0" w:color="auto"/>
          </w:divBdr>
        </w:div>
        <w:div w:id="859471164">
          <w:marLeft w:val="274"/>
          <w:marRight w:val="0"/>
          <w:marTop w:val="0"/>
          <w:marBottom w:val="120"/>
          <w:divBdr>
            <w:top w:val="none" w:sz="0" w:space="0" w:color="auto"/>
            <w:left w:val="none" w:sz="0" w:space="0" w:color="auto"/>
            <w:bottom w:val="none" w:sz="0" w:space="0" w:color="auto"/>
            <w:right w:val="none" w:sz="0" w:space="0" w:color="auto"/>
          </w:divBdr>
        </w:div>
      </w:divsChild>
    </w:div>
    <w:div w:id="168718571">
      <w:bodyDiv w:val="1"/>
      <w:marLeft w:val="0"/>
      <w:marRight w:val="0"/>
      <w:marTop w:val="0"/>
      <w:marBottom w:val="0"/>
      <w:divBdr>
        <w:top w:val="none" w:sz="0" w:space="0" w:color="auto"/>
        <w:left w:val="none" w:sz="0" w:space="0" w:color="auto"/>
        <w:bottom w:val="none" w:sz="0" w:space="0" w:color="auto"/>
        <w:right w:val="none" w:sz="0" w:space="0" w:color="auto"/>
      </w:divBdr>
    </w:div>
    <w:div w:id="195505698">
      <w:bodyDiv w:val="1"/>
      <w:marLeft w:val="0"/>
      <w:marRight w:val="0"/>
      <w:marTop w:val="0"/>
      <w:marBottom w:val="0"/>
      <w:divBdr>
        <w:top w:val="none" w:sz="0" w:space="0" w:color="auto"/>
        <w:left w:val="none" w:sz="0" w:space="0" w:color="auto"/>
        <w:bottom w:val="none" w:sz="0" w:space="0" w:color="auto"/>
        <w:right w:val="none" w:sz="0" w:space="0" w:color="auto"/>
      </w:divBdr>
    </w:div>
    <w:div w:id="207491713">
      <w:bodyDiv w:val="1"/>
      <w:marLeft w:val="0"/>
      <w:marRight w:val="0"/>
      <w:marTop w:val="0"/>
      <w:marBottom w:val="0"/>
      <w:divBdr>
        <w:top w:val="none" w:sz="0" w:space="0" w:color="auto"/>
        <w:left w:val="none" w:sz="0" w:space="0" w:color="auto"/>
        <w:bottom w:val="none" w:sz="0" w:space="0" w:color="auto"/>
        <w:right w:val="none" w:sz="0" w:space="0" w:color="auto"/>
      </w:divBdr>
      <w:divsChild>
        <w:div w:id="135152191">
          <w:marLeft w:val="0"/>
          <w:marRight w:val="0"/>
          <w:marTop w:val="150"/>
          <w:marBottom w:val="0"/>
          <w:divBdr>
            <w:top w:val="none" w:sz="0" w:space="0" w:color="auto"/>
            <w:left w:val="none" w:sz="0" w:space="0" w:color="auto"/>
            <w:bottom w:val="none" w:sz="0" w:space="0" w:color="auto"/>
            <w:right w:val="none" w:sz="0" w:space="0" w:color="auto"/>
          </w:divBdr>
          <w:divsChild>
            <w:div w:id="291594132">
              <w:marLeft w:val="0"/>
              <w:marRight w:val="0"/>
              <w:marTop w:val="0"/>
              <w:marBottom w:val="0"/>
              <w:divBdr>
                <w:top w:val="none" w:sz="0" w:space="0" w:color="auto"/>
                <w:left w:val="none" w:sz="0" w:space="0" w:color="auto"/>
                <w:bottom w:val="none" w:sz="0" w:space="0" w:color="auto"/>
                <w:right w:val="none" w:sz="0" w:space="0" w:color="auto"/>
              </w:divBdr>
            </w:div>
            <w:div w:id="1317802121">
              <w:marLeft w:val="0"/>
              <w:marRight w:val="0"/>
              <w:marTop w:val="0"/>
              <w:marBottom w:val="0"/>
              <w:divBdr>
                <w:top w:val="none" w:sz="0" w:space="0" w:color="auto"/>
                <w:left w:val="none" w:sz="0" w:space="0" w:color="auto"/>
                <w:bottom w:val="none" w:sz="0" w:space="0" w:color="auto"/>
                <w:right w:val="none" w:sz="0" w:space="0" w:color="auto"/>
              </w:divBdr>
            </w:div>
            <w:div w:id="1918708866">
              <w:marLeft w:val="0"/>
              <w:marRight w:val="0"/>
              <w:marTop w:val="0"/>
              <w:marBottom w:val="0"/>
              <w:divBdr>
                <w:top w:val="none" w:sz="0" w:space="0" w:color="auto"/>
                <w:left w:val="none" w:sz="0" w:space="0" w:color="auto"/>
                <w:bottom w:val="none" w:sz="0" w:space="0" w:color="auto"/>
                <w:right w:val="none" w:sz="0" w:space="0" w:color="auto"/>
              </w:divBdr>
            </w:div>
            <w:div w:id="2083791047">
              <w:marLeft w:val="0"/>
              <w:marRight w:val="0"/>
              <w:marTop w:val="0"/>
              <w:marBottom w:val="0"/>
              <w:divBdr>
                <w:top w:val="none" w:sz="0" w:space="0" w:color="auto"/>
                <w:left w:val="none" w:sz="0" w:space="0" w:color="auto"/>
                <w:bottom w:val="none" w:sz="0" w:space="0" w:color="auto"/>
                <w:right w:val="none" w:sz="0" w:space="0" w:color="auto"/>
              </w:divBdr>
            </w:div>
          </w:divsChild>
        </w:div>
        <w:div w:id="1212618791">
          <w:marLeft w:val="0"/>
          <w:marRight w:val="0"/>
          <w:marTop w:val="150"/>
          <w:marBottom w:val="0"/>
          <w:divBdr>
            <w:top w:val="none" w:sz="0" w:space="0" w:color="auto"/>
            <w:left w:val="none" w:sz="0" w:space="0" w:color="auto"/>
            <w:bottom w:val="none" w:sz="0" w:space="0" w:color="auto"/>
            <w:right w:val="none" w:sz="0" w:space="0" w:color="auto"/>
          </w:divBdr>
          <w:divsChild>
            <w:div w:id="566500764">
              <w:marLeft w:val="0"/>
              <w:marRight w:val="0"/>
              <w:marTop w:val="0"/>
              <w:marBottom w:val="0"/>
              <w:divBdr>
                <w:top w:val="none" w:sz="0" w:space="0" w:color="auto"/>
                <w:left w:val="none" w:sz="0" w:space="0" w:color="auto"/>
                <w:bottom w:val="none" w:sz="0" w:space="0" w:color="auto"/>
                <w:right w:val="none" w:sz="0" w:space="0" w:color="auto"/>
              </w:divBdr>
            </w:div>
            <w:div w:id="1314020874">
              <w:marLeft w:val="0"/>
              <w:marRight w:val="0"/>
              <w:marTop w:val="0"/>
              <w:marBottom w:val="0"/>
              <w:divBdr>
                <w:top w:val="none" w:sz="0" w:space="0" w:color="auto"/>
                <w:left w:val="none" w:sz="0" w:space="0" w:color="auto"/>
                <w:bottom w:val="none" w:sz="0" w:space="0" w:color="auto"/>
                <w:right w:val="none" w:sz="0" w:space="0" w:color="auto"/>
              </w:divBdr>
            </w:div>
            <w:div w:id="1483737790">
              <w:marLeft w:val="0"/>
              <w:marRight w:val="0"/>
              <w:marTop w:val="0"/>
              <w:marBottom w:val="0"/>
              <w:divBdr>
                <w:top w:val="none" w:sz="0" w:space="0" w:color="auto"/>
                <w:left w:val="none" w:sz="0" w:space="0" w:color="auto"/>
                <w:bottom w:val="none" w:sz="0" w:space="0" w:color="auto"/>
                <w:right w:val="none" w:sz="0" w:space="0" w:color="auto"/>
              </w:divBdr>
            </w:div>
            <w:div w:id="2121680989">
              <w:marLeft w:val="0"/>
              <w:marRight w:val="0"/>
              <w:marTop w:val="0"/>
              <w:marBottom w:val="0"/>
              <w:divBdr>
                <w:top w:val="none" w:sz="0" w:space="0" w:color="auto"/>
                <w:left w:val="none" w:sz="0" w:space="0" w:color="auto"/>
                <w:bottom w:val="none" w:sz="0" w:space="0" w:color="auto"/>
                <w:right w:val="none" w:sz="0" w:space="0" w:color="auto"/>
              </w:divBdr>
            </w:div>
          </w:divsChild>
        </w:div>
        <w:div w:id="1228880475">
          <w:marLeft w:val="0"/>
          <w:marRight w:val="0"/>
          <w:marTop w:val="150"/>
          <w:marBottom w:val="0"/>
          <w:divBdr>
            <w:top w:val="none" w:sz="0" w:space="0" w:color="auto"/>
            <w:left w:val="none" w:sz="0" w:space="0" w:color="auto"/>
            <w:bottom w:val="none" w:sz="0" w:space="0" w:color="auto"/>
            <w:right w:val="none" w:sz="0" w:space="0" w:color="auto"/>
          </w:divBdr>
          <w:divsChild>
            <w:div w:id="6437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60719">
      <w:bodyDiv w:val="1"/>
      <w:marLeft w:val="0"/>
      <w:marRight w:val="0"/>
      <w:marTop w:val="0"/>
      <w:marBottom w:val="0"/>
      <w:divBdr>
        <w:top w:val="none" w:sz="0" w:space="0" w:color="auto"/>
        <w:left w:val="none" w:sz="0" w:space="0" w:color="auto"/>
        <w:bottom w:val="none" w:sz="0" w:space="0" w:color="auto"/>
        <w:right w:val="none" w:sz="0" w:space="0" w:color="auto"/>
      </w:divBdr>
      <w:divsChild>
        <w:div w:id="1544900293">
          <w:marLeft w:val="547"/>
          <w:marRight w:val="0"/>
          <w:marTop w:val="0"/>
          <w:marBottom w:val="0"/>
          <w:divBdr>
            <w:top w:val="none" w:sz="0" w:space="0" w:color="auto"/>
            <w:left w:val="none" w:sz="0" w:space="0" w:color="auto"/>
            <w:bottom w:val="none" w:sz="0" w:space="0" w:color="auto"/>
            <w:right w:val="none" w:sz="0" w:space="0" w:color="auto"/>
          </w:divBdr>
        </w:div>
      </w:divsChild>
    </w:div>
    <w:div w:id="227886413">
      <w:bodyDiv w:val="1"/>
      <w:marLeft w:val="0"/>
      <w:marRight w:val="0"/>
      <w:marTop w:val="0"/>
      <w:marBottom w:val="0"/>
      <w:divBdr>
        <w:top w:val="none" w:sz="0" w:space="0" w:color="auto"/>
        <w:left w:val="none" w:sz="0" w:space="0" w:color="auto"/>
        <w:bottom w:val="none" w:sz="0" w:space="0" w:color="auto"/>
        <w:right w:val="none" w:sz="0" w:space="0" w:color="auto"/>
      </w:divBdr>
    </w:div>
    <w:div w:id="253825873">
      <w:bodyDiv w:val="1"/>
      <w:marLeft w:val="0"/>
      <w:marRight w:val="0"/>
      <w:marTop w:val="0"/>
      <w:marBottom w:val="0"/>
      <w:divBdr>
        <w:top w:val="none" w:sz="0" w:space="0" w:color="auto"/>
        <w:left w:val="none" w:sz="0" w:space="0" w:color="auto"/>
        <w:bottom w:val="none" w:sz="0" w:space="0" w:color="auto"/>
        <w:right w:val="none" w:sz="0" w:space="0" w:color="auto"/>
      </w:divBdr>
    </w:div>
    <w:div w:id="259803281">
      <w:bodyDiv w:val="1"/>
      <w:marLeft w:val="0"/>
      <w:marRight w:val="0"/>
      <w:marTop w:val="0"/>
      <w:marBottom w:val="0"/>
      <w:divBdr>
        <w:top w:val="none" w:sz="0" w:space="0" w:color="auto"/>
        <w:left w:val="none" w:sz="0" w:space="0" w:color="auto"/>
        <w:bottom w:val="none" w:sz="0" w:space="0" w:color="auto"/>
        <w:right w:val="none" w:sz="0" w:space="0" w:color="auto"/>
      </w:divBdr>
    </w:div>
    <w:div w:id="294142521">
      <w:bodyDiv w:val="1"/>
      <w:marLeft w:val="0"/>
      <w:marRight w:val="0"/>
      <w:marTop w:val="0"/>
      <w:marBottom w:val="0"/>
      <w:divBdr>
        <w:top w:val="none" w:sz="0" w:space="0" w:color="auto"/>
        <w:left w:val="none" w:sz="0" w:space="0" w:color="auto"/>
        <w:bottom w:val="none" w:sz="0" w:space="0" w:color="auto"/>
        <w:right w:val="none" w:sz="0" w:space="0" w:color="auto"/>
      </w:divBdr>
    </w:div>
    <w:div w:id="305553041">
      <w:bodyDiv w:val="1"/>
      <w:marLeft w:val="0"/>
      <w:marRight w:val="0"/>
      <w:marTop w:val="0"/>
      <w:marBottom w:val="0"/>
      <w:divBdr>
        <w:top w:val="none" w:sz="0" w:space="0" w:color="auto"/>
        <w:left w:val="none" w:sz="0" w:space="0" w:color="auto"/>
        <w:bottom w:val="none" w:sz="0" w:space="0" w:color="auto"/>
        <w:right w:val="none" w:sz="0" w:space="0" w:color="auto"/>
      </w:divBdr>
    </w:div>
    <w:div w:id="305671889">
      <w:bodyDiv w:val="1"/>
      <w:marLeft w:val="0"/>
      <w:marRight w:val="0"/>
      <w:marTop w:val="0"/>
      <w:marBottom w:val="0"/>
      <w:divBdr>
        <w:top w:val="none" w:sz="0" w:space="0" w:color="auto"/>
        <w:left w:val="none" w:sz="0" w:space="0" w:color="auto"/>
        <w:bottom w:val="none" w:sz="0" w:space="0" w:color="auto"/>
        <w:right w:val="none" w:sz="0" w:space="0" w:color="auto"/>
      </w:divBdr>
    </w:div>
    <w:div w:id="307977818">
      <w:bodyDiv w:val="1"/>
      <w:marLeft w:val="0"/>
      <w:marRight w:val="0"/>
      <w:marTop w:val="0"/>
      <w:marBottom w:val="0"/>
      <w:divBdr>
        <w:top w:val="none" w:sz="0" w:space="0" w:color="auto"/>
        <w:left w:val="none" w:sz="0" w:space="0" w:color="auto"/>
        <w:bottom w:val="none" w:sz="0" w:space="0" w:color="auto"/>
        <w:right w:val="none" w:sz="0" w:space="0" w:color="auto"/>
      </w:divBdr>
      <w:divsChild>
        <w:div w:id="1145076792">
          <w:marLeft w:val="547"/>
          <w:marRight w:val="0"/>
          <w:marTop w:val="0"/>
          <w:marBottom w:val="0"/>
          <w:divBdr>
            <w:top w:val="none" w:sz="0" w:space="0" w:color="auto"/>
            <w:left w:val="none" w:sz="0" w:space="0" w:color="auto"/>
            <w:bottom w:val="none" w:sz="0" w:space="0" w:color="auto"/>
            <w:right w:val="none" w:sz="0" w:space="0" w:color="auto"/>
          </w:divBdr>
        </w:div>
      </w:divsChild>
    </w:div>
    <w:div w:id="323166907">
      <w:bodyDiv w:val="1"/>
      <w:marLeft w:val="0"/>
      <w:marRight w:val="0"/>
      <w:marTop w:val="0"/>
      <w:marBottom w:val="0"/>
      <w:divBdr>
        <w:top w:val="none" w:sz="0" w:space="0" w:color="auto"/>
        <w:left w:val="none" w:sz="0" w:space="0" w:color="auto"/>
        <w:bottom w:val="none" w:sz="0" w:space="0" w:color="auto"/>
        <w:right w:val="none" w:sz="0" w:space="0" w:color="auto"/>
      </w:divBdr>
    </w:div>
    <w:div w:id="326248104">
      <w:bodyDiv w:val="1"/>
      <w:marLeft w:val="0"/>
      <w:marRight w:val="0"/>
      <w:marTop w:val="0"/>
      <w:marBottom w:val="0"/>
      <w:divBdr>
        <w:top w:val="none" w:sz="0" w:space="0" w:color="auto"/>
        <w:left w:val="none" w:sz="0" w:space="0" w:color="auto"/>
        <w:bottom w:val="none" w:sz="0" w:space="0" w:color="auto"/>
        <w:right w:val="none" w:sz="0" w:space="0" w:color="auto"/>
      </w:divBdr>
    </w:div>
    <w:div w:id="349449892">
      <w:bodyDiv w:val="1"/>
      <w:marLeft w:val="0"/>
      <w:marRight w:val="0"/>
      <w:marTop w:val="0"/>
      <w:marBottom w:val="0"/>
      <w:divBdr>
        <w:top w:val="none" w:sz="0" w:space="0" w:color="auto"/>
        <w:left w:val="none" w:sz="0" w:space="0" w:color="auto"/>
        <w:bottom w:val="none" w:sz="0" w:space="0" w:color="auto"/>
        <w:right w:val="none" w:sz="0" w:space="0" w:color="auto"/>
      </w:divBdr>
    </w:div>
    <w:div w:id="366835886">
      <w:bodyDiv w:val="1"/>
      <w:marLeft w:val="0"/>
      <w:marRight w:val="0"/>
      <w:marTop w:val="0"/>
      <w:marBottom w:val="0"/>
      <w:divBdr>
        <w:top w:val="none" w:sz="0" w:space="0" w:color="auto"/>
        <w:left w:val="none" w:sz="0" w:space="0" w:color="auto"/>
        <w:bottom w:val="none" w:sz="0" w:space="0" w:color="auto"/>
        <w:right w:val="none" w:sz="0" w:space="0" w:color="auto"/>
      </w:divBdr>
    </w:div>
    <w:div w:id="368917299">
      <w:bodyDiv w:val="1"/>
      <w:marLeft w:val="0"/>
      <w:marRight w:val="0"/>
      <w:marTop w:val="0"/>
      <w:marBottom w:val="0"/>
      <w:divBdr>
        <w:top w:val="none" w:sz="0" w:space="0" w:color="auto"/>
        <w:left w:val="none" w:sz="0" w:space="0" w:color="auto"/>
        <w:bottom w:val="none" w:sz="0" w:space="0" w:color="auto"/>
        <w:right w:val="none" w:sz="0" w:space="0" w:color="auto"/>
      </w:divBdr>
    </w:div>
    <w:div w:id="402262375">
      <w:bodyDiv w:val="1"/>
      <w:marLeft w:val="0"/>
      <w:marRight w:val="0"/>
      <w:marTop w:val="0"/>
      <w:marBottom w:val="0"/>
      <w:divBdr>
        <w:top w:val="none" w:sz="0" w:space="0" w:color="auto"/>
        <w:left w:val="none" w:sz="0" w:space="0" w:color="auto"/>
        <w:bottom w:val="none" w:sz="0" w:space="0" w:color="auto"/>
        <w:right w:val="none" w:sz="0" w:space="0" w:color="auto"/>
      </w:divBdr>
      <w:divsChild>
        <w:div w:id="185216240">
          <w:marLeft w:val="0"/>
          <w:marRight w:val="0"/>
          <w:marTop w:val="150"/>
          <w:marBottom w:val="0"/>
          <w:divBdr>
            <w:top w:val="none" w:sz="0" w:space="0" w:color="auto"/>
            <w:left w:val="none" w:sz="0" w:space="0" w:color="auto"/>
            <w:bottom w:val="none" w:sz="0" w:space="0" w:color="auto"/>
            <w:right w:val="none" w:sz="0" w:space="0" w:color="auto"/>
          </w:divBdr>
          <w:divsChild>
            <w:div w:id="331184900">
              <w:marLeft w:val="0"/>
              <w:marRight w:val="0"/>
              <w:marTop w:val="0"/>
              <w:marBottom w:val="0"/>
              <w:divBdr>
                <w:top w:val="none" w:sz="0" w:space="0" w:color="auto"/>
                <w:left w:val="none" w:sz="0" w:space="0" w:color="auto"/>
                <w:bottom w:val="none" w:sz="0" w:space="0" w:color="auto"/>
                <w:right w:val="none" w:sz="0" w:space="0" w:color="auto"/>
              </w:divBdr>
            </w:div>
          </w:divsChild>
        </w:div>
        <w:div w:id="317734468">
          <w:marLeft w:val="0"/>
          <w:marRight w:val="0"/>
          <w:marTop w:val="150"/>
          <w:marBottom w:val="0"/>
          <w:divBdr>
            <w:top w:val="none" w:sz="0" w:space="0" w:color="auto"/>
            <w:left w:val="none" w:sz="0" w:space="0" w:color="auto"/>
            <w:bottom w:val="none" w:sz="0" w:space="0" w:color="auto"/>
            <w:right w:val="none" w:sz="0" w:space="0" w:color="auto"/>
          </w:divBdr>
          <w:divsChild>
            <w:div w:id="179858679">
              <w:marLeft w:val="0"/>
              <w:marRight w:val="0"/>
              <w:marTop w:val="0"/>
              <w:marBottom w:val="0"/>
              <w:divBdr>
                <w:top w:val="none" w:sz="0" w:space="0" w:color="auto"/>
                <w:left w:val="none" w:sz="0" w:space="0" w:color="auto"/>
                <w:bottom w:val="none" w:sz="0" w:space="0" w:color="auto"/>
                <w:right w:val="none" w:sz="0" w:space="0" w:color="auto"/>
              </w:divBdr>
            </w:div>
            <w:div w:id="785269675">
              <w:marLeft w:val="0"/>
              <w:marRight w:val="0"/>
              <w:marTop w:val="0"/>
              <w:marBottom w:val="0"/>
              <w:divBdr>
                <w:top w:val="none" w:sz="0" w:space="0" w:color="auto"/>
                <w:left w:val="none" w:sz="0" w:space="0" w:color="auto"/>
                <w:bottom w:val="none" w:sz="0" w:space="0" w:color="auto"/>
                <w:right w:val="none" w:sz="0" w:space="0" w:color="auto"/>
              </w:divBdr>
            </w:div>
            <w:div w:id="1305623837">
              <w:marLeft w:val="0"/>
              <w:marRight w:val="0"/>
              <w:marTop w:val="0"/>
              <w:marBottom w:val="0"/>
              <w:divBdr>
                <w:top w:val="none" w:sz="0" w:space="0" w:color="auto"/>
                <w:left w:val="none" w:sz="0" w:space="0" w:color="auto"/>
                <w:bottom w:val="none" w:sz="0" w:space="0" w:color="auto"/>
                <w:right w:val="none" w:sz="0" w:space="0" w:color="auto"/>
              </w:divBdr>
            </w:div>
            <w:div w:id="1766919613">
              <w:marLeft w:val="0"/>
              <w:marRight w:val="0"/>
              <w:marTop w:val="0"/>
              <w:marBottom w:val="0"/>
              <w:divBdr>
                <w:top w:val="none" w:sz="0" w:space="0" w:color="auto"/>
                <w:left w:val="none" w:sz="0" w:space="0" w:color="auto"/>
                <w:bottom w:val="none" w:sz="0" w:space="0" w:color="auto"/>
                <w:right w:val="none" w:sz="0" w:space="0" w:color="auto"/>
              </w:divBdr>
            </w:div>
          </w:divsChild>
        </w:div>
        <w:div w:id="866258880">
          <w:marLeft w:val="0"/>
          <w:marRight w:val="0"/>
          <w:marTop w:val="0"/>
          <w:marBottom w:val="240"/>
          <w:divBdr>
            <w:top w:val="single" w:sz="6" w:space="8" w:color="91C89C"/>
            <w:left w:val="single" w:sz="6" w:space="8" w:color="91C89C"/>
            <w:bottom w:val="single" w:sz="6" w:space="8" w:color="91C89C"/>
            <w:right w:val="single" w:sz="6" w:space="8" w:color="91C89C"/>
          </w:divBdr>
          <w:divsChild>
            <w:div w:id="2117867700">
              <w:marLeft w:val="0"/>
              <w:marRight w:val="0"/>
              <w:marTop w:val="0"/>
              <w:marBottom w:val="0"/>
              <w:divBdr>
                <w:top w:val="none" w:sz="0" w:space="0" w:color="auto"/>
                <w:left w:val="none" w:sz="0" w:space="0" w:color="auto"/>
                <w:bottom w:val="none" w:sz="0" w:space="0" w:color="auto"/>
                <w:right w:val="none" w:sz="0" w:space="0" w:color="auto"/>
              </w:divBdr>
            </w:div>
          </w:divsChild>
        </w:div>
        <w:div w:id="1027175299">
          <w:marLeft w:val="0"/>
          <w:marRight w:val="0"/>
          <w:marTop w:val="150"/>
          <w:marBottom w:val="0"/>
          <w:divBdr>
            <w:top w:val="none" w:sz="0" w:space="0" w:color="auto"/>
            <w:left w:val="none" w:sz="0" w:space="0" w:color="auto"/>
            <w:bottom w:val="none" w:sz="0" w:space="0" w:color="auto"/>
            <w:right w:val="none" w:sz="0" w:space="0" w:color="auto"/>
          </w:divBdr>
          <w:divsChild>
            <w:div w:id="1065567744">
              <w:marLeft w:val="0"/>
              <w:marRight w:val="0"/>
              <w:marTop w:val="0"/>
              <w:marBottom w:val="0"/>
              <w:divBdr>
                <w:top w:val="none" w:sz="0" w:space="0" w:color="auto"/>
                <w:left w:val="none" w:sz="0" w:space="0" w:color="auto"/>
                <w:bottom w:val="none" w:sz="0" w:space="0" w:color="auto"/>
                <w:right w:val="none" w:sz="0" w:space="0" w:color="auto"/>
              </w:divBdr>
            </w:div>
            <w:div w:id="1073814321">
              <w:marLeft w:val="0"/>
              <w:marRight w:val="0"/>
              <w:marTop w:val="0"/>
              <w:marBottom w:val="0"/>
              <w:divBdr>
                <w:top w:val="none" w:sz="0" w:space="0" w:color="auto"/>
                <w:left w:val="none" w:sz="0" w:space="0" w:color="auto"/>
                <w:bottom w:val="none" w:sz="0" w:space="0" w:color="auto"/>
                <w:right w:val="none" w:sz="0" w:space="0" w:color="auto"/>
              </w:divBdr>
            </w:div>
            <w:div w:id="2090930332">
              <w:marLeft w:val="0"/>
              <w:marRight w:val="0"/>
              <w:marTop w:val="0"/>
              <w:marBottom w:val="0"/>
              <w:divBdr>
                <w:top w:val="none" w:sz="0" w:space="0" w:color="auto"/>
                <w:left w:val="none" w:sz="0" w:space="0" w:color="auto"/>
                <w:bottom w:val="none" w:sz="0" w:space="0" w:color="auto"/>
                <w:right w:val="none" w:sz="0" w:space="0" w:color="auto"/>
              </w:divBdr>
            </w:div>
          </w:divsChild>
        </w:div>
        <w:div w:id="1056390936">
          <w:marLeft w:val="0"/>
          <w:marRight w:val="0"/>
          <w:marTop w:val="150"/>
          <w:marBottom w:val="0"/>
          <w:divBdr>
            <w:top w:val="none" w:sz="0" w:space="0" w:color="auto"/>
            <w:left w:val="none" w:sz="0" w:space="0" w:color="auto"/>
            <w:bottom w:val="none" w:sz="0" w:space="0" w:color="auto"/>
            <w:right w:val="none" w:sz="0" w:space="0" w:color="auto"/>
          </w:divBdr>
          <w:divsChild>
            <w:div w:id="1050571527">
              <w:marLeft w:val="0"/>
              <w:marRight w:val="0"/>
              <w:marTop w:val="0"/>
              <w:marBottom w:val="0"/>
              <w:divBdr>
                <w:top w:val="none" w:sz="0" w:space="0" w:color="auto"/>
                <w:left w:val="none" w:sz="0" w:space="0" w:color="auto"/>
                <w:bottom w:val="none" w:sz="0" w:space="0" w:color="auto"/>
                <w:right w:val="none" w:sz="0" w:space="0" w:color="auto"/>
              </w:divBdr>
            </w:div>
          </w:divsChild>
        </w:div>
        <w:div w:id="1567642278">
          <w:marLeft w:val="0"/>
          <w:marRight w:val="0"/>
          <w:marTop w:val="150"/>
          <w:marBottom w:val="240"/>
          <w:divBdr>
            <w:top w:val="single" w:sz="6" w:space="8" w:color="D04437"/>
            <w:left w:val="single" w:sz="6" w:space="27" w:color="D04437"/>
            <w:bottom w:val="single" w:sz="6" w:space="8" w:color="D04437"/>
            <w:right w:val="single" w:sz="6" w:space="8" w:color="D04437"/>
          </w:divBdr>
          <w:divsChild>
            <w:div w:id="9593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9974">
      <w:bodyDiv w:val="1"/>
      <w:marLeft w:val="0"/>
      <w:marRight w:val="0"/>
      <w:marTop w:val="0"/>
      <w:marBottom w:val="0"/>
      <w:divBdr>
        <w:top w:val="none" w:sz="0" w:space="0" w:color="auto"/>
        <w:left w:val="none" w:sz="0" w:space="0" w:color="auto"/>
        <w:bottom w:val="none" w:sz="0" w:space="0" w:color="auto"/>
        <w:right w:val="none" w:sz="0" w:space="0" w:color="auto"/>
      </w:divBdr>
      <w:divsChild>
        <w:div w:id="1429348972">
          <w:marLeft w:val="547"/>
          <w:marRight w:val="0"/>
          <w:marTop w:val="0"/>
          <w:marBottom w:val="0"/>
          <w:divBdr>
            <w:top w:val="none" w:sz="0" w:space="0" w:color="auto"/>
            <w:left w:val="none" w:sz="0" w:space="0" w:color="auto"/>
            <w:bottom w:val="none" w:sz="0" w:space="0" w:color="auto"/>
            <w:right w:val="none" w:sz="0" w:space="0" w:color="auto"/>
          </w:divBdr>
        </w:div>
      </w:divsChild>
    </w:div>
    <w:div w:id="440609556">
      <w:bodyDiv w:val="1"/>
      <w:marLeft w:val="0"/>
      <w:marRight w:val="0"/>
      <w:marTop w:val="0"/>
      <w:marBottom w:val="0"/>
      <w:divBdr>
        <w:top w:val="none" w:sz="0" w:space="0" w:color="auto"/>
        <w:left w:val="none" w:sz="0" w:space="0" w:color="auto"/>
        <w:bottom w:val="none" w:sz="0" w:space="0" w:color="auto"/>
        <w:right w:val="none" w:sz="0" w:space="0" w:color="auto"/>
      </w:divBdr>
      <w:divsChild>
        <w:div w:id="615716199">
          <w:marLeft w:val="0"/>
          <w:marRight w:val="0"/>
          <w:marTop w:val="0"/>
          <w:marBottom w:val="0"/>
          <w:divBdr>
            <w:top w:val="none" w:sz="0" w:space="0" w:color="auto"/>
            <w:left w:val="none" w:sz="0" w:space="0" w:color="auto"/>
            <w:bottom w:val="none" w:sz="0" w:space="0" w:color="auto"/>
            <w:right w:val="none" w:sz="0" w:space="0" w:color="auto"/>
          </w:divBdr>
          <w:divsChild>
            <w:div w:id="147402307">
              <w:marLeft w:val="0"/>
              <w:marRight w:val="0"/>
              <w:marTop w:val="0"/>
              <w:marBottom w:val="0"/>
              <w:divBdr>
                <w:top w:val="none" w:sz="0" w:space="0" w:color="auto"/>
                <w:left w:val="none" w:sz="0" w:space="0" w:color="auto"/>
                <w:bottom w:val="none" w:sz="0" w:space="0" w:color="auto"/>
                <w:right w:val="none" w:sz="0" w:space="0" w:color="auto"/>
              </w:divBdr>
            </w:div>
            <w:div w:id="13176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8545">
      <w:bodyDiv w:val="1"/>
      <w:marLeft w:val="0"/>
      <w:marRight w:val="0"/>
      <w:marTop w:val="0"/>
      <w:marBottom w:val="0"/>
      <w:divBdr>
        <w:top w:val="none" w:sz="0" w:space="0" w:color="auto"/>
        <w:left w:val="none" w:sz="0" w:space="0" w:color="auto"/>
        <w:bottom w:val="none" w:sz="0" w:space="0" w:color="auto"/>
        <w:right w:val="none" w:sz="0" w:space="0" w:color="auto"/>
      </w:divBdr>
    </w:div>
    <w:div w:id="455608052">
      <w:bodyDiv w:val="1"/>
      <w:marLeft w:val="0"/>
      <w:marRight w:val="0"/>
      <w:marTop w:val="0"/>
      <w:marBottom w:val="0"/>
      <w:divBdr>
        <w:top w:val="none" w:sz="0" w:space="0" w:color="auto"/>
        <w:left w:val="none" w:sz="0" w:space="0" w:color="auto"/>
        <w:bottom w:val="none" w:sz="0" w:space="0" w:color="auto"/>
        <w:right w:val="none" w:sz="0" w:space="0" w:color="auto"/>
      </w:divBdr>
    </w:div>
    <w:div w:id="459111317">
      <w:bodyDiv w:val="1"/>
      <w:marLeft w:val="0"/>
      <w:marRight w:val="0"/>
      <w:marTop w:val="0"/>
      <w:marBottom w:val="0"/>
      <w:divBdr>
        <w:top w:val="none" w:sz="0" w:space="0" w:color="auto"/>
        <w:left w:val="none" w:sz="0" w:space="0" w:color="auto"/>
        <w:bottom w:val="none" w:sz="0" w:space="0" w:color="auto"/>
        <w:right w:val="none" w:sz="0" w:space="0" w:color="auto"/>
      </w:divBdr>
    </w:div>
    <w:div w:id="482476345">
      <w:bodyDiv w:val="1"/>
      <w:marLeft w:val="0"/>
      <w:marRight w:val="0"/>
      <w:marTop w:val="0"/>
      <w:marBottom w:val="0"/>
      <w:divBdr>
        <w:top w:val="none" w:sz="0" w:space="0" w:color="auto"/>
        <w:left w:val="none" w:sz="0" w:space="0" w:color="auto"/>
        <w:bottom w:val="none" w:sz="0" w:space="0" w:color="auto"/>
        <w:right w:val="none" w:sz="0" w:space="0" w:color="auto"/>
      </w:divBdr>
    </w:div>
    <w:div w:id="498079342">
      <w:bodyDiv w:val="1"/>
      <w:marLeft w:val="0"/>
      <w:marRight w:val="0"/>
      <w:marTop w:val="0"/>
      <w:marBottom w:val="0"/>
      <w:divBdr>
        <w:top w:val="none" w:sz="0" w:space="0" w:color="auto"/>
        <w:left w:val="none" w:sz="0" w:space="0" w:color="auto"/>
        <w:bottom w:val="none" w:sz="0" w:space="0" w:color="auto"/>
        <w:right w:val="none" w:sz="0" w:space="0" w:color="auto"/>
      </w:divBdr>
    </w:div>
    <w:div w:id="517692980">
      <w:bodyDiv w:val="1"/>
      <w:marLeft w:val="0"/>
      <w:marRight w:val="0"/>
      <w:marTop w:val="0"/>
      <w:marBottom w:val="0"/>
      <w:divBdr>
        <w:top w:val="none" w:sz="0" w:space="0" w:color="auto"/>
        <w:left w:val="none" w:sz="0" w:space="0" w:color="auto"/>
        <w:bottom w:val="none" w:sz="0" w:space="0" w:color="auto"/>
        <w:right w:val="none" w:sz="0" w:space="0" w:color="auto"/>
      </w:divBdr>
    </w:div>
    <w:div w:id="580912560">
      <w:bodyDiv w:val="1"/>
      <w:marLeft w:val="0"/>
      <w:marRight w:val="0"/>
      <w:marTop w:val="0"/>
      <w:marBottom w:val="0"/>
      <w:divBdr>
        <w:top w:val="none" w:sz="0" w:space="0" w:color="auto"/>
        <w:left w:val="none" w:sz="0" w:space="0" w:color="auto"/>
        <w:bottom w:val="none" w:sz="0" w:space="0" w:color="auto"/>
        <w:right w:val="none" w:sz="0" w:space="0" w:color="auto"/>
      </w:divBdr>
    </w:div>
    <w:div w:id="610283248">
      <w:bodyDiv w:val="1"/>
      <w:marLeft w:val="0"/>
      <w:marRight w:val="0"/>
      <w:marTop w:val="0"/>
      <w:marBottom w:val="0"/>
      <w:divBdr>
        <w:top w:val="none" w:sz="0" w:space="0" w:color="auto"/>
        <w:left w:val="none" w:sz="0" w:space="0" w:color="auto"/>
        <w:bottom w:val="none" w:sz="0" w:space="0" w:color="auto"/>
        <w:right w:val="none" w:sz="0" w:space="0" w:color="auto"/>
      </w:divBdr>
      <w:divsChild>
        <w:div w:id="1481145327">
          <w:marLeft w:val="0"/>
          <w:marRight w:val="0"/>
          <w:marTop w:val="0"/>
          <w:marBottom w:val="0"/>
          <w:divBdr>
            <w:top w:val="none" w:sz="0" w:space="0" w:color="auto"/>
            <w:left w:val="none" w:sz="0" w:space="0" w:color="auto"/>
            <w:bottom w:val="none" w:sz="0" w:space="0" w:color="auto"/>
            <w:right w:val="none" w:sz="0" w:space="0" w:color="auto"/>
          </w:divBdr>
          <w:divsChild>
            <w:div w:id="422840114">
              <w:marLeft w:val="0"/>
              <w:marRight w:val="0"/>
              <w:marTop w:val="0"/>
              <w:marBottom w:val="0"/>
              <w:divBdr>
                <w:top w:val="none" w:sz="0" w:space="0" w:color="auto"/>
                <w:left w:val="none" w:sz="0" w:space="0" w:color="auto"/>
                <w:bottom w:val="none" w:sz="0" w:space="0" w:color="auto"/>
                <w:right w:val="none" w:sz="0" w:space="0" w:color="auto"/>
              </w:divBdr>
            </w:div>
            <w:div w:id="620917590">
              <w:marLeft w:val="0"/>
              <w:marRight w:val="0"/>
              <w:marTop w:val="0"/>
              <w:marBottom w:val="0"/>
              <w:divBdr>
                <w:top w:val="none" w:sz="0" w:space="0" w:color="auto"/>
                <w:left w:val="none" w:sz="0" w:space="0" w:color="auto"/>
                <w:bottom w:val="none" w:sz="0" w:space="0" w:color="auto"/>
                <w:right w:val="none" w:sz="0" w:space="0" w:color="auto"/>
              </w:divBdr>
            </w:div>
            <w:div w:id="984041216">
              <w:marLeft w:val="0"/>
              <w:marRight w:val="0"/>
              <w:marTop w:val="0"/>
              <w:marBottom w:val="0"/>
              <w:divBdr>
                <w:top w:val="none" w:sz="0" w:space="0" w:color="auto"/>
                <w:left w:val="none" w:sz="0" w:space="0" w:color="auto"/>
                <w:bottom w:val="none" w:sz="0" w:space="0" w:color="auto"/>
                <w:right w:val="none" w:sz="0" w:space="0" w:color="auto"/>
              </w:divBdr>
            </w:div>
            <w:div w:id="1148597353">
              <w:marLeft w:val="0"/>
              <w:marRight w:val="0"/>
              <w:marTop w:val="0"/>
              <w:marBottom w:val="0"/>
              <w:divBdr>
                <w:top w:val="none" w:sz="0" w:space="0" w:color="auto"/>
                <w:left w:val="none" w:sz="0" w:space="0" w:color="auto"/>
                <w:bottom w:val="none" w:sz="0" w:space="0" w:color="auto"/>
                <w:right w:val="none" w:sz="0" w:space="0" w:color="auto"/>
              </w:divBdr>
            </w:div>
            <w:div w:id="1209029944">
              <w:marLeft w:val="0"/>
              <w:marRight w:val="0"/>
              <w:marTop w:val="0"/>
              <w:marBottom w:val="0"/>
              <w:divBdr>
                <w:top w:val="none" w:sz="0" w:space="0" w:color="auto"/>
                <w:left w:val="none" w:sz="0" w:space="0" w:color="auto"/>
                <w:bottom w:val="none" w:sz="0" w:space="0" w:color="auto"/>
                <w:right w:val="none" w:sz="0" w:space="0" w:color="auto"/>
              </w:divBdr>
            </w:div>
            <w:div w:id="15728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2154">
      <w:bodyDiv w:val="1"/>
      <w:marLeft w:val="0"/>
      <w:marRight w:val="0"/>
      <w:marTop w:val="0"/>
      <w:marBottom w:val="0"/>
      <w:divBdr>
        <w:top w:val="none" w:sz="0" w:space="0" w:color="auto"/>
        <w:left w:val="none" w:sz="0" w:space="0" w:color="auto"/>
        <w:bottom w:val="none" w:sz="0" w:space="0" w:color="auto"/>
        <w:right w:val="none" w:sz="0" w:space="0" w:color="auto"/>
      </w:divBdr>
    </w:div>
    <w:div w:id="627392274">
      <w:bodyDiv w:val="1"/>
      <w:marLeft w:val="0"/>
      <w:marRight w:val="0"/>
      <w:marTop w:val="0"/>
      <w:marBottom w:val="0"/>
      <w:divBdr>
        <w:top w:val="none" w:sz="0" w:space="0" w:color="auto"/>
        <w:left w:val="none" w:sz="0" w:space="0" w:color="auto"/>
        <w:bottom w:val="none" w:sz="0" w:space="0" w:color="auto"/>
        <w:right w:val="none" w:sz="0" w:space="0" w:color="auto"/>
      </w:divBdr>
      <w:divsChild>
        <w:div w:id="13437">
          <w:marLeft w:val="274"/>
          <w:marRight w:val="0"/>
          <w:marTop w:val="0"/>
          <w:marBottom w:val="120"/>
          <w:divBdr>
            <w:top w:val="none" w:sz="0" w:space="0" w:color="auto"/>
            <w:left w:val="none" w:sz="0" w:space="0" w:color="auto"/>
            <w:bottom w:val="none" w:sz="0" w:space="0" w:color="auto"/>
            <w:right w:val="none" w:sz="0" w:space="0" w:color="auto"/>
          </w:divBdr>
        </w:div>
        <w:div w:id="68814520">
          <w:marLeft w:val="274"/>
          <w:marRight w:val="0"/>
          <w:marTop w:val="0"/>
          <w:marBottom w:val="120"/>
          <w:divBdr>
            <w:top w:val="none" w:sz="0" w:space="0" w:color="auto"/>
            <w:left w:val="none" w:sz="0" w:space="0" w:color="auto"/>
            <w:bottom w:val="none" w:sz="0" w:space="0" w:color="auto"/>
            <w:right w:val="none" w:sz="0" w:space="0" w:color="auto"/>
          </w:divBdr>
        </w:div>
        <w:div w:id="404689702">
          <w:marLeft w:val="274"/>
          <w:marRight w:val="0"/>
          <w:marTop w:val="0"/>
          <w:marBottom w:val="120"/>
          <w:divBdr>
            <w:top w:val="none" w:sz="0" w:space="0" w:color="auto"/>
            <w:left w:val="none" w:sz="0" w:space="0" w:color="auto"/>
            <w:bottom w:val="none" w:sz="0" w:space="0" w:color="auto"/>
            <w:right w:val="none" w:sz="0" w:space="0" w:color="auto"/>
          </w:divBdr>
        </w:div>
        <w:div w:id="617755592">
          <w:marLeft w:val="274"/>
          <w:marRight w:val="0"/>
          <w:marTop w:val="0"/>
          <w:marBottom w:val="120"/>
          <w:divBdr>
            <w:top w:val="none" w:sz="0" w:space="0" w:color="auto"/>
            <w:left w:val="none" w:sz="0" w:space="0" w:color="auto"/>
            <w:bottom w:val="none" w:sz="0" w:space="0" w:color="auto"/>
            <w:right w:val="none" w:sz="0" w:space="0" w:color="auto"/>
          </w:divBdr>
        </w:div>
        <w:div w:id="980110059">
          <w:marLeft w:val="274"/>
          <w:marRight w:val="0"/>
          <w:marTop w:val="0"/>
          <w:marBottom w:val="120"/>
          <w:divBdr>
            <w:top w:val="none" w:sz="0" w:space="0" w:color="auto"/>
            <w:left w:val="none" w:sz="0" w:space="0" w:color="auto"/>
            <w:bottom w:val="none" w:sz="0" w:space="0" w:color="auto"/>
            <w:right w:val="none" w:sz="0" w:space="0" w:color="auto"/>
          </w:divBdr>
        </w:div>
        <w:div w:id="1212615373">
          <w:marLeft w:val="274"/>
          <w:marRight w:val="0"/>
          <w:marTop w:val="0"/>
          <w:marBottom w:val="120"/>
          <w:divBdr>
            <w:top w:val="none" w:sz="0" w:space="0" w:color="auto"/>
            <w:left w:val="none" w:sz="0" w:space="0" w:color="auto"/>
            <w:bottom w:val="none" w:sz="0" w:space="0" w:color="auto"/>
            <w:right w:val="none" w:sz="0" w:space="0" w:color="auto"/>
          </w:divBdr>
        </w:div>
        <w:div w:id="1554074782">
          <w:marLeft w:val="274"/>
          <w:marRight w:val="0"/>
          <w:marTop w:val="0"/>
          <w:marBottom w:val="120"/>
          <w:divBdr>
            <w:top w:val="none" w:sz="0" w:space="0" w:color="auto"/>
            <w:left w:val="none" w:sz="0" w:space="0" w:color="auto"/>
            <w:bottom w:val="none" w:sz="0" w:space="0" w:color="auto"/>
            <w:right w:val="none" w:sz="0" w:space="0" w:color="auto"/>
          </w:divBdr>
        </w:div>
        <w:div w:id="1875385760">
          <w:marLeft w:val="274"/>
          <w:marRight w:val="0"/>
          <w:marTop w:val="0"/>
          <w:marBottom w:val="120"/>
          <w:divBdr>
            <w:top w:val="none" w:sz="0" w:space="0" w:color="auto"/>
            <w:left w:val="none" w:sz="0" w:space="0" w:color="auto"/>
            <w:bottom w:val="none" w:sz="0" w:space="0" w:color="auto"/>
            <w:right w:val="none" w:sz="0" w:space="0" w:color="auto"/>
          </w:divBdr>
        </w:div>
      </w:divsChild>
    </w:div>
    <w:div w:id="643585013">
      <w:bodyDiv w:val="1"/>
      <w:marLeft w:val="0"/>
      <w:marRight w:val="0"/>
      <w:marTop w:val="0"/>
      <w:marBottom w:val="0"/>
      <w:divBdr>
        <w:top w:val="none" w:sz="0" w:space="0" w:color="auto"/>
        <w:left w:val="none" w:sz="0" w:space="0" w:color="auto"/>
        <w:bottom w:val="none" w:sz="0" w:space="0" w:color="auto"/>
        <w:right w:val="none" w:sz="0" w:space="0" w:color="auto"/>
      </w:divBdr>
      <w:divsChild>
        <w:div w:id="1127554091">
          <w:marLeft w:val="432"/>
          <w:marRight w:val="0"/>
          <w:marTop w:val="0"/>
          <w:marBottom w:val="0"/>
          <w:divBdr>
            <w:top w:val="none" w:sz="0" w:space="0" w:color="auto"/>
            <w:left w:val="none" w:sz="0" w:space="0" w:color="auto"/>
            <w:bottom w:val="none" w:sz="0" w:space="0" w:color="auto"/>
            <w:right w:val="none" w:sz="0" w:space="0" w:color="auto"/>
          </w:divBdr>
        </w:div>
        <w:div w:id="1364213737">
          <w:marLeft w:val="360"/>
          <w:marRight w:val="0"/>
          <w:marTop w:val="0"/>
          <w:marBottom w:val="0"/>
          <w:divBdr>
            <w:top w:val="none" w:sz="0" w:space="0" w:color="auto"/>
            <w:left w:val="none" w:sz="0" w:space="0" w:color="auto"/>
            <w:bottom w:val="none" w:sz="0" w:space="0" w:color="auto"/>
            <w:right w:val="none" w:sz="0" w:space="0" w:color="auto"/>
          </w:divBdr>
        </w:div>
      </w:divsChild>
    </w:div>
    <w:div w:id="645549618">
      <w:bodyDiv w:val="1"/>
      <w:marLeft w:val="0"/>
      <w:marRight w:val="0"/>
      <w:marTop w:val="0"/>
      <w:marBottom w:val="0"/>
      <w:divBdr>
        <w:top w:val="none" w:sz="0" w:space="0" w:color="auto"/>
        <w:left w:val="none" w:sz="0" w:space="0" w:color="auto"/>
        <w:bottom w:val="none" w:sz="0" w:space="0" w:color="auto"/>
        <w:right w:val="none" w:sz="0" w:space="0" w:color="auto"/>
      </w:divBdr>
      <w:divsChild>
        <w:div w:id="1456754421">
          <w:marLeft w:val="274"/>
          <w:marRight w:val="0"/>
          <w:marTop w:val="0"/>
          <w:marBottom w:val="120"/>
          <w:divBdr>
            <w:top w:val="none" w:sz="0" w:space="0" w:color="auto"/>
            <w:left w:val="none" w:sz="0" w:space="0" w:color="auto"/>
            <w:bottom w:val="none" w:sz="0" w:space="0" w:color="auto"/>
            <w:right w:val="none" w:sz="0" w:space="0" w:color="auto"/>
          </w:divBdr>
        </w:div>
        <w:div w:id="2026208750">
          <w:marLeft w:val="274"/>
          <w:marRight w:val="0"/>
          <w:marTop w:val="0"/>
          <w:marBottom w:val="120"/>
          <w:divBdr>
            <w:top w:val="none" w:sz="0" w:space="0" w:color="auto"/>
            <w:left w:val="none" w:sz="0" w:space="0" w:color="auto"/>
            <w:bottom w:val="none" w:sz="0" w:space="0" w:color="auto"/>
            <w:right w:val="none" w:sz="0" w:space="0" w:color="auto"/>
          </w:divBdr>
        </w:div>
        <w:div w:id="2057389106">
          <w:marLeft w:val="274"/>
          <w:marRight w:val="0"/>
          <w:marTop w:val="0"/>
          <w:marBottom w:val="120"/>
          <w:divBdr>
            <w:top w:val="none" w:sz="0" w:space="0" w:color="auto"/>
            <w:left w:val="none" w:sz="0" w:space="0" w:color="auto"/>
            <w:bottom w:val="none" w:sz="0" w:space="0" w:color="auto"/>
            <w:right w:val="none" w:sz="0" w:space="0" w:color="auto"/>
          </w:divBdr>
        </w:div>
      </w:divsChild>
    </w:div>
    <w:div w:id="690571298">
      <w:bodyDiv w:val="1"/>
      <w:marLeft w:val="0"/>
      <w:marRight w:val="0"/>
      <w:marTop w:val="0"/>
      <w:marBottom w:val="0"/>
      <w:divBdr>
        <w:top w:val="none" w:sz="0" w:space="0" w:color="auto"/>
        <w:left w:val="none" w:sz="0" w:space="0" w:color="auto"/>
        <w:bottom w:val="none" w:sz="0" w:space="0" w:color="auto"/>
        <w:right w:val="none" w:sz="0" w:space="0" w:color="auto"/>
      </w:divBdr>
    </w:div>
    <w:div w:id="712928975">
      <w:bodyDiv w:val="1"/>
      <w:marLeft w:val="0"/>
      <w:marRight w:val="0"/>
      <w:marTop w:val="0"/>
      <w:marBottom w:val="0"/>
      <w:divBdr>
        <w:top w:val="none" w:sz="0" w:space="0" w:color="auto"/>
        <w:left w:val="none" w:sz="0" w:space="0" w:color="auto"/>
        <w:bottom w:val="none" w:sz="0" w:space="0" w:color="auto"/>
        <w:right w:val="none" w:sz="0" w:space="0" w:color="auto"/>
      </w:divBdr>
      <w:divsChild>
        <w:div w:id="1148550681">
          <w:marLeft w:val="0"/>
          <w:marRight w:val="0"/>
          <w:marTop w:val="0"/>
          <w:marBottom w:val="0"/>
          <w:divBdr>
            <w:top w:val="none" w:sz="0" w:space="0" w:color="auto"/>
            <w:left w:val="none" w:sz="0" w:space="0" w:color="auto"/>
            <w:bottom w:val="none" w:sz="0" w:space="0" w:color="auto"/>
            <w:right w:val="none" w:sz="0" w:space="0" w:color="auto"/>
          </w:divBdr>
          <w:divsChild>
            <w:div w:id="261257813">
              <w:marLeft w:val="0"/>
              <w:marRight w:val="0"/>
              <w:marTop w:val="0"/>
              <w:marBottom w:val="0"/>
              <w:divBdr>
                <w:top w:val="none" w:sz="0" w:space="0" w:color="auto"/>
                <w:left w:val="none" w:sz="0" w:space="0" w:color="auto"/>
                <w:bottom w:val="none" w:sz="0" w:space="0" w:color="auto"/>
                <w:right w:val="none" w:sz="0" w:space="0" w:color="auto"/>
              </w:divBdr>
            </w:div>
            <w:div w:id="320277713">
              <w:marLeft w:val="0"/>
              <w:marRight w:val="0"/>
              <w:marTop w:val="0"/>
              <w:marBottom w:val="0"/>
              <w:divBdr>
                <w:top w:val="none" w:sz="0" w:space="0" w:color="auto"/>
                <w:left w:val="none" w:sz="0" w:space="0" w:color="auto"/>
                <w:bottom w:val="none" w:sz="0" w:space="0" w:color="auto"/>
                <w:right w:val="none" w:sz="0" w:space="0" w:color="auto"/>
              </w:divBdr>
            </w:div>
            <w:div w:id="557667625">
              <w:marLeft w:val="0"/>
              <w:marRight w:val="0"/>
              <w:marTop w:val="0"/>
              <w:marBottom w:val="0"/>
              <w:divBdr>
                <w:top w:val="none" w:sz="0" w:space="0" w:color="auto"/>
                <w:left w:val="none" w:sz="0" w:space="0" w:color="auto"/>
                <w:bottom w:val="none" w:sz="0" w:space="0" w:color="auto"/>
                <w:right w:val="none" w:sz="0" w:space="0" w:color="auto"/>
              </w:divBdr>
            </w:div>
            <w:div w:id="729809711">
              <w:marLeft w:val="0"/>
              <w:marRight w:val="0"/>
              <w:marTop w:val="0"/>
              <w:marBottom w:val="0"/>
              <w:divBdr>
                <w:top w:val="none" w:sz="0" w:space="0" w:color="auto"/>
                <w:left w:val="none" w:sz="0" w:space="0" w:color="auto"/>
                <w:bottom w:val="none" w:sz="0" w:space="0" w:color="auto"/>
                <w:right w:val="none" w:sz="0" w:space="0" w:color="auto"/>
              </w:divBdr>
            </w:div>
            <w:div w:id="806699994">
              <w:marLeft w:val="0"/>
              <w:marRight w:val="0"/>
              <w:marTop w:val="0"/>
              <w:marBottom w:val="0"/>
              <w:divBdr>
                <w:top w:val="none" w:sz="0" w:space="0" w:color="auto"/>
                <w:left w:val="none" w:sz="0" w:space="0" w:color="auto"/>
                <w:bottom w:val="none" w:sz="0" w:space="0" w:color="auto"/>
                <w:right w:val="none" w:sz="0" w:space="0" w:color="auto"/>
              </w:divBdr>
            </w:div>
            <w:div w:id="961307047">
              <w:marLeft w:val="0"/>
              <w:marRight w:val="0"/>
              <w:marTop w:val="0"/>
              <w:marBottom w:val="0"/>
              <w:divBdr>
                <w:top w:val="none" w:sz="0" w:space="0" w:color="auto"/>
                <w:left w:val="none" w:sz="0" w:space="0" w:color="auto"/>
                <w:bottom w:val="none" w:sz="0" w:space="0" w:color="auto"/>
                <w:right w:val="none" w:sz="0" w:space="0" w:color="auto"/>
              </w:divBdr>
            </w:div>
            <w:div w:id="971908356">
              <w:marLeft w:val="0"/>
              <w:marRight w:val="0"/>
              <w:marTop w:val="0"/>
              <w:marBottom w:val="0"/>
              <w:divBdr>
                <w:top w:val="none" w:sz="0" w:space="0" w:color="auto"/>
                <w:left w:val="none" w:sz="0" w:space="0" w:color="auto"/>
                <w:bottom w:val="none" w:sz="0" w:space="0" w:color="auto"/>
                <w:right w:val="none" w:sz="0" w:space="0" w:color="auto"/>
              </w:divBdr>
            </w:div>
            <w:div w:id="1441753802">
              <w:marLeft w:val="0"/>
              <w:marRight w:val="0"/>
              <w:marTop w:val="0"/>
              <w:marBottom w:val="0"/>
              <w:divBdr>
                <w:top w:val="none" w:sz="0" w:space="0" w:color="auto"/>
                <w:left w:val="none" w:sz="0" w:space="0" w:color="auto"/>
                <w:bottom w:val="none" w:sz="0" w:space="0" w:color="auto"/>
                <w:right w:val="none" w:sz="0" w:space="0" w:color="auto"/>
              </w:divBdr>
            </w:div>
            <w:div w:id="1481533172">
              <w:marLeft w:val="0"/>
              <w:marRight w:val="0"/>
              <w:marTop w:val="0"/>
              <w:marBottom w:val="0"/>
              <w:divBdr>
                <w:top w:val="none" w:sz="0" w:space="0" w:color="auto"/>
                <w:left w:val="none" w:sz="0" w:space="0" w:color="auto"/>
                <w:bottom w:val="none" w:sz="0" w:space="0" w:color="auto"/>
                <w:right w:val="none" w:sz="0" w:space="0" w:color="auto"/>
              </w:divBdr>
            </w:div>
            <w:div w:id="1520925368">
              <w:marLeft w:val="0"/>
              <w:marRight w:val="0"/>
              <w:marTop w:val="0"/>
              <w:marBottom w:val="0"/>
              <w:divBdr>
                <w:top w:val="none" w:sz="0" w:space="0" w:color="auto"/>
                <w:left w:val="none" w:sz="0" w:space="0" w:color="auto"/>
                <w:bottom w:val="none" w:sz="0" w:space="0" w:color="auto"/>
                <w:right w:val="none" w:sz="0" w:space="0" w:color="auto"/>
              </w:divBdr>
            </w:div>
            <w:div w:id="16970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1195">
      <w:bodyDiv w:val="1"/>
      <w:marLeft w:val="0"/>
      <w:marRight w:val="0"/>
      <w:marTop w:val="0"/>
      <w:marBottom w:val="0"/>
      <w:divBdr>
        <w:top w:val="none" w:sz="0" w:space="0" w:color="auto"/>
        <w:left w:val="none" w:sz="0" w:space="0" w:color="auto"/>
        <w:bottom w:val="none" w:sz="0" w:space="0" w:color="auto"/>
        <w:right w:val="none" w:sz="0" w:space="0" w:color="auto"/>
      </w:divBdr>
    </w:div>
    <w:div w:id="736900662">
      <w:bodyDiv w:val="1"/>
      <w:marLeft w:val="0"/>
      <w:marRight w:val="0"/>
      <w:marTop w:val="0"/>
      <w:marBottom w:val="0"/>
      <w:divBdr>
        <w:top w:val="none" w:sz="0" w:space="0" w:color="auto"/>
        <w:left w:val="none" w:sz="0" w:space="0" w:color="auto"/>
        <w:bottom w:val="none" w:sz="0" w:space="0" w:color="auto"/>
        <w:right w:val="none" w:sz="0" w:space="0" w:color="auto"/>
      </w:divBdr>
    </w:div>
    <w:div w:id="750010475">
      <w:bodyDiv w:val="1"/>
      <w:marLeft w:val="0"/>
      <w:marRight w:val="0"/>
      <w:marTop w:val="0"/>
      <w:marBottom w:val="0"/>
      <w:divBdr>
        <w:top w:val="none" w:sz="0" w:space="0" w:color="auto"/>
        <w:left w:val="none" w:sz="0" w:space="0" w:color="auto"/>
        <w:bottom w:val="none" w:sz="0" w:space="0" w:color="auto"/>
        <w:right w:val="none" w:sz="0" w:space="0" w:color="auto"/>
      </w:divBdr>
    </w:div>
    <w:div w:id="756294343">
      <w:bodyDiv w:val="1"/>
      <w:marLeft w:val="0"/>
      <w:marRight w:val="0"/>
      <w:marTop w:val="0"/>
      <w:marBottom w:val="0"/>
      <w:divBdr>
        <w:top w:val="none" w:sz="0" w:space="0" w:color="auto"/>
        <w:left w:val="none" w:sz="0" w:space="0" w:color="auto"/>
        <w:bottom w:val="none" w:sz="0" w:space="0" w:color="auto"/>
        <w:right w:val="none" w:sz="0" w:space="0" w:color="auto"/>
      </w:divBdr>
    </w:div>
    <w:div w:id="757942192">
      <w:bodyDiv w:val="1"/>
      <w:marLeft w:val="0"/>
      <w:marRight w:val="0"/>
      <w:marTop w:val="0"/>
      <w:marBottom w:val="0"/>
      <w:divBdr>
        <w:top w:val="none" w:sz="0" w:space="0" w:color="auto"/>
        <w:left w:val="none" w:sz="0" w:space="0" w:color="auto"/>
        <w:bottom w:val="none" w:sz="0" w:space="0" w:color="auto"/>
        <w:right w:val="none" w:sz="0" w:space="0" w:color="auto"/>
      </w:divBdr>
      <w:divsChild>
        <w:div w:id="673916325">
          <w:marLeft w:val="0"/>
          <w:marRight w:val="0"/>
          <w:marTop w:val="0"/>
          <w:marBottom w:val="0"/>
          <w:divBdr>
            <w:top w:val="none" w:sz="0" w:space="0" w:color="auto"/>
            <w:left w:val="none" w:sz="0" w:space="0" w:color="auto"/>
            <w:bottom w:val="none" w:sz="0" w:space="0" w:color="auto"/>
            <w:right w:val="none" w:sz="0" w:space="0" w:color="auto"/>
          </w:divBdr>
          <w:divsChild>
            <w:div w:id="26612798">
              <w:marLeft w:val="0"/>
              <w:marRight w:val="0"/>
              <w:marTop w:val="0"/>
              <w:marBottom w:val="0"/>
              <w:divBdr>
                <w:top w:val="none" w:sz="0" w:space="0" w:color="auto"/>
                <w:left w:val="none" w:sz="0" w:space="0" w:color="auto"/>
                <w:bottom w:val="none" w:sz="0" w:space="0" w:color="auto"/>
                <w:right w:val="none" w:sz="0" w:space="0" w:color="auto"/>
              </w:divBdr>
            </w:div>
            <w:div w:id="52625626">
              <w:marLeft w:val="0"/>
              <w:marRight w:val="0"/>
              <w:marTop w:val="0"/>
              <w:marBottom w:val="0"/>
              <w:divBdr>
                <w:top w:val="none" w:sz="0" w:space="0" w:color="auto"/>
                <w:left w:val="none" w:sz="0" w:space="0" w:color="auto"/>
                <w:bottom w:val="none" w:sz="0" w:space="0" w:color="auto"/>
                <w:right w:val="none" w:sz="0" w:space="0" w:color="auto"/>
              </w:divBdr>
            </w:div>
            <w:div w:id="72438937">
              <w:marLeft w:val="0"/>
              <w:marRight w:val="0"/>
              <w:marTop w:val="0"/>
              <w:marBottom w:val="0"/>
              <w:divBdr>
                <w:top w:val="none" w:sz="0" w:space="0" w:color="auto"/>
                <w:left w:val="none" w:sz="0" w:space="0" w:color="auto"/>
                <w:bottom w:val="none" w:sz="0" w:space="0" w:color="auto"/>
                <w:right w:val="none" w:sz="0" w:space="0" w:color="auto"/>
              </w:divBdr>
            </w:div>
            <w:div w:id="129981062">
              <w:marLeft w:val="0"/>
              <w:marRight w:val="0"/>
              <w:marTop w:val="0"/>
              <w:marBottom w:val="0"/>
              <w:divBdr>
                <w:top w:val="none" w:sz="0" w:space="0" w:color="auto"/>
                <w:left w:val="none" w:sz="0" w:space="0" w:color="auto"/>
                <w:bottom w:val="none" w:sz="0" w:space="0" w:color="auto"/>
                <w:right w:val="none" w:sz="0" w:space="0" w:color="auto"/>
              </w:divBdr>
            </w:div>
            <w:div w:id="156771326">
              <w:marLeft w:val="0"/>
              <w:marRight w:val="0"/>
              <w:marTop w:val="0"/>
              <w:marBottom w:val="0"/>
              <w:divBdr>
                <w:top w:val="none" w:sz="0" w:space="0" w:color="auto"/>
                <w:left w:val="none" w:sz="0" w:space="0" w:color="auto"/>
                <w:bottom w:val="none" w:sz="0" w:space="0" w:color="auto"/>
                <w:right w:val="none" w:sz="0" w:space="0" w:color="auto"/>
              </w:divBdr>
            </w:div>
            <w:div w:id="197083477">
              <w:marLeft w:val="0"/>
              <w:marRight w:val="0"/>
              <w:marTop w:val="0"/>
              <w:marBottom w:val="0"/>
              <w:divBdr>
                <w:top w:val="none" w:sz="0" w:space="0" w:color="auto"/>
                <w:left w:val="none" w:sz="0" w:space="0" w:color="auto"/>
                <w:bottom w:val="none" w:sz="0" w:space="0" w:color="auto"/>
                <w:right w:val="none" w:sz="0" w:space="0" w:color="auto"/>
              </w:divBdr>
            </w:div>
            <w:div w:id="197937898">
              <w:marLeft w:val="0"/>
              <w:marRight w:val="0"/>
              <w:marTop w:val="0"/>
              <w:marBottom w:val="0"/>
              <w:divBdr>
                <w:top w:val="none" w:sz="0" w:space="0" w:color="auto"/>
                <w:left w:val="none" w:sz="0" w:space="0" w:color="auto"/>
                <w:bottom w:val="none" w:sz="0" w:space="0" w:color="auto"/>
                <w:right w:val="none" w:sz="0" w:space="0" w:color="auto"/>
              </w:divBdr>
            </w:div>
            <w:div w:id="255868562">
              <w:marLeft w:val="0"/>
              <w:marRight w:val="0"/>
              <w:marTop w:val="0"/>
              <w:marBottom w:val="0"/>
              <w:divBdr>
                <w:top w:val="none" w:sz="0" w:space="0" w:color="auto"/>
                <w:left w:val="none" w:sz="0" w:space="0" w:color="auto"/>
                <w:bottom w:val="none" w:sz="0" w:space="0" w:color="auto"/>
                <w:right w:val="none" w:sz="0" w:space="0" w:color="auto"/>
              </w:divBdr>
            </w:div>
            <w:div w:id="279069141">
              <w:marLeft w:val="0"/>
              <w:marRight w:val="0"/>
              <w:marTop w:val="0"/>
              <w:marBottom w:val="0"/>
              <w:divBdr>
                <w:top w:val="none" w:sz="0" w:space="0" w:color="auto"/>
                <w:left w:val="none" w:sz="0" w:space="0" w:color="auto"/>
                <w:bottom w:val="none" w:sz="0" w:space="0" w:color="auto"/>
                <w:right w:val="none" w:sz="0" w:space="0" w:color="auto"/>
              </w:divBdr>
            </w:div>
            <w:div w:id="311713875">
              <w:marLeft w:val="0"/>
              <w:marRight w:val="0"/>
              <w:marTop w:val="0"/>
              <w:marBottom w:val="0"/>
              <w:divBdr>
                <w:top w:val="none" w:sz="0" w:space="0" w:color="auto"/>
                <w:left w:val="none" w:sz="0" w:space="0" w:color="auto"/>
                <w:bottom w:val="none" w:sz="0" w:space="0" w:color="auto"/>
                <w:right w:val="none" w:sz="0" w:space="0" w:color="auto"/>
              </w:divBdr>
            </w:div>
            <w:div w:id="371618277">
              <w:marLeft w:val="0"/>
              <w:marRight w:val="0"/>
              <w:marTop w:val="0"/>
              <w:marBottom w:val="0"/>
              <w:divBdr>
                <w:top w:val="none" w:sz="0" w:space="0" w:color="auto"/>
                <w:left w:val="none" w:sz="0" w:space="0" w:color="auto"/>
                <w:bottom w:val="none" w:sz="0" w:space="0" w:color="auto"/>
                <w:right w:val="none" w:sz="0" w:space="0" w:color="auto"/>
              </w:divBdr>
            </w:div>
            <w:div w:id="423501393">
              <w:marLeft w:val="0"/>
              <w:marRight w:val="0"/>
              <w:marTop w:val="0"/>
              <w:marBottom w:val="0"/>
              <w:divBdr>
                <w:top w:val="none" w:sz="0" w:space="0" w:color="auto"/>
                <w:left w:val="none" w:sz="0" w:space="0" w:color="auto"/>
                <w:bottom w:val="none" w:sz="0" w:space="0" w:color="auto"/>
                <w:right w:val="none" w:sz="0" w:space="0" w:color="auto"/>
              </w:divBdr>
            </w:div>
            <w:div w:id="444034812">
              <w:marLeft w:val="0"/>
              <w:marRight w:val="0"/>
              <w:marTop w:val="0"/>
              <w:marBottom w:val="0"/>
              <w:divBdr>
                <w:top w:val="none" w:sz="0" w:space="0" w:color="auto"/>
                <w:left w:val="none" w:sz="0" w:space="0" w:color="auto"/>
                <w:bottom w:val="none" w:sz="0" w:space="0" w:color="auto"/>
                <w:right w:val="none" w:sz="0" w:space="0" w:color="auto"/>
              </w:divBdr>
            </w:div>
            <w:div w:id="451943091">
              <w:marLeft w:val="0"/>
              <w:marRight w:val="0"/>
              <w:marTop w:val="0"/>
              <w:marBottom w:val="0"/>
              <w:divBdr>
                <w:top w:val="none" w:sz="0" w:space="0" w:color="auto"/>
                <w:left w:val="none" w:sz="0" w:space="0" w:color="auto"/>
                <w:bottom w:val="none" w:sz="0" w:space="0" w:color="auto"/>
                <w:right w:val="none" w:sz="0" w:space="0" w:color="auto"/>
              </w:divBdr>
            </w:div>
            <w:div w:id="482430974">
              <w:marLeft w:val="0"/>
              <w:marRight w:val="0"/>
              <w:marTop w:val="0"/>
              <w:marBottom w:val="0"/>
              <w:divBdr>
                <w:top w:val="none" w:sz="0" w:space="0" w:color="auto"/>
                <w:left w:val="none" w:sz="0" w:space="0" w:color="auto"/>
                <w:bottom w:val="none" w:sz="0" w:space="0" w:color="auto"/>
                <w:right w:val="none" w:sz="0" w:space="0" w:color="auto"/>
              </w:divBdr>
            </w:div>
            <w:div w:id="497233699">
              <w:marLeft w:val="0"/>
              <w:marRight w:val="0"/>
              <w:marTop w:val="0"/>
              <w:marBottom w:val="0"/>
              <w:divBdr>
                <w:top w:val="none" w:sz="0" w:space="0" w:color="auto"/>
                <w:left w:val="none" w:sz="0" w:space="0" w:color="auto"/>
                <w:bottom w:val="none" w:sz="0" w:space="0" w:color="auto"/>
                <w:right w:val="none" w:sz="0" w:space="0" w:color="auto"/>
              </w:divBdr>
            </w:div>
            <w:div w:id="505437686">
              <w:marLeft w:val="0"/>
              <w:marRight w:val="0"/>
              <w:marTop w:val="0"/>
              <w:marBottom w:val="0"/>
              <w:divBdr>
                <w:top w:val="none" w:sz="0" w:space="0" w:color="auto"/>
                <w:left w:val="none" w:sz="0" w:space="0" w:color="auto"/>
                <w:bottom w:val="none" w:sz="0" w:space="0" w:color="auto"/>
                <w:right w:val="none" w:sz="0" w:space="0" w:color="auto"/>
              </w:divBdr>
            </w:div>
            <w:div w:id="550388420">
              <w:marLeft w:val="0"/>
              <w:marRight w:val="0"/>
              <w:marTop w:val="0"/>
              <w:marBottom w:val="0"/>
              <w:divBdr>
                <w:top w:val="none" w:sz="0" w:space="0" w:color="auto"/>
                <w:left w:val="none" w:sz="0" w:space="0" w:color="auto"/>
                <w:bottom w:val="none" w:sz="0" w:space="0" w:color="auto"/>
                <w:right w:val="none" w:sz="0" w:space="0" w:color="auto"/>
              </w:divBdr>
            </w:div>
            <w:div w:id="573398169">
              <w:marLeft w:val="0"/>
              <w:marRight w:val="0"/>
              <w:marTop w:val="0"/>
              <w:marBottom w:val="0"/>
              <w:divBdr>
                <w:top w:val="none" w:sz="0" w:space="0" w:color="auto"/>
                <w:left w:val="none" w:sz="0" w:space="0" w:color="auto"/>
                <w:bottom w:val="none" w:sz="0" w:space="0" w:color="auto"/>
                <w:right w:val="none" w:sz="0" w:space="0" w:color="auto"/>
              </w:divBdr>
            </w:div>
            <w:div w:id="673805227">
              <w:marLeft w:val="0"/>
              <w:marRight w:val="0"/>
              <w:marTop w:val="0"/>
              <w:marBottom w:val="0"/>
              <w:divBdr>
                <w:top w:val="none" w:sz="0" w:space="0" w:color="auto"/>
                <w:left w:val="none" w:sz="0" w:space="0" w:color="auto"/>
                <w:bottom w:val="none" w:sz="0" w:space="0" w:color="auto"/>
                <w:right w:val="none" w:sz="0" w:space="0" w:color="auto"/>
              </w:divBdr>
            </w:div>
            <w:div w:id="694622069">
              <w:marLeft w:val="0"/>
              <w:marRight w:val="0"/>
              <w:marTop w:val="0"/>
              <w:marBottom w:val="0"/>
              <w:divBdr>
                <w:top w:val="none" w:sz="0" w:space="0" w:color="auto"/>
                <w:left w:val="none" w:sz="0" w:space="0" w:color="auto"/>
                <w:bottom w:val="none" w:sz="0" w:space="0" w:color="auto"/>
                <w:right w:val="none" w:sz="0" w:space="0" w:color="auto"/>
              </w:divBdr>
            </w:div>
            <w:div w:id="734359753">
              <w:marLeft w:val="0"/>
              <w:marRight w:val="0"/>
              <w:marTop w:val="0"/>
              <w:marBottom w:val="0"/>
              <w:divBdr>
                <w:top w:val="none" w:sz="0" w:space="0" w:color="auto"/>
                <w:left w:val="none" w:sz="0" w:space="0" w:color="auto"/>
                <w:bottom w:val="none" w:sz="0" w:space="0" w:color="auto"/>
                <w:right w:val="none" w:sz="0" w:space="0" w:color="auto"/>
              </w:divBdr>
            </w:div>
            <w:div w:id="745567924">
              <w:marLeft w:val="0"/>
              <w:marRight w:val="0"/>
              <w:marTop w:val="0"/>
              <w:marBottom w:val="0"/>
              <w:divBdr>
                <w:top w:val="none" w:sz="0" w:space="0" w:color="auto"/>
                <w:left w:val="none" w:sz="0" w:space="0" w:color="auto"/>
                <w:bottom w:val="none" w:sz="0" w:space="0" w:color="auto"/>
                <w:right w:val="none" w:sz="0" w:space="0" w:color="auto"/>
              </w:divBdr>
            </w:div>
            <w:div w:id="790897459">
              <w:marLeft w:val="0"/>
              <w:marRight w:val="0"/>
              <w:marTop w:val="0"/>
              <w:marBottom w:val="0"/>
              <w:divBdr>
                <w:top w:val="none" w:sz="0" w:space="0" w:color="auto"/>
                <w:left w:val="none" w:sz="0" w:space="0" w:color="auto"/>
                <w:bottom w:val="none" w:sz="0" w:space="0" w:color="auto"/>
                <w:right w:val="none" w:sz="0" w:space="0" w:color="auto"/>
              </w:divBdr>
            </w:div>
            <w:div w:id="926620223">
              <w:marLeft w:val="0"/>
              <w:marRight w:val="0"/>
              <w:marTop w:val="0"/>
              <w:marBottom w:val="0"/>
              <w:divBdr>
                <w:top w:val="none" w:sz="0" w:space="0" w:color="auto"/>
                <w:left w:val="none" w:sz="0" w:space="0" w:color="auto"/>
                <w:bottom w:val="none" w:sz="0" w:space="0" w:color="auto"/>
                <w:right w:val="none" w:sz="0" w:space="0" w:color="auto"/>
              </w:divBdr>
            </w:div>
            <w:div w:id="946693543">
              <w:marLeft w:val="0"/>
              <w:marRight w:val="0"/>
              <w:marTop w:val="0"/>
              <w:marBottom w:val="0"/>
              <w:divBdr>
                <w:top w:val="none" w:sz="0" w:space="0" w:color="auto"/>
                <w:left w:val="none" w:sz="0" w:space="0" w:color="auto"/>
                <w:bottom w:val="none" w:sz="0" w:space="0" w:color="auto"/>
                <w:right w:val="none" w:sz="0" w:space="0" w:color="auto"/>
              </w:divBdr>
            </w:div>
            <w:div w:id="994528778">
              <w:marLeft w:val="0"/>
              <w:marRight w:val="0"/>
              <w:marTop w:val="0"/>
              <w:marBottom w:val="0"/>
              <w:divBdr>
                <w:top w:val="none" w:sz="0" w:space="0" w:color="auto"/>
                <w:left w:val="none" w:sz="0" w:space="0" w:color="auto"/>
                <w:bottom w:val="none" w:sz="0" w:space="0" w:color="auto"/>
                <w:right w:val="none" w:sz="0" w:space="0" w:color="auto"/>
              </w:divBdr>
            </w:div>
            <w:div w:id="1146160946">
              <w:marLeft w:val="0"/>
              <w:marRight w:val="0"/>
              <w:marTop w:val="0"/>
              <w:marBottom w:val="0"/>
              <w:divBdr>
                <w:top w:val="none" w:sz="0" w:space="0" w:color="auto"/>
                <w:left w:val="none" w:sz="0" w:space="0" w:color="auto"/>
                <w:bottom w:val="none" w:sz="0" w:space="0" w:color="auto"/>
                <w:right w:val="none" w:sz="0" w:space="0" w:color="auto"/>
              </w:divBdr>
            </w:div>
            <w:div w:id="1150176030">
              <w:marLeft w:val="0"/>
              <w:marRight w:val="0"/>
              <w:marTop w:val="0"/>
              <w:marBottom w:val="0"/>
              <w:divBdr>
                <w:top w:val="none" w:sz="0" w:space="0" w:color="auto"/>
                <w:left w:val="none" w:sz="0" w:space="0" w:color="auto"/>
                <w:bottom w:val="none" w:sz="0" w:space="0" w:color="auto"/>
                <w:right w:val="none" w:sz="0" w:space="0" w:color="auto"/>
              </w:divBdr>
            </w:div>
            <w:div w:id="1207062225">
              <w:marLeft w:val="0"/>
              <w:marRight w:val="0"/>
              <w:marTop w:val="0"/>
              <w:marBottom w:val="0"/>
              <w:divBdr>
                <w:top w:val="none" w:sz="0" w:space="0" w:color="auto"/>
                <w:left w:val="none" w:sz="0" w:space="0" w:color="auto"/>
                <w:bottom w:val="none" w:sz="0" w:space="0" w:color="auto"/>
                <w:right w:val="none" w:sz="0" w:space="0" w:color="auto"/>
              </w:divBdr>
            </w:div>
            <w:div w:id="1235706432">
              <w:marLeft w:val="0"/>
              <w:marRight w:val="0"/>
              <w:marTop w:val="0"/>
              <w:marBottom w:val="0"/>
              <w:divBdr>
                <w:top w:val="none" w:sz="0" w:space="0" w:color="auto"/>
                <w:left w:val="none" w:sz="0" w:space="0" w:color="auto"/>
                <w:bottom w:val="none" w:sz="0" w:space="0" w:color="auto"/>
                <w:right w:val="none" w:sz="0" w:space="0" w:color="auto"/>
              </w:divBdr>
            </w:div>
            <w:div w:id="1236821196">
              <w:marLeft w:val="0"/>
              <w:marRight w:val="0"/>
              <w:marTop w:val="0"/>
              <w:marBottom w:val="0"/>
              <w:divBdr>
                <w:top w:val="none" w:sz="0" w:space="0" w:color="auto"/>
                <w:left w:val="none" w:sz="0" w:space="0" w:color="auto"/>
                <w:bottom w:val="none" w:sz="0" w:space="0" w:color="auto"/>
                <w:right w:val="none" w:sz="0" w:space="0" w:color="auto"/>
              </w:divBdr>
            </w:div>
            <w:div w:id="1237520352">
              <w:marLeft w:val="0"/>
              <w:marRight w:val="0"/>
              <w:marTop w:val="0"/>
              <w:marBottom w:val="0"/>
              <w:divBdr>
                <w:top w:val="none" w:sz="0" w:space="0" w:color="auto"/>
                <w:left w:val="none" w:sz="0" w:space="0" w:color="auto"/>
                <w:bottom w:val="none" w:sz="0" w:space="0" w:color="auto"/>
                <w:right w:val="none" w:sz="0" w:space="0" w:color="auto"/>
              </w:divBdr>
            </w:div>
            <w:div w:id="1269972377">
              <w:marLeft w:val="0"/>
              <w:marRight w:val="0"/>
              <w:marTop w:val="0"/>
              <w:marBottom w:val="0"/>
              <w:divBdr>
                <w:top w:val="none" w:sz="0" w:space="0" w:color="auto"/>
                <w:left w:val="none" w:sz="0" w:space="0" w:color="auto"/>
                <w:bottom w:val="none" w:sz="0" w:space="0" w:color="auto"/>
                <w:right w:val="none" w:sz="0" w:space="0" w:color="auto"/>
              </w:divBdr>
            </w:div>
            <w:div w:id="1371538039">
              <w:marLeft w:val="0"/>
              <w:marRight w:val="0"/>
              <w:marTop w:val="0"/>
              <w:marBottom w:val="0"/>
              <w:divBdr>
                <w:top w:val="none" w:sz="0" w:space="0" w:color="auto"/>
                <w:left w:val="none" w:sz="0" w:space="0" w:color="auto"/>
                <w:bottom w:val="none" w:sz="0" w:space="0" w:color="auto"/>
                <w:right w:val="none" w:sz="0" w:space="0" w:color="auto"/>
              </w:divBdr>
            </w:div>
            <w:div w:id="1418330324">
              <w:marLeft w:val="0"/>
              <w:marRight w:val="0"/>
              <w:marTop w:val="0"/>
              <w:marBottom w:val="0"/>
              <w:divBdr>
                <w:top w:val="none" w:sz="0" w:space="0" w:color="auto"/>
                <w:left w:val="none" w:sz="0" w:space="0" w:color="auto"/>
                <w:bottom w:val="none" w:sz="0" w:space="0" w:color="auto"/>
                <w:right w:val="none" w:sz="0" w:space="0" w:color="auto"/>
              </w:divBdr>
            </w:div>
            <w:div w:id="1430395491">
              <w:marLeft w:val="0"/>
              <w:marRight w:val="0"/>
              <w:marTop w:val="0"/>
              <w:marBottom w:val="0"/>
              <w:divBdr>
                <w:top w:val="none" w:sz="0" w:space="0" w:color="auto"/>
                <w:left w:val="none" w:sz="0" w:space="0" w:color="auto"/>
                <w:bottom w:val="none" w:sz="0" w:space="0" w:color="auto"/>
                <w:right w:val="none" w:sz="0" w:space="0" w:color="auto"/>
              </w:divBdr>
            </w:div>
            <w:div w:id="1433235111">
              <w:marLeft w:val="0"/>
              <w:marRight w:val="0"/>
              <w:marTop w:val="0"/>
              <w:marBottom w:val="0"/>
              <w:divBdr>
                <w:top w:val="none" w:sz="0" w:space="0" w:color="auto"/>
                <w:left w:val="none" w:sz="0" w:space="0" w:color="auto"/>
                <w:bottom w:val="none" w:sz="0" w:space="0" w:color="auto"/>
                <w:right w:val="none" w:sz="0" w:space="0" w:color="auto"/>
              </w:divBdr>
            </w:div>
            <w:div w:id="1496799027">
              <w:marLeft w:val="0"/>
              <w:marRight w:val="0"/>
              <w:marTop w:val="0"/>
              <w:marBottom w:val="0"/>
              <w:divBdr>
                <w:top w:val="none" w:sz="0" w:space="0" w:color="auto"/>
                <w:left w:val="none" w:sz="0" w:space="0" w:color="auto"/>
                <w:bottom w:val="none" w:sz="0" w:space="0" w:color="auto"/>
                <w:right w:val="none" w:sz="0" w:space="0" w:color="auto"/>
              </w:divBdr>
            </w:div>
            <w:div w:id="1538931181">
              <w:marLeft w:val="0"/>
              <w:marRight w:val="0"/>
              <w:marTop w:val="0"/>
              <w:marBottom w:val="0"/>
              <w:divBdr>
                <w:top w:val="none" w:sz="0" w:space="0" w:color="auto"/>
                <w:left w:val="none" w:sz="0" w:space="0" w:color="auto"/>
                <w:bottom w:val="none" w:sz="0" w:space="0" w:color="auto"/>
                <w:right w:val="none" w:sz="0" w:space="0" w:color="auto"/>
              </w:divBdr>
            </w:div>
            <w:div w:id="1553226912">
              <w:marLeft w:val="0"/>
              <w:marRight w:val="0"/>
              <w:marTop w:val="0"/>
              <w:marBottom w:val="0"/>
              <w:divBdr>
                <w:top w:val="none" w:sz="0" w:space="0" w:color="auto"/>
                <w:left w:val="none" w:sz="0" w:space="0" w:color="auto"/>
                <w:bottom w:val="none" w:sz="0" w:space="0" w:color="auto"/>
                <w:right w:val="none" w:sz="0" w:space="0" w:color="auto"/>
              </w:divBdr>
            </w:div>
            <w:div w:id="1555310311">
              <w:marLeft w:val="0"/>
              <w:marRight w:val="0"/>
              <w:marTop w:val="0"/>
              <w:marBottom w:val="0"/>
              <w:divBdr>
                <w:top w:val="none" w:sz="0" w:space="0" w:color="auto"/>
                <w:left w:val="none" w:sz="0" w:space="0" w:color="auto"/>
                <w:bottom w:val="none" w:sz="0" w:space="0" w:color="auto"/>
                <w:right w:val="none" w:sz="0" w:space="0" w:color="auto"/>
              </w:divBdr>
            </w:div>
            <w:div w:id="1612980167">
              <w:marLeft w:val="0"/>
              <w:marRight w:val="0"/>
              <w:marTop w:val="0"/>
              <w:marBottom w:val="0"/>
              <w:divBdr>
                <w:top w:val="none" w:sz="0" w:space="0" w:color="auto"/>
                <w:left w:val="none" w:sz="0" w:space="0" w:color="auto"/>
                <w:bottom w:val="none" w:sz="0" w:space="0" w:color="auto"/>
                <w:right w:val="none" w:sz="0" w:space="0" w:color="auto"/>
              </w:divBdr>
            </w:div>
            <w:div w:id="1627853150">
              <w:marLeft w:val="0"/>
              <w:marRight w:val="0"/>
              <w:marTop w:val="0"/>
              <w:marBottom w:val="0"/>
              <w:divBdr>
                <w:top w:val="none" w:sz="0" w:space="0" w:color="auto"/>
                <w:left w:val="none" w:sz="0" w:space="0" w:color="auto"/>
                <w:bottom w:val="none" w:sz="0" w:space="0" w:color="auto"/>
                <w:right w:val="none" w:sz="0" w:space="0" w:color="auto"/>
              </w:divBdr>
            </w:div>
            <w:div w:id="1636450959">
              <w:marLeft w:val="0"/>
              <w:marRight w:val="0"/>
              <w:marTop w:val="0"/>
              <w:marBottom w:val="0"/>
              <w:divBdr>
                <w:top w:val="none" w:sz="0" w:space="0" w:color="auto"/>
                <w:left w:val="none" w:sz="0" w:space="0" w:color="auto"/>
                <w:bottom w:val="none" w:sz="0" w:space="0" w:color="auto"/>
                <w:right w:val="none" w:sz="0" w:space="0" w:color="auto"/>
              </w:divBdr>
            </w:div>
            <w:div w:id="1646199247">
              <w:marLeft w:val="0"/>
              <w:marRight w:val="0"/>
              <w:marTop w:val="0"/>
              <w:marBottom w:val="0"/>
              <w:divBdr>
                <w:top w:val="none" w:sz="0" w:space="0" w:color="auto"/>
                <w:left w:val="none" w:sz="0" w:space="0" w:color="auto"/>
                <w:bottom w:val="none" w:sz="0" w:space="0" w:color="auto"/>
                <w:right w:val="none" w:sz="0" w:space="0" w:color="auto"/>
              </w:divBdr>
            </w:div>
            <w:div w:id="1647541822">
              <w:marLeft w:val="0"/>
              <w:marRight w:val="0"/>
              <w:marTop w:val="0"/>
              <w:marBottom w:val="0"/>
              <w:divBdr>
                <w:top w:val="none" w:sz="0" w:space="0" w:color="auto"/>
                <w:left w:val="none" w:sz="0" w:space="0" w:color="auto"/>
                <w:bottom w:val="none" w:sz="0" w:space="0" w:color="auto"/>
                <w:right w:val="none" w:sz="0" w:space="0" w:color="auto"/>
              </w:divBdr>
            </w:div>
            <w:div w:id="1686127256">
              <w:marLeft w:val="0"/>
              <w:marRight w:val="0"/>
              <w:marTop w:val="0"/>
              <w:marBottom w:val="0"/>
              <w:divBdr>
                <w:top w:val="none" w:sz="0" w:space="0" w:color="auto"/>
                <w:left w:val="none" w:sz="0" w:space="0" w:color="auto"/>
                <w:bottom w:val="none" w:sz="0" w:space="0" w:color="auto"/>
                <w:right w:val="none" w:sz="0" w:space="0" w:color="auto"/>
              </w:divBdr>
            </w:div>
            <w:div w:id="1761951165">
              <w:marLeft w:val="0"/>
              <w:marRight w:val="0"/>
              <w:marTop w:val="0"/>
              <w:marBottom w:val="0"/>
              <w:divBdr>
                <w:top w:val="none" w:sz="0" w:space="0" w:color="auto"/>
                <w:left w:val="none" w:sz="0" w:space="0" w:color="auto"/>
                <w:bottom w:val="none" w:sz="0" w:space="0" w:color="auto"/>
                <w:right w:val="none" w:sz="0" w:space="0" w:color="auto"/>
              </w:divBdr>
            </w:div>
            <w:div w:id="1813130397">
              <w:marLeft w:val="0"/>
              <w:marRight w:val="0"/>
              <w:marTop w:val="0"/>
              <w:marBottom w:val="0"/>
              <w:divBdr>
                <w:top w:val="none" w:sz="0" w:space="0" w:color="auto"/>
                <w:left w:val="none" w:sz="0" w:space="0" w:color="auto"/>
                <w:bottom w:val="none" w:sz="0" w:space="0" w:color="auto"/>
                <w:right w:val="none" w:sz="0" w:space="0" w:color="auto"/>
              </w:divBdr>
            </w:div>
            <w:div w:id="1824196825">
              <w:marLeft w:val="0"/>
              <w:marRight w:val="0"/>
              <w:marTop w:val="0"/>
              <w:marBottom w:val="0"/>
              <w:divBdr>
                <w:top w:val="none" w:sz="0" w:space="0" w:color="auto"/>
                <w:left w:val="none" w:sz="0" w:space="0" w:color="auto"/>
                <w:bottom w:val="none" w:sz="0" w:space="0" w:color="auto"/>
                <w:right w:val="none" w:sz="0" w:space="0" w:color="auto"/>
              </w:divBdr>
            </w:div>
            <w:div w:id="1831749889">
              <w:marLeft w:val="0"/>
              <w:marRight w:val="0"/>
              <w:marTop w:val="0"/>
              <w:marBottom w:val="0"/>
              <w:divBdr>
                <w:top w:val="none" w:sz="0" w:space="0" w:color="auto"/>
                <w:left w:val="none" w:sz="0" w:space="0" w:color="auto"/>
                <w:bottom w:val="none" w:sz="0" w:space="0" w:color="auto"/>
                <w:right w:val="none" w:sz="0" w:space="0" w:color="auto"/>
              </w:divBdr>
            </w:div>
            <w:div w:id="1834829000">
              <w:marLeft w:val="0"/>
              <w:marRight w:val="0"/>
              <w:marTop w:val="0"/>
              <w:marBottom w:val="0"/>
              <w:divBdr>
                <w:top w:val="none" w:sz="0" w:space="0" w:color="auto"/>
                <w:left w:val="none" w:sz="0" w:space="0" w:color="auto"/>
                <w:bottom w:val="none" w:sz="0" w:space="0" w:color="auto"/>
                <w:right w:val="none" w:sz="0" w:space="0" w:color="auto"/>
              </w:divBdr>
            </w:div>
            <w:div w:id="1858078498">
              <w:marLeft w:val="0"/>
              <w:marRight w:val="0"/>
              <w:marTop w:val="0"/>
              <w:marBottom w:val="0"/>
              <w:divBdr>
                <w:top w:val="none" w:sz="0" w:space="0" w:color="auto"/>
                <w:left w:val="none" w:sz="0" w:space="0" w:color="auto"/>
                <w:bottom w:val="none" w:sz="0" w:space="0" w:color="auto"/>
                <w:right w:val="none" w:sz="0" w:space="0" w:color="auto"/>
              </w:divBdr>
            </w:div>
            <w:div w:id="1862012536">
              <w:marLeft w:val="0"/>
              <w:marRight w:val="0"/>
              <w:marTop w:val="0"/>
              <w:marBottom w:val="0"/>
              <w:divBdr>
                <w:top w:val="none" w:sz="0" w:space="0" w:color="auto"/>
                <w:left w:val="none" w:sz="0" w:space="0" w:color="auto"/>
                <w:bottom w:val="none" w:sz="0" w:space="0" w:color="auto"/>
                <w:right w:val="none" w:sz="0" w:space="0" w:color="auto"/>
              </w:divBdr>
            </w:div>
            <w:div w:id="1911426172">
              <w:marLeft w:val="0"/>
              <w:marRight w:val="0"/>
              <w:marTop w:val="0"/>
              <w:marBottom w:val="0"/>
              <w:divBdr>
                <w:top w:val="none" w:sz="0" w:space="0" w:color="auto"/>
                <w:left w:val="none" w:sz="0" w:space="0" w:color="auto"/>
                <w:bottom w:val="none" w:sz="0" w:space="0" w:color="auto"/>
                <w:right w:val="none" w:sz="0" w:space="0" w:color="auto"/>
              </w:divBdr>
            </w:div>
            <w:div w:id="1912495216">
              <w:marLeft w:val="0"/>
              <w:marRight w:val="0"/>
              <w:marTop w:val="0"/>
              <w:marBottom w:val="0"/>
              <w:divBdr>
                <w:top w:val="none" w:sz="0" w:space="0" w:color="auto"/>
                <w:left w:val="none" w:sz="0" w:space="0" w:color="auto"/>
                <w:bottom w:val="none" w:sz="0" w:space="0" w:color="auto"/>
                <w:right w:val="none" w:sz="0" w:space="0" w:color="auto"/>
              </w:divBdr>
            </w:div>
            <w:div w:id="1948613214">
              <w:marLeft w:val="0"/>
              <w:marRight w:val="0"/>
              <w:marTop w:val="0"/>
              <w:marBottom w:val="0"/>
              <w:divBdr>
                <w:top w:val="none" w:sz="0" w:space="0" w:color="auto"/>
                <w:left w:val="none" w:sz="0" w:space="0" w:color="auto"/>
                <w:bottom w:val="none" w:sz="0" w:space="0" w:color="auto"/>
                <w:right w:val="none" w:sz="0" w:space="0" w:color="auto"/>
              </w:divBdr>
            </w:div>
            <w:div w:id="1958247779">
              <w:marLeft w:val="0"/>
              <w:marRight w:val="0"/>
              <w:marTop w:val="0"/>
              <w:marBottom w:val="0"/>
              <w:divBdr>
                <w:top w:val="none" w:sz="0" w:space="0" w:color="auto"/>
                <w:left w:val="none" w:sz="0" w:space="0" w:color="auto"/>
                <w:bottom w:val="none" w:sz="0" w:space="0" w:color="auto"/>
                <w:right w:val="none" w:sz="0" w:space="0" w:color="auto"/>
              </w:divBdr>
            </w:div>
            <w:div w:id="1971278236">
              <w:marLeft w:val="0"/>
              <w:marRight w:val="0"/>
              <w:marTop w:val="0"/>
              <w:marBottom w:val="0"/>
              <w:divBdr>
                <w:top w:val="none" w:sz="0" w:space="0" w:color="auto"/>
                <w:left w:val="none" w:sz="0" w:space="0" w:color="auto"/>
                <w:bottom w:val="none" w:sz="0" w:space="0" w:color="auto"/>
                <w:right w:val="none" w:sz="0" w:space="0" w:color="auto"/>
              </w:divBdr>
            </w:div>
            <w:div w:id="2009405130">
              <w:marLeft w:val="0"/>
              <w:marRight w:val="0"/>
              <w:marTop w:val="0"/>
              <w:marBottom w:val="0"/>
              <w:divBdr>
                <w:top w:val="none" w:sz="0" w:space="0" w:color="auto"/>
                <w:left w:val="none" w:sz="0" w:space="0" w:color="auto"/>
                <w:bottom w:val="none" w:sz="0" w:space="0" w:color="auto"/>
                <w:right w:val="none" w:sz="0" w:space="0" w:color="auto"/>
              </w:divBdr>
            </w:div>
            <w:div w:id="2029986691">
              <w:marLeft w:val="0"/>
              <w:marRight w:val="0"/>
              <w:marTop w:val="0"/>
              <w:marBottom w:val="0"/>
              <w:divBdr>
                <w:top w:val="none" w:sz="0" w:space="0" w:color="auto"/>
                <w:left w:val="none" w:sz="0" w:space="0" w:color="auto"/>
                <w:bottom w:val="none" w:sz="0" w:space="0" w:color="auto"/>
                <w:right w:val="none" w:sz="0" w:space="0" w:color="auto"/>
              </w:divBdr>
            </w:div>
            <w:div w:id="2051831904">
              <w:marLeft w:val="0"/>
              <w:marRight w:val="0"/>
              <w:marTop w:val="0"/>
              <w:marBottom w:val="0"/>
              <w:divBdr>
                <w:top w:val="none" w:sz="0" w:space="0" w:color="auto"/>
                <w:left w:val="none" w:sz="0" w:space="0" w:color="auto"/>
                <w:bottom w:val="none" w:sz="0" w:space="0" w:color="auto"/>
                <w:right w:val="none" w:sz="0" w:space="0" w:color="auto"/>
              </w:divBdr>
            </w:div>
            <w:div w:id="2092505282">
              <w:marLeft w:val="0"/>
              <w:marRight w:val="0"/>
              <w:marTop w:val="0"/>
              <w:marBottom w:val="0"/>
              <w:divBdr>
                <w:top w:val="none" w:sz="0" w:space="0" w:color="auto"/>
                <w:left w:val="none" w:sz="0" w:space="0" w:color="auto"/>
                <w:bottom w:val="none" w:sz="0" w:space="0" w:color="auto"/>
                <w:right w:val="none" w:sz="0" w:space="0" w:color="auto"/>
              </w:divBdr>
            </w:div>
            <w:div w:id="2109570519">
              <w:marLeft w:val="0"/>
              <w:marRight w:val="0"/>
              <w:marTop w:val="0"/>
              <w:marBottom w:val="0"/>
              <w:divBdr>
                <w:top w:val="none" w:sz="0" w:space="0" w:color="auto"/>
                <w:left w:val="none" w:sz="0" w:space="0" w:color="auto"/>
                <w:bottom w:val="none" w:sz="0" w:space="0" w:color="auto"/>
                <w:right w:val="none" w:sz="0" w:space="0" w:color="auto"/>
              </w:divBdr>
            </w:div>
            <w:div w:id="21241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84285">
      <w:bodyDiv w:val="1"/>
      <w:marLeft w:val="0"/>
      <w:marRight w:val="0"/>
      <w:marTop w:val="0"/>
      <w:marBottom w:val="0"/>
      <w:divBdr>
        <w:top w:val="none" w:sz="0" w:space="0" w:color="auto"/>
        <w:left w:val="none" w:sz="0" w:space="0" w:color="auto"/>
        <w:bottom w:val="none" w:sz="0" w:space="0" w:color="auto"/>
        <w:right w:val="none" w:sz="0" w:space="0" w:color="auto"/>
      </w:divBdr>
      <w:divsChild>
        <w:div w:id="63993612">
          <w:marLeft w:val="274"/>
          <w:marRight w:val="0"/>
          <w:marTop w:val="0"/>
          <w:marBottom w:val="0"/>
          <w:divBdr>
            <w:top w:val="none" w:sz="0" w:space="0" w:color="auto"/>
            <w:left w:val="none" w:sz="0" w:space="0" w:color="auto"/>
            <w:bottom w:val="none" w:sz="0" w:space="0" w:color="auto"/>
            <w:right w:val="none" w:sz="0" w:space="0" w:color="auto"/>
          </w:divBdr>
        </w:div>
        <w:div w:id="157623622">
          <w:marLeft w:val="274"/>
          <w:marRight w:val="0"/>
          <w:marTop w:val="0"/>
          <w:marBottom w:val="0"/>
          <w:divBdr>
            <w:top w:val="none" w:sz="0" w:space="0" w:color="auto"/>
            <w:left w:val="none" w:sz="0" w:space="0" w:color="auto"/>
            <w:bottom w:val="none" w:sz="0" w:space="0" w:color="auto"/>
            <w:right w:val="none" w:sz="0" w:space="0" w:color="auto"/>
          </w:divBdr>
        </w:div>
      </w:divsChild>
    </w:div>
    <w:div w:id="772674827">
      <w:bodyDiv w:val="1"/>
      <w:marLeft w:val="0"/>
      <w:marRight w:val="0"/>
      <w:marTop w:val="0"/>
      <w:marBottom w:val="0"/>
      <w:divBdr>
        <w:top w:val="none" w:sz="0" w:space="0" w:color="auto"/>
        <w:left w:val="none" w:sz="0" w:space="0" w:color="auto"/>
        <w:bottom w:val="none" w:sz="0" w:space="0" w:color="auto"/>
        <w:right w:val="none" w:sz="0" w:space="0" w:color="auto"/>
      </w:divBdr>
    </w:div>
    <w:div w:id="805001982">
      <w:bodyDiv w:val="1"/>
      <w:marLeft w:val="0"/>
      <w:marRight w:val="0"/>
      <w:marTop w:val="0"/>
      <w:marBottom w:val="0"/>
      <w:divBdr>
        <w:top w:val="none" w:sz="0" w:space="0" w:color="auto"/>
        <w:left w:val="none" w:sz="0" w:space="0" w:color="auto"/>
        <w:bottom w:val="none" w:sz="0" w:space="0" w:color="auto"/>
        <w:right w:val="none" w:sz="0" w:space="0" w:color="auto"/>
      </w:divBdr>
      <w:divsChild>
        <w:div w:id="241375630">
          <w:marLeft w:val="274"/>
          <w:marRight w:val="0"/>
          <w:marTop w:val="0"/>
          <w:marBottom w:val="120"/>
          <w:divBdr>
            <w:top w:val="none" w:sz="0" w:space="0" w:color="auto"/>
            <w:left w:val="none" w:sz="0" w:space="0" w:color="auto"/>
            <w:bottom w:val="none" w:sz="0" w:space="0" w:color="auto"/>
            <w:right w:val="none" w:sz="0" w:space="0" w:color="auto"/>
          </w:divBdr>
        </w:div>
        <w:div w:id="470024961">
          <w:marLeft w:val="274"/>
          <w:marRight w:val="0"/>
          <w:marTop w:val="0"/>
          <w:marBottom w:val="120"/>
          <w:divBdr>
            <w:top w:val="none" w:sz="0" w:space="0" w:color="auto"/>
            <w:left w:val="none" w:sz="0" w:space="0" w:color="auto"/>
            <w:bottom w:val="none" w:sz="0" w:space="0" w:color="auto"/>
            <w:right w:val="none" w:sz="0" w:space="0" w:color="auto"/>
          </w:divBdr>
        </w:div>
        <w:div w:id="824393178">
          <w:marLeft w:val="274"/>
          <w:marRight w:val="0"/>
          <w:marTop w:val="0"/>
          <w:marBottom w:val="120"/>
          <w:divBdr>
            <w:top w:val="none" w:sz="0" w:space="0" w:color="auto"/>
            <w:left w:val="none" w:sz="0" w:space="0" w:color="auto"/>
            <w:bottom w:val="none" w:sz="0" w:space="0" w:color="auto"/>
            <w:right w:val="none" w:sz="0" w:space="0" w:color="auto"/>
          </w:divBdr>
        </w:div>
        <w:div w:id="1625769823">
          <w:marLeft w:val="274"/>
          <w:marRight w:val="0"/>
          <w:marTop w:val="0"/>
          <w:marBottom w:val="120"/>
          <w:divBdr>
            <w:top w:val="none" w:sz="0" w:space="0" w:color="auto"/>
            <w:left w:val="none" w:sz="0" w:space="0" w:color="auto"/>
            <w:bottom w:val="none" w:sz="0" w:space="0" w:color="auto"/>
            <w:right w:val="none" w:sz="0" w:space="0" w:color="auto"/>
          </w:divBdr>
        </w:div>
        <w:div w:id="1875725232">
          <w:marLeft w:val="274"/>
          <w:marRight w:val="0"/>
          <w:marTop w:val="0"/>
          <w:marBottom w:val="120"/>
          <w:divBdr>
            <w:top w:val="none" w:sz="0" w:space="0" w:color="auto"/>
            <w:left w:val="none" w:sz="0" w:space="0" w:color="auto"/>
            <w:bottom w:val="none" w:sz="0" w:space="0" w:color="auto"/>
            <w:right w:val="none" w:sz="0" w:space="0" w:color="auto"/>
          </w:divBdr>
        </w:div>
        <w:div w:id="1900969820">
          <w:marLeft w:val="274"/>
          <w:marRight w:val="0"/>
          <w:marTop w:val="0"/>
          <w:marBottom w:val="120"/>
          <w:divBdr>
            <w:top w:val="none" w:sz="0" w:space="0" w:color="auto"/>
            <w:left w:val="none" w:sz="0" w:space="0" w:color="auto"/>
            <w:bottom w:val="none" w:sz="0" w:space="0" w:color="auto"/>
            <w:right w:val="none" w:sz="0" w:space="0" w:color="auto"/>
          </w:divBdr>
        </w:div>
      </w:divsChild>
    </w:div>
    <w:div w:id="817114189">
      <w:bodyDiv w:val="1"/>
      <w:marLeft w:val="0"/>
      <w:marRight w:val="0"/>
      <w:marTop w:val="0"/>
      <w:marBottom w:val="0"/>
      <w:divBdr>
        <w:top w:val="none" w:sz="0" w:space="0" w:color="auto"/>
        <w:left w:val="none" w:sz="0" w:space="0" w:color="auto"/>
        <w:bottom w:val="none" w:sz="0" w:space="0" w:color="auto"/>
        <w:right w:val="none" w:sz="0" w:space="0" w:color="auto"/>
      </w:divBdr>
    </w:div>
    <w:div w:id="832373710">
      <w:bodyDiv w:val="1"/>
      <w:marLeft w:val="0"/>
      <w:marRight w:val="0"/>
      <w:marTop w:val="0"/>
      <w:marBottom w:val="0"/>
      <w:divBdr>
        <w:top w:val="none" w:sz="0" w:space="0" w:color="auto"/>
        <w:left w:val="none" w:sz="0" w:space="0" w:color="auto"/>
        <w:bottom w:val="none" w:sz="0" w:space="0" w:color="auto"/>
        <w:right w:val="none" w:sz="0" w:space="0" w:color="auto"/>
      </w:divBdr>
    </w:div>
    <w:div w:id="841239049">
      <w:bodyDiv w:val="1"/>
      <w:marLeft w:val="0"/>
      <w:marRight w:val="0"/>
      <w:marTop w:val="0"/>
      <w:marBottom w:val="0"/>
      <w:divBdr>
        <w:top w:val="none" w:sz="0" w:space="0" w:color="auto"/>
        <w:left w:val="none" w:sz="0" w:space="0" w:color="auto"/>
        <w:bottom w:val="none" w:sz="0" w:space="0" w:color="auto"/>
        <w:right w:val="none" w:sz="0" w:space="0" w:color="auto"/>
      </w:divBdr>
    </w:div>
    <w:div w:id="851645736">
      <w:bodyDiv w:val="1"/>
      <w:marLeft w:val="0"/>
      <w:marRight w:val="0"/>
      <w:marTop w:val="0"/>
      <w:marBottom w:val="0"/>
      <w:divBdr>
        <w:top w:val="none" w:sz="0" w:space="0" w:color="auto"/>
        <w:left w:val="none" w:sz="0" w:space="0" w:color="auto"/>
        <w:bottom w:val="none" w:sz="0" w:space="0" w:color="auto"/>
        <w:right w:val="none" w:sz="0" w:space="0" w:color="auto"/>
      </w:divBdr>
      <w:divsChild>
        <w:div w:id="43061661">
          <w:marLeft w:val="0"/>
          <w:marRight w:val="0"/>
          <w:marTop w:val="0"/>
          <w:marBottom w:val="0"/>
          <w:divBdr>
            <w:top w:val="none" w:sz="0" w:space="0" w:color="auto"/>
            <w:left w:val="none" w:sz="0" w:space="0" w:color="auto"/>
            <w:bottom w:val="none" w:sz="0" w:space="0" w:color="auto"/>
            <w:right w:val="none" w:sz="0" w:space="0" w:color="auto"/>
          </w:divBdr>
          <w:divsChild>
            <w:div w:id="170877643">
              <w:marLeft w:val="0"/>
              <w:marRight w:val="0"/>
              <w:marTop w:val="0"/>
              <w:marBottom w:val="0"/>
              <w:divBdr>
                <w:top w:val="none" w:sz="0" w:space="0" w:color="auto"/>
                <w:left w:val="none" w:sz="0" w:space="0" w:color="auto"/>
                <w:bottom w:val="none" w:sz="0" w:space="0" w:color="auto"/>
                <w:right w:val="none" w:sz="0" w:space="0" w:color="auto"/>
              </w:divBdr>
            </w:div>
            <w:div w:id="473258049">
              <w:marLeft w:val="0"/>
              <w:marRight w:val="0"/>
              <w:marTop w:val="0"/>
              <w:marBottom w:val="0"/>
              <w:divBdr>
                <w:top w:val="none" w:sz="0" w:space="0" w:color="auto"/>
                <w:left w:val="none" w:sz="0" w:space="0" w:color="auto"/>
                <w:bottom w:val="none" w:sz="0" w:space="0" w:color="auto"/>
                <w:right w:val="none" w:sz="0" w:space="0" w:color="auto"/>
              </w:divBdr>
            </w:div>
            <w:div w:id="574048518">
              <w:marLeft w:val="0"/>
              <w:marRight w:val="0"/>
              <w:marTop w:val="0"/>
              <w:marBottom w:val="0"/>
              <w:divBdr>
                <w:top w:val="none" w:sz="0" w:space="0" w:color="auto"/>
                <w:left w:val="none" w:sz="0" w:space="0" w:color="auto"/>
                <w:bottom w:val="none" w:sz="0" w:space="0" w:color="auto"/>
                <w:right w:val="none" w:sz="0" w:space="0" w:color="auto"/>
              </w:divBdr>
            </w:div>
            <w:div w:id="623733333">
              <w:marLeft w:val="0"/>
              <w:marRight w:val="0"/>
              <w:marTop w:val="0"/>
              <w:marBottom w:val="0"/>
              <w:divBdr>
                <w:top w:val="none" w:sz="0" w:space="0" w:color="auto"/>
                <w:left w:val="none" w:sz="0" w:space="0" w:color="auto"/>
                <w:bottom w:val="none" w:sz="0" w:space="0" w:color="auto"/>
                <w:right w:val="none" w:sz="0" w:space="0" w:color="auto"/>
              </w:divBdr>
            </w:div>
            <w:div w:id="718823078">
              <w:marLeft w:val="0"/>
              <w:marRight w:val="0"/>
              <w:marTop w:val="0"/>
              <w:marBottom w:val="0"/>
              <w:divBdr>
                <w:top w:val="none" w:sz="0" w:space="0" w:color="auto"/>
                <w:left w:val="none" w:sz="0" w:space="0" w:color="auto"/>
                <w:bottom w:val="none" w:sz="0" w:space="0" w:color="auto"/>
                <w:right w:val="none" w:sz="0" w:space="0" w:color="auto"/>
              </w:divBdr>
            </w:div>
            <w:div w:id="991643694">
              <w:marLeft w:val="0"/>
              <w:marRight w:val="0"/>
              <w:marTop w:val="0"/>
              <w:marBottom w:val="0"/>
              <w:divBdr>
                <w:top w:val="none" w:sz="0" w:space="0" w:color="auto"/>
                <w:left w:val="none" w:sz="0" w:space="0" w:color="auto"/>
                <w:bottom w:val="none" w:sz="0" w:space="0" w:color="auto"/>
                <w:right w:val="none" w:sz="0" w:space="0" w:color="auto"/>
              </w:divBdr>
            </w:div>
            <w:div w:id="1076782294">
              <w:marLeft w:val="0"/>
              <w:marRight w:val="0"/>
              <w:marTop w:val="0"/>
              <w:marBottom w:val="0"/>
              <w:divBdr>
                <w:top w:val="none" w:sz="0" w:space="0" w:color="auto"/>
                <w:left w:val="none" w:sz="0" w:space="0" w:color="auto"/>
                <w:bottom w:val="none" w:sz="0" w:space="0" w:color="auto"/>
                <w:right w:val="none" w:sz="0" w:space="0" w:color="auto"/>
              </w:divBdr>
            </w:div>
            <w:div w:id="1221478777">
              <w:marLeft w:val="0"/>
              <w:marRight w:val="0"/>
              <w:marTop w:val="0"/>
              <w:marBottom w:val="0"/>
              <w:divBdr>
                <w:top w:val="none" w:sz="0" w:space="0" w:color="auto"/>
                <w:left w:val="none" w:sz="0" w:space="0" w:color="auto"/>
                <w:bottom w:val="none" w:sz="0" w:space="0" w:color="auto"/>
                <w:right w:val="none" w:sz="0" w:space="0" w:color="auto"/>
              </w:divBdr>
            </w:div>
            <w:div w:id="1443571835">
              <w:marLeft w:val="0"/>
              <w:marRight w:val="0"/>
              <w:marTop w:val="0"/>
              <w:marBottom w:val="0"/>
              <w:divBdr>
                <w:top w:val="none" w:sz="0" w:space="0" w:color="auto"/>
                <w:left w:val="none" w:sz="0" w:space="0" w:color="auto"/>
                <w:bottom w:val="none" w:sz="0" w:space="0" w:color="auto"/>
                <w:right w:val="none" w:sz="0" w:space="0" w:color="auto"/>
              </w:divBdr>
            </w:div>
            <w:div w:id="1566915413">
              <w:marLeft w:val="0"/>
              <w:marRight w:val="0"/>
              <w:marTop w:val="0"/>
              <w:marBottom w:val="0"/>
              <w:divBdr>
                <w:top w:val="none" w:sz="0" w:space="0" w:color="auto"/>
                <w:left w:val="none" w:sz="0" w:space="0" w:color="auto"/>
                <w:bottom w:val="none" w:sz="0" w:space="0" w:color="auto"/>
                <w:right w:val="none" w:sz="0" w:space="0" w:color="auto"/>
              </w:divBdr>
            </w:div>
            <w:div w:id="1692145235">
              <w:marLeft w:val="0"/>
              <w:marRight w:val="0"/>
              <w:marTop w:val="0"/>
              <w:marBottom w:val="0"/>
              <w:divBdr>
                <w:top w:val="none" w:sz="0" w:space="0" w:color="auto"/>
                <w:left w:val="none" w:sz="0" w:space="0" w:color="auto"/>
                <w:bottom w:val="none" w:sz="0" w:space="0" w:color="auto"/>
                <w:right w:val="none" w:sz="0" w:space="0" w:color="auto"/>
              </w:divBdr>
            </w:div>
            <w:div w:id="19141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2421">
      <w:bodyDiv w:val="1"/>
      <w:marLeft w:val="0"/>
      <w:marRight w:val="0"/>
      <w:marTop w:val="0"/>
      <w:marBottom w:val="0"/>
      <w:divBdr>
        <w:top w:val="none" w:sz="0" w:space="0" w:color="auto"/>
        <w:left w:val="none" w:sz="0" w:space="0" w:color="auto"/>
        <w:bottom w:val="none" w:sz="0" w:space="0" w:color="auto"/>
        <w:right w:val="none" w:sz="0" w:space="0" w:color="auto"/>
      </w:divBdr>
      <w:divsChild>
        <w:div w:id="1323855614">
          <w:marLeft w:val="0"/>
          <w:marRight w:val="0"/>
          <w:marTop w:val="0"/>
          <w:marBottom w:val="0"/>
          <w:divBdr>
            <w:top w:val="none" w:sz="0" w:space="0" w:color="auto"/>
            <w:left w:val="none" w:sz="0" w:space="0" w:color="auto"/>
            <w:bottom w:val="none" w:sz="0" w:space="0" w:color="auto"/>
            <w:right w:val="none" w:sz="0" w:space="0" w:color="auto"/>
          </w:divBdr>
          <w:divsChild>
            <w:div w:id="1515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77008">
      <w:bodyDiv w:val="1"/>
      <w:marLeft w:val="0"/>
      <w:marRight w:val="0"/>
      <w:marTop w:val="0"/>
      <w:marBottom w:val="0"/>
      <w:divBdr>
        <w:top w:val="none" w:sz="0" w:space="0" w:color="auto"/>
        <w:left w:val="none" w:sz="0" w:space="0" w:color="auto"/>
        <w:bottom w:val="none" w:sz="0" w:space="0" w:color="auto"/>
        <w:right w:val="none" w:sz="0" w:space="0" w:color="auto"/>
      </w:divBdr>
      <w:divsChild>
        <w:div w:id="12196337">
          <w:marLeft w:val="274"/>
          <w:marRight w:val="0"/>
          <w:marTop w:val="0"/>
          <w:marBottom w:val="120"/>
          <w:divBdr>
            <w:top w:val="none" w:sz="0" w:space="0" w:color="auto"/>
            <w:left w:val="none" w:sz="0" w:space="0" w:color="auto"/>
            <w:bottom w:val="none" w:sz="0" w:space="0" w:color="auto"/>
            <w:right w:val="none" w:sz="0" w:space="0" w:color="auto"/>
          </w:divBdr>
        </w:div>
        <w:div w:id="597299607">
          <w:marLeft w:val="274"/>
          <w:marRight w:val="0"/>
          <w:marTop w:val="0"/>
          <w:marBottom w:val="120"/>
          <w:divBdr>
            <w:top w:val="none" w:sz="0" w:space="0" w:color="auto"/>
            <w:left w:val="none" w:sz="0" w:space="0" w:color="auto"/>
            <w:bottom w:val="none" w:sz="0" w:space="0" w:color="auto"/>
            <w:right w:val="none" w:sz="0" w:space="0" w:color="auto"/>
          </w:divBdr>
        </w:div>
        <w:div w:id="1933196033">
          <w:marLeft w:val="274"/>
          <w:marRight w:val="0"/>
          <w:marTop w:val="0"/>
          <w:marBottom w:val="120"/>
          <w:divBdr>
            <w:top w:val="none" w:sz="0" w:space="0" w:color="auto"/>
            <w:left w:val="none" w:sz="0" w:space="0" w:color="auto"/>
            <w:bottom w:val="none" w:sz="0" w:space="0" w:color="auto"/>
            <w:right w:val="none" w:sz="0" w:space="0" w:color="auto"/>
          </w:divBdr>
        </w:div>
        <w:div w:id="1953244384">
          <w:marLeft w:val="274"/>
          <w:marRight w:val="0"/>
          <w:marTop w:val="0"/>
          <w:marBottom w:val="120"/>
          <w:divBdr>
            <w:top w:val="none" w:sz="0" w:space="0" w:color="auto"/>
            <w:left w:val="none" w:sz="0" w:space="0" w:color="auto"/>
            <w:bottom w:val="none" w:sz="0" w:space="0" w:color="auto"/>
            <w:right w:val="none" w:sz="0" w:space="0" w:color="auto"/>
          </w:divBdr>
        </w:div>
      </w:divsChild>
    </w:div>
    <w:div w:id="924335965">
      <w:bodyDiv w:val="1"/>
      <w:marLeft w:val="0"/>
      <w:marRight w:val="0"/>
      <w:marTop w:val="0"/>
      <w:marBottom w:val="0"/>
      <w:divBdr>
        <w:top w:val="none" w:sz="0" w:space="0" w:color="auto"/>
        <w:left w:val="none" w:sz="0" w:space="0" w:color="auto"/>
        <w:bottom w:val="none" w:sz="0" w:space="0" w:color="auto"/>
        <w:right w:val="none" w:sz="0" w:space="0" w:color="auto"/>
      </w:divBdr>
      <w:divsChild>
        <w:div w:id="318969725">
          <w:marLeft w:val="0"/>
          <w:marRight w:val="0"/>
          <w:marTop w:val="0"/>
          <w:marBottom w:val="0"/>
          <w:divBdr>
            <w:top w:val="none" w:sz="0" w:space="0" w:color="auto"/>
            <w:left w:val="none" w:sz="0" w:space="0" w:color="auto"/>
            <w:bottom w:val="none" w:sz="0" w:space="0" w:color="auto"/>
            <w:right w:val="none" w:sz="0" w:space="0" w:color="auto"/>
          </w:divBdr>
        </w:div>
      </w:divsChild>
    </w:div>
    <w:div w:id="934749495">
      <w:bodyDiv w:val="1"/>
      <w:marLeft w:val="0"/>
      <w:marRight w:val="0"/>
      <w:marTop w:val="0"/>
      <w:marBottom w:val="0"/>
      <w:divBdr>
        <w:top w:val="none" w:sz="0" w:space="0" w:color="auto"/>
        <w:left w:val="none" w:sz="0" w:space="0" w:color="auto"/>
        <w:bottom w:val="none" w:sz="0" w:space="0" w:color="auto"/>
        <w:right w:val="none" w:sz="0" w:space="0" w:color="auto"/>
      </w:divBdr>
      <w:divsChild>
        <w:div w:id="1070739280">
          <w:marLeft w:val="0"/>
          <w:marRight w:val="0"/>
          <w:marTop w:val="0"/>
          <w:marBottom w:val="0"/>
          <w:divBdr>
            <w:top w:val="none" w:sz="0" w:space="0" w:color="auto"/>
            <w:left w:val="none" w:sz="0" w:space="0" w:color="auto"/>
            <w:bottom w:val="none" w:sz="0" w:space="0" w:color="auto"/>
            <w:right w:val="none" w:sz="0" w:space="0" w:color="auto"/>
          </w:divBdr>
          <w:divsChild>
            <w:div w:id="109783867">
              <w:marLeft w:val="0"/>
              <w:marRight w:val="0"/>
              <w:marTop w:val="0"/>
              <w:marBottom w:val="0"/>
              <w:divBdr>
                <w:top w:val="none" w:sz="0" w:space="0" w:color="auto"/>
                <w:left w:val="none" w:sz="0" w:space="0" w:color="auto"/>
                <w:bottom w:val="none" w:sz="0" w:space="0" w:color="auto"/>
                <w:right w:val="none" w:sz="0" w:space="0" w:color="auto"/>
              </w:divBdr>
            </w:div>
            <w:div w:id="174225162">
              <w:marLeft w:val="0"/>
              <w:marRight w:val="0"/>
              <w:marTop w:val="0"/>
              <w:marBottom w:val="0"/>
              <w:divBdr>
                <w:top w:val="none" w:sz="0" w:space="0" w:color="auto"/>
                <w:left w:val="none" w:sz="0" w:space="0" w:color="auto"/>
                <w:bottom w:val="none" w:sz="0" w:space="0" w:color="auto"/>
                <w:right w:val="none" w:sz="0" w:space="0" w:color="auto"/>
              </w:divBdr>
            </w:div>
            <w:div w:id="1011300701">
              <w:marLeft w:val="0"/>
              <w:marRight w:val="0"/>
              <w:marTop w:val="0"/>
              <w:marBottom w:val="0"/>
              <w:divBdr>
                <w:top w:val="none" w:sz="0" w:space="0" w:color="auto"/>
                <w:left w:val="none" w:sz="0" w:space="0" w:color="auto"/>
                <w:bottom w:val="none" w:sz="0" w:space="0" w:color="auto"/>
                <w:right w:val="none" w:sz="0" w:space="0" w:color="auto"/>
              </w:divBdr>
            </w:div>
            <w:div w:id="1521163227">
              <w:marLeft w:val="0"/>
              <w:marRight w:val="0"/>
              <w:marTop w:val="0"/>
              <w:marBottom w:val="0"/>
              <w:divBdr>
                <w:top w:val="none" w:sz="0" w:space="0" w:color="auto"/>
                <w:left w:val="none" w:sz="0" w:space="0" w:color="auto"/>
                <w:bottom w:val="none" w:sz="0" w:space="0" w:color="auto"/>
                <w:right w:val="none" w:sz="0" w:space="0" w:color="auto"/>
              </w:divBdr>
            </w:div>
            <w:div w:id="1615747291">
              <w:marLeft w:val="0"/>
              <w:marRight w:val="0"/>
              <w:marTop w:val="0"/>
              <w:marBottom w:val="0"/>
              <w:divBdr>
                <w:top w:val="none" w:sz="0" w:space="0" w:color="auto"/>
                <w:left w:val="none" w:sz="0" w:space="0" w:color="auto"/>
                <w:bottom w:val="none" w:sz="0" w:space="0" w:color="auto"/>
                <w:right w:val="none" w:sz="0" w:space="0" w:color="auto"/>
              </w:divBdr>
            </w:div>
            <w:div w:id="1798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0023">
      <w:bodyDiv w:val="1"/>
      <w:marLeft w:val="0"/>
      <w:marRight w:val="0"/>
      <w:marTop w:val="0"/>
      <w:marBottom w:val="0"/>
      <w:divBdr>
        <w:top w:val="none" w:sz="0" w:space="0" w:color="auto"/>
        <w:left w:val="none" w:sz="0" w:space="0" w:color="auto"/>
        <w:bottom w:val="none" w:sz="0" w:space="0" w:color="auto"/>
        <w:right w:val="none" w:sz="0" w:space="0" w:color="auto"/>
      </w:divBdr>
      <w:divsChild>
        <w:div w:id="130828501">
          <w:marLeft w:val="274"/>
          <w:marRight w:val="0"/>
          <w:marTop w:val="0"/>
          <w:marBottom w:val="120"/>
          <w:divBdr>
            <w:top w:val="none" w:sz="0" w:space="0" w:color="auto"/>
            <w:left w:val="none" w:sz="0" w:space="0" w:color="auto"/>
            <w:bottom w:val="none" w:sz="0" w:space="0" w:color="auto"/>
            <w:right w:val="none" w:sz="0" w:space="0" w:color="auto"/>
          </w:divBdr>
        </w:div>
        <w:div w:id="589847357">
          <w:marLeft w:val="274"/>
          <w:marRight w:val="0"/>
          <w:marTop w:val="0"/>
          <w:marBottom w:val="120"/>
          <w:divBdr>
            <w:top w:val="none" w:sz="0" w:space="0" w:color="auto"/>
            <w:left w:val="none" w:sz="0" w:space="0" w:color="auto"/>
            <w:bottom w:val="none" w:sz="0" w:space="0" w:color="auto"/>
            <w:right w:val="none" w:sz="0" w:space="0" w:color="auto"/>
          </w:divBdr>
        </w:div>
        <w:div w:id="1451390485">
          <w:marLeft w:val="274"/>
          <w:marRight w:val="0"/>
          <w:marTop w:val="0"/>
          <w:marBottom w:val="120"/>
          <w:divBdr>
            <w:top w:val="none" w:sz="0" w:space="0" w:color="auto"/>
            <w:left w:val="none" w:sz="0" w:space="0" w:color="auto"/>
            <w:bottom w:val="none" w:sz="0" w:space="0" w:color="auto"/>
            <w:right w:val="none" w:sz="0" w:space="0" w:color="auto"/>
          </w:divBdr>
        </w:div>
      </w:divsChild>
    </w:div>
    <w:div w:id="937562899">
      <w:bodyDiv w:val="1"/>
      <w:marLeft w:val="0"/>
      <w:marRight w:val="0"/>
      <w:marTop w:val="0"/>
      <w:marBottom w:val="0"/>
      <w:divBdr>
        <w:top w:val="none" w:sz="0" w:space="0" w:color="auto"/>
        <w:left w:val="none" w:sz="0" w:space="0" w:color="auto"/>
        <w:bottom w:val="none" w:sz="0" w:space="0" w:color="auto"/>
        <w:right w:val="none" w:sz="0" w:space="0" w:color="auto"/>
      </w:divBdr>
      <w:divsChild>
        <w:div w:id="87041651">
          <w:marLeft w:val="850"/>
          <w:marRight w:val="0"/>
          <w:marTop w:val="0"/>
          <w:marBottom w:val="0"/>
          <w:divBdr>
            <w:top w:val="none" w:sz="0" w:space="0" w:color="auto"/>
            <w:left w:val="none" w:sz="0" w:space="0" w:color="auto"/>
            <w:bottom w:val="none" w:sz="0" w:space="0" w:color="auto"/>
            <w:right w:val="none" w:sz="0" w:space="0" w:color="auto"/>
          </w:divBdr>
        </w:div>
        <w:div w:id="434324039">
          <w:marLeft w:val="850"/>
          <w:marRight w:val="0"/>
          <w:marTop w:val="0"/>
          <w:marBottom w:val="0"/>
          <w:divBdr>
            <w:top w:val="none" w:sz="0" w:space="0" w:color="auto"/>
            <w:left w:val="none" w:sz="0" w:space="0" w:color="auto"/>
            <w:bottom w:val="none" w:sz="0" w:space="0" w:color="auto"/>
            <w:right w:val="none" w:sz="0" w:space="0" w:color="auto"/>
          </w:divBdr>
        </w:div>
        <w:div w:id="550000425">
          <w:marLeft w:val="850"/>
          <w:marRight w:val="0"/>
          <w:marTop w:val="0"/>
          <w:marBottom w:val="0"/>
          <w:divBdr>
            <w:top w:val="none" w:sz="0" w:space="0" w:color="auto"/>
            <w:left w:val="none" w:sz="0" w:space="0" w:color="auto"/>
            <w:bottom w:val="none" w:sz="0" w:space="0" w:color="auto"/>
            <w:right w:val="none" w:sz="0" w:space="0" w:color="auto"/>
          </w:divBdr>
        </w:div>
        <w:div w:id="563027247">
          <w:marLeft w:val="850"/>
          <w:marRight w:val="0"/>
          <w:marTop w:val="0"/>
          <w:marBottom w:val="0"/>
          <w:divBdr>
            <w:top w:val="none" w:sz="0" w:space="0" w:color="auto"/>
            <w:left w:val="none" w:sz="0" w:space="0" w:color="auto"/>
            <w:bottom w:val="none" w:sz="0" w:space="0" w:color="auto"/>
            <w:right w:val="none" w:sz="0" w:space="0" w:color="auto"/>
          </w:divBdr>
        </w:div>
        <w:div w:id="1199077365">
          <w:marLeft w:val="850"/>
          <w:marRight w:val="0"/>
          <w:marTop w:val="0"/>
          <w:marBottom w:val="0"/>
          <w:divBdr>
            <w:top w:val="none" w:sz="0" w:space="0" w:color="auto"/>
            <w:left w:val="none" w:sz="0" w:space="0" w:color="auto"/>
            <w:bottom w:val="none" w:sz="0" w:space="0" w:color="auto"/>
            <w:right w:val="none" w:sz="0" w:space="0" w:color="auto"/>
          </w:divBdr>
        </w:div>
        <w:div w:id="1389692892">
          <w:marLeft w:val="850"/>
          <w:marRight w:val="0"/>
          <w:marTop w:val="0"/>
          <w:marBottom w:val="0"/>
          <w:divBdr>
            <w:top w:val="none" w:sz="0" w:space="0" w:color="auto"/>
            <w:left w:val="none" w:sz="0" w:space="0" w:color="auto"/>
            <w:bottom w:val="none" w:sz="0" w:space="0" w:color="auto"/>
            <w:right w:val="none" w:sz="0" w:space="0" w:color="auto"/>
          </w:divBdr>
        </w:div>
        <w:div w:id="1463883130">
          <w:marLeft w:val="850"/>
          <w:marRight w:val="0"/>
          <w:marTop w:val="0"/>
          <w:marBottom w:val="0"/>
          <w:divBdr>
            <w:top w:val="none" w:sz="0" w:space="0" w:color="auto"/>
            <w:left w:val="none" w:sz="0" w:space="0" w:color="auto"/>
            <w:bottom w:val="none" w:sz="0" w:space="0" w:color="auto"/>
            <w:right w:val="none" w:sz="0" w:space="0" w:color="auto"/>
          </w:divBdr>
        </w:div>
        <w:div w:id="1529567423">
          <w:marLeft w:val="850"/>
          <w:marRight w:val="0"/>
          <w:marTop w:val="0"/>
          <w:marBottom w:val="0"/>
          <w:divBdr>
            <w:top w:val="none" w:sz="0" w:space="0" w:color="auto"/>
            <w:left w:val="none" w:sz="0" w:space="0" w:color="auto"/>
            <w:bottom w:val="none" w:sz="0" w:space="0" w:color="auto"/>
            <w:right w:val="none" w:sz="0" w:space="0" w:color="auto"/>
          </w:divBdr>
        </w:div>
        <w:div w:id="1578173658">
          <w:marLeft w:val="850"/>
          <w:marRight w:val="0"/>
          <w:marTop w:val="0"/>
          <w:marBottom w:val="0"/>
          <w:divBdr>
            <w:top w:val="none" w:sz="0" w:space="0" w:color="auto"/>
            <w:left w:val="none" w:sz="0" w:space="0" w:color="auto"/>
            <w:bottom w:val="none" w:sz="0" w:space="0" w:color="auto"/>
            <w:right w:val="none" w:sz="0" w:space="0" w:color="auto"/>
          </w:divBdr>
        </w:div>
        <w:div w:id="2003074804">
          <w:marLeft w:val="850"/>
          <w:marRight w:val="0"/>
          <w:marTop w:val="0"/>
          <w:marBottom w:val="0"/>
          <w:divBdr>
            <w:top w:val="none" w:sz="0" w:space="0" w:color="auto"/>
            <w:left w:val="none" w:sz="0" w:space="0" w:color="auto"/>
            <w:bottom w:val="none" w:sz="0" w:space="0" w:color="auto"/>
            <w:right w:val="none" w:sz="0" w:space="0" w:color="auto"/>
          </w:divBdr>
        </w:div>
        <w:div w:id="2145419009">
          <w:marLeft w:val="850"/>
          <w:marRight w:val="0"/>
          <w:marTop w:val="0"/>
          <w:marBottom w:val="0"/>
          <w:divBdr>
            <w:top w:val="none" w:sz="0" w:space="0" w:color="auto"/>
            <w:left w:val="none" w:sz="0" w:space="0" w:color="auto"/>
            <w:bottom w:val="none" w:sz="0" w:space="0" w:color="auto"/>
            <w:right w:val="none" w:sz="0" w:space="0" w:color="auto"/>
          </w:divBdr>
        </w:div>
      </w:divsChild>
    </w:div>
    <w:div w:id="972828955">
      <w:bodyDiv w:val="1"/>
      <w:marLeft w:val="0"/>
      <w:marRight w:val="0"/>
      <w:marTop w:val="0"/>
      <w:marBottom w:val="0"/>
      <w:divBdr>
        <w:top w:val="none" w:sz="0" w:space="0" w:color="auto"/>
        <w:left w:val="none" w:sz="0" w:space="0" w:color="auto"/>
        <w:bottom w:val="none" w:sz="0" w:space="0" w:color="auto"/>
        <w:right w:val="none" w:sz="0" w:space="0" w:color="auto"/>
      </w:divBdr>
      <w:divsChild>
        <w:div w:id="541942816">
          <w:marLeft w:val="547"/>
          <w:marRight w:val="0"/>
          <w:marTop w:val="0"/>
          <w:marBottom w:val="0"/>
          <w:divBdr>
            <w:top w:val="none" w:sz="0" w:space="0" w:color="auto"/>
            <w:left w:val="none" w:sz="0" w:space="0" w:color="auto"/>
            <w:bottom w:val="none" w:sz="0" w:space="0" w:color="auto"/>
            <w:right w:val="none" w:sz="0" w:space="0" w:color="auto"/>
          </w:divBdr>
        </w:div>
      </w:divsChild>
    </w:div>
    <w:div w:id="976030115">
      <w:bodyDiv w:val="1"/>
      <w:marLeft w:val="0"/>
      <w:marRight w:val="0"/>
      <w:marTop w:val="0"/>
      <w:marBottom w:val="0"/>
      <w:divBdr>
        <w:top w:val="none" w:sz="0" w:space="0" w:color="auto"/>
        <w:left w:val="none" w:sz="0" w:space="0" w:color="auto"/>
        <w:bottom w:val="none" w:sz="0" w:space="0" w:color="auto"/>
        <w:right w:val="none" w:sz="0" w:space="0" w:color="auto"/>
      </w:divBdr>
      <w:divsChild>
        <w:div w:id="923076099">
          <w:marLeft w:val="432"/>
          <w:marRight w:val="0"/>
          <w:marTop w:val="0"/>
          <w:marBottom w:val="0"/>
          <w:divBdr>
            <w:top w:val="none" w:sz="0" w:space="0" w:color="auto"/>
            <w:left w:val="none" w:sz="0" w:space="0" w:color="auto"/>
            <w:bottom w:val="none" w:sz="0" w:space="0" w:color="auto"/>
            <w:right w:val="none" w:sz="0" w:space="0" w:color="auto"/>
          </w:divBdr>
        </w:div>
        <w:div w:id="1254314946">
          <w:marLeft w:val="432"/>
          <w:marRight w:val="0"/>
          <w:marTop w:val="0"/>
          <w:marBottom w:val="0"/>
          <w:divBdr>
            <w:top w:val="none" w:sz="0" w:space="0" w:color="auto"/>
            <w:left w:val="none" w:sz="0" w:space="0" w:color="auto"/>
            <w:bottom w:val="none" w:sz="0" w:space="0" w:color="auto"/>
            <w:right w:val="none" w:sz="0" w:space="0" w:color="auto"/>
          </w:divBdr>
        </w:div>
        <w:div w:id="2033647851">
          <w:marLeft w:val="432"/>
          <w:marRight w:val="0"/>
          <w:marTop w:val="0"/>
          <w:marBottom w:val="0"/>
          <w:divBdr>
            <w:top w:val="none" w:sz="0" w:space="0" w:color="auto"/>
            <w:left w:val="none" w:sz="0" w:space="0" w:color="auto"/>
            <w:bottom w:val="none" w:sz="0" w:space="0" w:color="auto"/>
            <w:right w:val="none" w:sz="0" w:space="0" w:color="auto"/>
          </w:divBdr>
        </w:div>
      </w:divsChild>
    </w:div>
    <w:div w:id="989942480">
      <w:bodyDiv w:val="1"/>
      <w:marLeft w:val="0"/>
      <w:marRight w:val="0"/>
      <w:marTop w:val="0"/>
      <w:marBottom w:val="0"/>
      <w:divBdr>
        <w:top w:val="none" w:sz="0" w:space="0" w:color="auto"/>
        <w:left w:val="none" w:sz="0" w:space="0" w:color="auto"/>
        <w:bottom w:val="none" w:sz="0" w:space="0" w:color="auto"/>
        <w:right w:val="none" w:sz="0" w:space="0" w:color="auto"/>
      </w:divBdr>
      <w:divsChild>
        <w:div w:id="63528319">
          <w:marLeft w:val="274"/>
          <w:marRight w:val="0"/>
          <w:marTop w:val="0"/>
          <w:marBottom w:val="120"/>
          <w:divBdr>
            <w:top w:val="none" w:sz="0" w:space="0" w:color="auto"/>
            <w:left w:val="none" w:sz="0" w:space="0" w:color="auto"/>
            <w:bottom w:val="none" w:sz="0" w:space="0" w:color="auto"/>
            <w:right w:val="none" w:sz="0" w:space="0" w:color="auto"/>
          </w:divBdr>
        </w:div>
        <w:div w:id="932395223">
          <w:marLeft w:val="274"/>
          <w:marRight w:val="0"/>
          <w:marTop w:val="0"/>
          <w:marBottom w:val="120"/>
          <w:divBdr>
            <w:top w:val="none" w:sz="0" w:space="0" w:color="auto"/>
            <w:left w:val="none" w:sz="0" w:space="0" w:color="auto"/>
            <w:bottom w:val="none" w:sz="0" w:space="0" w:color="auto"/>
            <w:right w:val="none" w:sz="0" w:space="0" w:color="auto"/>
          </w:divBdr>
        </w:div>
        <w:div w:id="1377123480">
          <w:marLeft w:val="274"/>
          <w:marRight w:val="0"/>
          <w:marTop w:val="0"/>
          <w:marBottom w:val="120"/>
          <w:divBdr>
            <w:top w:val="none" w:sz="0" w:space="0" w:color="auto"/>
            <w:left w:val="none" w:sz="0" w:space="0" w:color="auto"/>
            <w:bottom w:val="none" w:sz="0" w:space="0" w:color="auto"/>
            <w:right w:val="none" w:sz="0" w:space="0" w:color="auto"/>
          </w:divBdr>
        </w:div>
        <w:div w:id="2081906000">
          <w:marLeft w:val="274"/>
          <w:marRight w:val="0"/>
          <w:marTop w:val="0"/>
          <w:marBottom w:val="120"/>
          <w:divBdr>
            <w:top w:val="none" w:sz="0" w:space="0" w:color="auto"/>
            <w:left w:val="none" w:sz="0" w:space="0" w:color="auto"/>
            <w:bottom w:val="none" w:sz="0" w:space="0" w:color="auto"/>
            <w:right w:val="none" w:sz="0" w:space="0" w:color="auto"/>
          </w:divBdr>
        </w:div>
        <w:div w:id="2125150710">
          <w:marLeft w:val="274"/>
          <w:marRight w:val="0"/>
          <w:marTop w:val="0"/>
          <w:marBottom w:val="120"/>
          <w:divBdr>
            <w:top w:val="none" w:sz="0" w:space="0" w:color="auto"/>
            <w:left w:val="none" w:sz="0" w:space="0" w:color="auto"/>
            <w:bottom w:val="none" w:sz="0" w:space="0" w:color="auto"/>
            <w:right w:val="none" w:sz="0" w:space="0" w:color="auto"/>
          </w:divBdr>
        </w:div>
      </w:divsChild>
    </w:div>
    <w:div w:id="991908724">
      <w:bodyDiv w:val="1"/>
      <w:marLeft w:val="0"/>
      <w:marRight w:val="0"/>
      <w:marTop w:val="0"/>
      <w:marBottom w:val="0"/>
      <w:divBdr>
        <w:top w:val="none" w:sz="0" w:space="0" w:color="auto"/>
        <w:left w:val="none" w:sz="0" w:space="0" w:color="auto"/>
        <w:bottom w:val="none" w:sz="0" w:space="0" w:color="auto"/>
        <w:right w:val="none" w:sz="0" w:space="0" w:color="auto"/>
      </w:divBdr>
    </w:div>
    <w:div w:id="1006638961">
      <w:bodyDiv w:val="1"/>
      <w:marLeft w:val="0"/>
      <w:marRight w:val="0"/>
      <w:marTop w:val="0"/>
      <w:marBottom w:val="0"/>
      <w:divBdr>
        <w:top w:val="none" w:sz="0" w:space="0" w:color="auto"/>
        <w:left w:val="none" w:sz="0" w:space="0" w:color="auto"/>
        <w:bottom w:val="none" w:sz="0" w:space="0" w:color="auto"/>
        <w:right w:val="none" w:sz="0" w:space="0" w:color="auto"/>
      </w:divBdr>
      <w:divsChild>
        <w:div w:id="442696111">
          <w:marLeft w:val="274"/>
          <w:marRight w:val="0"/>
          <w:marTop w:val="0"/>
          <w:marBottom w:val="120"/>
          <w:divBdr>
            <w:top w:val="none" w:sz="0" w:space="0" w:color="auto"/>
            <w:left w:val="none" w:sz="0" w:space="0" w:color="auto"/>
            <w:bottom w:val="none" w:sz="0" w:space="0" w:color="auto"/>
            <w:right w:val="none" w:sz="0" w:space="0" w:color="auto"/>
          </w:divBdr>
        </w:div>
        <w:div w:id="821890163">
          <w:marLeft w:val="274"/>
          <w:marRight w:val="0"/>
          <w:marTop w:val="0"/>
          <w:marBottom w:val="120"/>
          <w:divBdr>
            <w:top w:val="none" w:sz="0" w:space="0" w:color="auto"/>
            <w:left w:val="none" w:sz="0" w:space="0" w:color="auto"/>
            <w:bottom w:val="none" w:sz="0" w:space="0" w:color="auto"/>
            <w:right w:val="none" w:sz="0" w:space="0" w:color="auto"/>
          </w:divBdr>
        </w:div>
        <w:div w:id="2097634062">
          <w:marLeft w:val="274"/>
          <w:marRight w:val="0"/>
          <w:marTop w:val="0"/>
          <w:marBottom w:val="120"/>
          <w:divBdr>
            <w:top w:val="none" w:sz="0" w:space="0" w:color="auto"/>
            <w:left w:val="none" w:sz="0" w:space="0" w:color="auto"/>
            <w:bottom w:val="none" w:sz="0" w:space="0" w:color="auto"/>
            <w:right w:val="none" w:sz="0" w:space="0" w:color="auto"/>
          </w:divBdr>
        </w:div>
      </w:divsChild>
    </w:div>
    <w:div w:id="1009139773">
      <w:bodyDiv w:val="1"/>
      <w:marLeft w:val="0"/>
      <w:marRight w:val="0"/>
      <w:marTop w:val="0"/>
      <w:marBottom w:val="0"/>
      <w:divBdr>
        <w:top w:val="none" w:sz="0" w:space="0" w:color="auto"/>
        <w:left w:val="none" w:sz="0" w:space="0" w:color="auto"/>
        <w:bottom w:val="none" w:sz="0" w:space="0" w:color="auto"/>
        <w:right w:val="none" w:sz="0" w:space="0" w:color="auto"/>
      </w:divBdr>
    </w:div>
    <w:div w:id="1011949818">
      <w:bodyDiv w:val="1"/>
      <w:marLeft w:val="0"/>
      <w:marRight w:val="0"/>
      <w:marTop w:val="0"/>
      <w:marBottom w:val="0"/>
      <w:divBdr>
        <w:top w:val="none" w:sz="0" w:space="0" w:color="auto"/>
        <w:left w:val="none" w:sz="0" w:space="0" w:color="auto"/>
        <w:bottom w:val="none" w:sz="0" w:space="0" w:color="auto"/>
        <w:right w:val="none" w:sz="0" w:space="0" w:color="auto"/>
      </w:divBdr>
      <w:divsChild>
        <w:div w:id="750004475">
          <w:marLeft w:val="547"/>
          <w:marRight w:val="0"/>
          <w:marTop w:val="0"/>
          <w:marBottom w:val="0"/>
          <w:divBdr>
            <w:top w:val="none" w:sz="0" w:space="0" w:color="auto"/>
            <w:left w:val="none" w:sz="0" w:space="0" w:color="auto"/>
            <w:bottom w:val="none" w:sz="0" w:space="0" w:color="auto"/>
            <w:right w:val="none" w:sz="0" w:space="0" w:color="auto"/>
          </w:divBdr>
        </w:div>
      </w:divsChild>
    </w:div>
    <w:div w:id="1015427256">
      <w:bodyDiv w:val="1"/>
      <w:marLeft w:val="0"/>
      <w:marRight w:val="0"/>
      <w:marTop w:val="0"/>
      <w:marBottom w:val="0"/>
      <w:divBdr>
        <w:top w:val="none" w:sz="0" w:space="0" w:color="auto"/>
        <w:left w:val="none" w:sz="0" w:space="0" w:color="auto"/>
        <w:bottom w:val="none" w:sz="0" w:space="0" w:color="auto"/>
        <w:right w:val="none" w:sz="0" w:space="0" w:color="auto"/>
      </w:divBdr>
      <w:divsChild>
        <w:div w:id="47342687">
          <w:marLeft w:val="274"/>
          <w:marRight w:val="0"/>
          <w:marTop w:val="0"/>
          <w:marBottom w:val="60"/>
          <w:divBdr>
            <w:top w:val="none" w:sz="0" w:space="0" w:color="auto"/>
            <w:left w:val="none" w:sz="0" w:space="0" w:color="auto"/>
            <w:bottom w:val="none" w:sz="0" w:space="0" w:color="auto"/>
            <w:right w:val="none" w:sz="0" w:space="0" w:color="auto"/>
          </w:divBdr>
        </w:div>
        <w:div w:id="830027808">
          <w:marLeft w:val="274"/>
          <w:marRight w:val="0"/>
          <w:marTop w:val="0"/>
          <w:marBottom w:val="60"/>
          <w:divBdr>
            <w:top w:val="none" w:sz="0" w:space="0" w:color="auto"/>
            <w:left w:val="none" w:sz="0" w:space="0" w:color="auto"/>
            <w:bottom w:val="none" w:sz="0" w:space="0" w:color="auto"/>
            <w:right w:val="none" w:sz="0" w:space="0" w:color="auto"/>
          </w:divBdr>
        </w:div>
        <w:div w:id="936062881">
          <w:marLeft w:val="274"/>
          <w:marRight w:val="0"/>
          <w:marTop w:val="0"/>
          <w:marBottom w:val="60"/>
          <w:divBdr>
            <w:top w:val="none" w:sz="0" w:space="0" w:color="auto"/>
            <w:left w:val="none" w:sz="0" w:space="0" w:color="auto"/>
            <w:bottom w:val="none" w:sz="0" w:space="0" w:color="auto"/>
            <w:right w:val="none" w:sz="0" w:space="0" w:color="auto"/>
          </w:divBdr>
        </w:div>
        <w:div w:id="1026057347">
          <w:marLeft w:val="274"/>
          <w:marRight w:val="0"/>
          <w:marTop w:val="0"/>
          <w:marBottom w:val="60"/>
          <w:divBdr>
            <w:top w:val="none" w:sz="0" w:space="0" w:color="auto"/>
            <w:left w:val="none" w:sz="0" w:space="0" w:color="auto"/>
            <w:bottom w:val="none" w:sz="0" w:space="0" w:color="auto"/>
            <w:right w:val="none" w:sz="0" w:space="0" w:color="auto"/>
          </w:divBdr>
        </w:div>
      </w:divsChild>
    </w:div>
    <w:div w:id="1025205823">
      <w:bodyDiv w:val="1"/>
      <w:marLeft w:val="0"/>
      <w:marRight w:val="0"/>
      <w:marTop w:val="0"/>
      <w:marBottom w:val="0"/>
      <w:divBdr>
        <w:top w:val="none" w:sz="0" w:space="0" w:color="auto"/>
        <w:left w:val="none" w:sz="0" w:space="0" w:color="auto"/>
        <w:bottom w:val="none" w:sz="0" w:space="0" w:color="auto"/>
        <w:right w:val="none" w:sz="0" w:space="0" w:color="auto"/>
      </w:divBdr>
    </w:div>
    <w:div w:id="1026950690">
      <w:bodyDiv w:val="1"/>
      <w:marLeft w:val="0"/>
      <w:marRight w:val="0"/>
      <w:marTop w:val="0"/>
      <w:marBottom w:val="0"/>
      <w:divBdr>
        <w:top w:val="none" w:sz="0" w:space="0" w:color="auto"/>
        <w:left w:val="none" w:sz="0" w:space="0" w:color="auto"/>
        <w:bottom w:val="none" w:sz="0" w:space="0" w:color="auto"/>
        <w:right w:val="none" w:sz="0" w:space="0" w:color="auto"/>
      </w:divBdr>
    </w:div>
    <w:div w:id="1078015470">
      <w:bodyDiv w:val="1"/>
      <w:marLeft w:val="0"/>
      <w:marRight w:val="0"/>
      <w:marTop w:val="0"/>
      <w:marBottom w:val="0"/>
      <w:divBdr>
        <w:top w:val="none" w:sz="0" w:space="0" w:color="auto"/>
        <w:left w:val="none" w:sz="0" w:space="0" w:color="auto"/>
        <w:bottom w:val="none" w:sz="0" w:space="0" w:color="auto"/>
        <w:right w:val="none" w:sz="0" w:space="0" w:color="auto"/>
      </w:divBdr>
      <w:divsChild>
        <w:div w:id="258493805">
          <w:marLeft w:val="994"/>
          <w:marRight w:val="0"/>
          <w:marTop w:val="0"/>
          <w:marBottom w:val="60"/>
          <w:divBdr>
            <w:top w:val="none" w:sz="0" w:space="0" w:color="auto"/>
            <w:left w:val="none" w:sz="0" w:space="0" w:color="auto"/>
            <w:bottom w:val="none" w:sz="0" w:space="0" w:color="auto"/>
            <w:right w:val="none" w:sz="0" w:space="0" w:color="auto"/>
          </w:divBdr>
        </w:div>
        <w:div w:id="601843484">
          <w:marLeft w:val="994"/>
          <w:marRight w:val="0"/>
          <w:marTop w:val="0"/>
          <w:marBottom w:val="60"/>
          <w:divBdr>
            <w:top w:val="none" w:sz="0" w:space="0" w:color="auto"/>
            <w:left w:val="none" w:sz="0" w:space="0" w:color="auto"/>
            <w:bottom w:val="none" w:sz="0" w:space="0" w:color="auto"/>
            <w:right w:val="none" w:sz="0" w:space="0" w:color="auto"/>
          </w:divBdr>
        </w:div>
        <w:div w:id="698313957">
          <w:marLeft w:val="994"/>
          <w:marRight w:val="0"/>
          <w:marTop w:val="0"/>
          <w:marBottom w:val="60"/>
          <w:divBdr>
            <w:top w:val="none" w:sz="0" w:space="0" w:color="auto"/>
            <w:left w:val="none" w:sz="0" w:space="0" w:color="auto"/>
            <w:bottom w:val="none" w:sz="0" w:space="0" w:color="auto"/>
            <w:right w:val="none" w:sz="0" w:space="0" w:color="auto"/>
          </w:divBdr>
        </w:div>
        <w:div w:id="1435134071">
          <w:marLeft w:val="994"/>
          <w:marRight w:val="0"/>
          <w:marTop w:val="0"/>
          <w:marBottom w:val="60"/>
          <w:divBdr>
            <w:top w:val="none" w:sz="0" w:space="0" w:color="auto"/>
            <w:left w:val="none" w:sz="0" w:space="0" w:color="auto"/>
            <w:bottom w:val="none" w:sz="0" w:space="0" w:color="auto"/>
            <w:right w:val="none" w:sz="0" w:space="0" w:color="auto"/>
          </w:divBdr>
        </w:div>
        <w:div w:id="1927838524">
          <w:marLeft w:val="994"/>
          <w:marRight w:val="0"/>
          <w:marTop w:val="0"/>
          <w:marBottom w:val="60"/>
          <w:divBdr>
            <w:top w:val="none" w:sz="0" w:space="0" w:color="auto"/>
            <w:left w:val="none" w:sz="0" w:space="0" w:color="auto"/>
            <w:bottom w:val="none" w:sz="0" w:space="0" w:color="auto"/>
            <w:right w:val="none" w:sz="0" w:space="0" w:color="auto"/>
          </w:divBdr>
        </w:div>
      </w:divsChild>
    </w:div>
    <w:div w:id="1102187370">
      <w:bodyDiv w:val="1"/>
      <w:marLeft w:val="0"/>
      <w:marRight w:val="0"/>
      <w:marTop w:val="0"/>
      <w:marBottom w:val="0"/>
      <w:divBdr>
        <w:top w:val="none" w:sz="0" w:space="0" w:color="auto"/>
        <w:left w:val="none" w:sz="0" w:space="0" w:color="auto"/>
        <w:bottom w:val="none" w:sz="0" w:space="0" w:color="auto"/>
        <w:right w:val="none" w:sz="0" w:space="0" w:color="auto"/>
      </w:divBdr>
      <w:divsChild>
        <w:div w:id="1620725967">
          <w:marLeft w:val="547"/>
          <w:marRight w:val="0"/>
          <w:marTop w:val="0"/>
          <w:marBottom w:val="0"/>
          <w:divBdr>
            <w:top w:val="none" w:sz="0" w:space="0" w:color="auto"/>
            <w:left w:val="none" w:sz="0" w:space="0" w:color="auto"/>
            <w:bottom w:val="none" w:sz="0" w:space="0" w:color="auto"/>
            <w:right w:val="none" w:sz="0" w:space="0" w:color="auto"/>
          </w:divBdr>
        </w:div>
      </w:divsChild>
    </w:div>
    <w:div w:id="1134564976">
      <w:bodyDiv w:val="1"/>
      <w:marLeft w:val="0"/>
      <w:marRight w:val="0"/>
      <w:marTop w:val="0"/>
      <w:marBottom w:val="0"/>
      <w:divBdr>
        <w:top w:val="none" w:sz="0" w:space="0" w:color="auto"/>
        <w:left w:val="none" w:sz="0" w:space="0" w:color="auto"/>
        <w:bottom w:val="none" w:sz="0" w:space="0" w:color="auto"/>
        <w:right w:val="none" w:sz="0" w:space="0" w:color="auto"/>
      </w:divBdr>
    </w:div>
    <w:div w:id="1156728159">
      <w:bodyDiv w:val="1"/>
      <w:marLeft w:val="0"/>
      <w:marRight w:val="0"/>
      <w:marTop w:val="0"/>
      <w:marBottom w:val="0"/>
      <w:divBdr>
        <w:top w:val="none" w:sz="0" w:space="0" w:color="auto"/>
        <w:left w:val="none" w:sz="0" w:space="0" w:color="auto"/>
        <w:bottom w:val="none" w:sz="0" w:space="0" w:color="auto"/>
        <w:right w:val="none" w:sz="0" w:space="0" w:color="auto"/>
      </w:divBdr>
    </w:div>
    <w:div w:id="1187720754">
      <w:bodyDiv w:val="1"/>
      <w:marLeft w:val="0"/>
      <w:marRight w:val="0"/>
      <w:marTop w:val="0"/>
      <w:marBottom w:val="0"/>
      <w:divBdr>
        <w:top w:val="none" w:sz="0" w:space="0" w:color="auto"/>
        <w:left w:val="none" w:sz="0" w:space="0" w:color="auto"/>
        <w:bottom w:val="none" w:sz="0" w:space="0" w:color="auto"/>
        <w:right w:val="none" w:sz="0" w:space="0" w:color="auto"/>
      </w:divBdr>
    </w:div>
    <w:div w:id="1187721179">
      <w:bodyDiv w:val="1"/>
      <w:marLeft w:val="0"/>
      <w:marRight w:val="0"/>
      <w:marTop w:val="0"/>
      <w:marBottom w:val="0"/>
      <w:divBdr>
        <w:top w:val="none" w:sz="0" w:space="0" w:color="auto"/>
        <w:left w:val="none" w:sz="0" w:space="0" w:color="auto"/>
        <w:bottom w:val="none" w:sz="0" w:space="0" w:color="auto"/>
        <w:right w:val="none" w:sz="0" w:space="0" w:color="auto"/>
      </w:divBdr>
      <w:divsChild>
        <w:div w:id="917636258">
          <w:marLeft w:val="0"/>
          <w:marRight w:val="0"/>
          <w:marTop w:val="0"/>
          <w:marBottom w:val="0"/>
          <w:divBdr>
            <w:top w:val="none" w:sz="0" w:space="0" w:color="auto"/>
            <w:left w:val="none" w:sz="0" w:space="0" w:color="auto"/>
            <w:bottom w:val="none" w:sz="0" w:space="0" w:color="auto"/>
            <w:right w:val="none" w:sz="0" w:space="0" w:color="auto"/>
          </w:divBdr>
        </w:div>
      </w:divsChild>
    </w:div>
    <w:div w:id="1205210534">
      <w:bodyDiv w:val="1"/>
      <w:marLeft w:val="0"/>
      <w:marRight w:val="0"/>
      <w:marTop w:val="0"/>
      <w:marBottom w:val="0"/>
      <w:divBdr>
        <w:top w:val="none" w:sz="0" w:space="0" w:color="auto"/>
        <w:left w:val="none" w:sz="0" w:space="0" w:color="auto"/>
        <w:bottom w:val="none" w:sz="0" w:space="0" w:color="auto"/>
        <w:right w:val="none" w:sz="0" w:space="0" w:color="auto"/>
      </w:divBdr>
      <w:divsChild>
        <w:div w:id="1854029116">
          <w:marLeft w:val="547"/>
          <w:marRight w:val="0"/>
          <w:marTop w:val="0"/>
          <w:marBottom w:val="0"/>
          <w:divBdr>
            <w:top w:val="none" w:sz="0" w:space="0" w:color="auto"/>
            <w:left w:val="none" w:sz="0" w:space="0" w:color="auto"/>
            <w:bottom w:val="none" w:sz="0" w:space="0" w:color="auto"/>
            <w:right w:val="none" w:sz="0" w:space="0" w:color="auto"/>
          </w:divBdr>
        </w:div>
      </w:divsChild>
    </w:div>
    <w:div w:id="1222014284">
      <w:bodyDiv w:val="1"/>
      <w:marLeft w:val="0"/>
      <w:marRight w:val="0"/>
      <w:marTop w:val="0"/>
      <w:marBottom w:val="0"/>
      <w:divBdr>
        <w:top w:val="none" w:sz="0" w:space="0" w:color="auto"/>
        <w:left w:val="none" w:sz="0" w:space="0" w:color="auto"/>
        <w:bottom w:val="none" w:sz="0" w:space="0" w:color="auto"/>
        <w:right w:val="none" w:sz="0" w:space="0" w:color="auto"/>
      </w:divBdr>
      <w:divsChild>
        <w:div w:id="330912258">
          <w:marLeft w:val="274"/>
          <w:marRight w:val="0"/>
          <w:marTop w:val="0"/>
          <w:marBottom w:val="120"/>
          <w:divBdr>
            <w:top w:val="none" w:sz="0" w:space="0" w:color="auto"/>
            <w:left w:val="none" w:sz="0" w:space="0" w:color="auto"/>
            <w:bottom w:val="none" w:sz="0" w:space="0" w:color="auto"/>
            <w:right w:val="none" w:sz="0" w:space="0" w:color="auto"/>
          </w:divBdr>
        </w:div>
        <w:div w:id="671185853">
          <w:marLeft w:val="274"/>
          <w:marRight w:val="0"/>
          <w:marTop w:val="0"/>
          <w:marBottom w:val="120"/>
          <w:divBdr>
            <w:top w:val="none" w:sz="0" w:space="0" w:color="auto"/>
            <w:left w:val="none" w:sz="0" w:space="0" w:color="auto"/>
            <w:bottom w:val="none" w:sz="0" w:space="0" w:color="auto"/>
            <w:right w:val="none" w:sz="0" w:space="0" w:color="auto"/>
          </w:divBdr>
        </w:div>
        <w:div w:id="2003728424">
          <w:marLeft w:val="274"/>
          <w:marRight w:val="0"/>
          <w:marTop w:val="0"/>
          <w:marBottom w:val="120"/>
          <w:divBdr>
            <w:top w:val="none" w:sz="0" w:space="0" w:color="auto"/>
            <w:left w:val="none" w:sz="0" w:space="0" w:color="auto"/>
            <w:bottom w:val="none" w:sz="0" w:space="0" w:color="auto"/>
            <w:right w:val="none" w:sz="0" w:space="0" w:color="auto"/>
          </w:divBdr>
        </w:div>
      </w:divsChild>
    </w:div>
    <w:div w:id="1235622121">
      <w:bodyDiv w:val="1"/>
      <w:marLeft w:val="0"/>
      <w:marRight w:val="0"/>
      <w:marTop w:val="0"/>
      <w:marBottom w:val="0"/>
      <w:divBdr>
        <w:top w:val="none" w:sz="0" w:space="0" w:color="auto"/>
        <w:left w:val="none" w:sz="0" w:space="0" w:color="auto"/>
        <w:bottom w:val="none" w:sz="0" w:space="0" w:color="auto"/>
        <w:right w:val="none" w:sz="0" w:space="0" w:color="auto"/>
      </w:divBdr>
      <w:divsChild>
        <w:div w:id="1831213356">
          <w:marLeft w:val="547"/>
          <w:marRight w:val="0"/>
          <w:marTop w:val="0"/>
          <w:marBottom w:val="0"/>
          <w:divBdr>
            <w:top w:val="none" w:sz="0" w:space="0" w:color="auto"/>
            <w:left w:val="none" w:sz="0" w:space="0" w:color="auto"/>
            <w:bottom w:val="none" w:sz="0" w:space="0" w:color="auto"/>
            <w:right w:val="none" w:sz="0" w:space="0" w:color="auto"/>
          </w:divBdr>
        </w:div>
      </w:divsChild>
    </w:div>
    <w:div w:id="1239748068">
      <w:bodyDiv w:val="1"/>
      <w:marLeft w:val="0"/>
      <w:marRight w:val="0"/>
      <w:marTop w:val="0"/>
      <w:marBottom w:val="0"/>
      <w:divBdr>
        <w:top w:val="none" w:sz="0" w:space="0" w:color="auto"/>
        <w:left w:val="none" w:sz="0" w:space="0" w:color="auto"/>
        <w:bottom w:val="none" w:sz="0" w:space="0" w:color="auto"/>
        <w:right w:val="none" w:sz="0" w:space="0" w:color="auto"/>
      </w:divBdr>
    </w:div>
    <w:div w:id="1247879640">
      <w:bodyDiv w:val="1"/>
      <w:marLeft w:val="0"/>
      <w:marRight w:val="0"/>
      <w:marTop w:val="0"/>
      <w:marBottom w:val="0"/>
      <w:divBdr>
        <w:top w:val="none" w:sz="0" w:space="0" w:color="auto"/>
        <w:left w:val="none" w:sz="0" w:space="0" w:color="auto"/>
        <w:bottom w:val="none" w:sz="0" w:space="0" w:color="auto"/>
        <w:right w:val="none" w:sz="0" w:space="0" w:color="auto"/>
      </w:divBdr>
    </w:div>
    <w:div w:id="1254624666">
      <w:bodyDiv w:val="1"/>
      <w:marLeft w:val="0"/>
      <w:marRight w:val="0"/>
      <w:marTop w:val="0"/>
      <w:marBottom w:val="0"/>
      <w:divBdr>
        <w:top w:val="none" w:sz="0" w:space="0" w:color="auto"/>
        <w:left w:val="none" w:sz="0" w:space="0" w:color="auto"/>
        <w:bottom w:val="none" w:sz="0" w:space="0" w:color="auto"/>
        <w:right w:val="none" w:sz="0" w:space="0" w:color="auto"/>
      </w:divBdr>
    </w:div>
    <w:div w:id="1254709078">
      <w:bodyDiv w:val="1"/>
      <w:marLeft w:val="0"/>
      <w:marRight w:val="0"/>
      <w:marTop w:val="0"/>
      <w:marBottom w:val="0"/>
      <w:divBdr>
        <w:top w:val="none" w:sz="0" w:space="0" w:color="auto"/>
        <w:left w:val="none" w:sz="0" w:space="0" w:color="auto"/>
        <w:bottom w:val="none" w:sz="0" w:space="0" w:color="auto"/>
        <w:right w:val="none" w:sz="0" w:space="0" w:color="auto"/>
      </w:divBdr>
    </w:div>
    <w:div w:id="1261181735">
      <w:bodyDiv w:val="1"/>
      <w:marLeft w:val="0"/>
      <w:marRight w:val="0"/>
      <w:marTop w:val="0"/>
      <w:marBottom w:val="0"/>
      <w:divBdr>
        <w:top w:val="none" w:sz="0" w:space="0" w:color="auto"/>
        <w:left w:val="none" w:sz="0" w:space="0" w:color="auto"/>
        <w:bottom w:val="none" w:sz="0" w:space="0" w:color="auto"/>
        <w:right w:val="none" w:sz="0" w:space="0" w:color="auto"/>
      </w:divBdr>
      <w:divsChild>
        <w:div w:id="113915296">
          <w:marLeft w:val="547"/>
          <w:marRight w:val="0"/>
          <w:marTop w:val="0"/>
          <w:marBottom w:val="0"/>
          <w:divBdr>
            <w:top w:val="none" w:sz="0" w:space="0" w:color="auto"/>
            <w:left w:val="none" w:sz="0" w:space="0" w:color="auto"/>
            <w:bottom w:val="none" w:sz="0" w:space="0" w:color="auto"/>
            <w:right w:val="none" w:sz="0" w:space="0" w:color="auto"/>
          </w:divBdr>
        </w:div>
      </w:divsChild>
    </w:div>
    <w:div w:id="1308630660">
      <w:bodyDiv w:val="1"/>
      <w:marLeft w:val="0"/>
      <w:marRight w:val="0"/>
      <w:marTop w:val="0"/>
      <w:marBottom w:val="0"/>
      <w:divBdr>
        <w:top w:val="none" w:sz="0" w:space="0" w:color="auto"/>
        <w:left w:val="none" w:sz="0" w:space="0" w:color="auto"/>
        <w:bottom w:val="none" w:sz="0" w:space="0" w:color="auto"/>
        <w:right w:val="none" w:sz="0" w:space="0" w:color="auto"/>
      </w:divBdr>
    </w:div>
    <w:div w:id="1313173822">
      <w:bodyDiv w:val="1"/>
      <w:marLeft w:val="0"/>
      <w:marRight w:val="0"/>
      <w:marTop w:val="0"/>
      <w:marBottom w:val="0"/>
      <w:divBdr>
        <w:top w:val="none" w:sz="0" w:space="0" w:color="auto"/>
        <w:left w:val="none" w:sz="0" w:space="0" w:color="auto"/>
        <w:bottom w:val="none" w:sz="0" w:space="0" w:color="auto"/>
        <w:right w:val="none" w:sz="0" w:space="0" w:color="auto"/>
      </w:divBdr>
      <w:divsChild>
        <w:div w:id="63189568">
          <w:marLeft w:val="274"/>
          <w:marRight w:val="0"/>
          <w:marTop w:val="0"/>
          <w:marBottom w:val="120"/>
          <w:divBdr>
            <w:top w:val="none" w:sz="0" w:space="0" w:color="auto"/>
            <w:left w:val="none" w:sz="0" w:space="0" w:color="auto"/>
            <w:bottom w:val="none" w:sz="0" w:space="0" w:color="auto"/>
            <w:right w:val="none" w:sz="0" w:space="0" w:color="auto"/>
          </w:divBdr>
        </w:div>
        <w:div w:id="540822607">
          <w:marLeft w:val="274"/>
          <w:marRight w:val="0"/>
          <w:marTop w:val="0"/>
          <w:marBottom w:val="120"/>
          <w:divBdr>
            <w:top w:val="none" w:sz="0" w:space="0" w:color="auto"/>
            <w:left w:val="none" w:sz="0" w:space="0" w:color="auto"/>
            <w:bottom w:val="none" w:sz="0" w:space="0" w:color="auto"/>
            <w:right w:val="none" w:sz="0" w:space="0" w:color="auto"/>
          </w:divBdr>
        </w:div>
        <w:div w:id="1271161352">
          <w:marLeft w:val="274"/>
          <w:marRight w:val="0"/>
          <w:marTop w:val="0"/>
          <w:marBottom w:val="120"/>
          <w:divBdr>
            <w:top w:val="none" w:sz="0" w:space="0" w:color="auto"/>
            <w:left w:val="none" w:sz="0" w:space="0" w:color="auto"/>
            <w:bottom w:val="none" w:sz="0" w:space="0" w:color="auto"/>
            <w:right w:val="none" w:sz="0" w:space="0" w:color="auto"/>
          </w:divBdr>
        </w:div>
        <w:div w:id="1562204385">
          <w:marLeft w:val="274"/>
          <w:marRight w:val="0"/>
          <w:marTop w:val="0"/>
          <w:marBottom w:val="120"/>
          <w:divBdr>
            <w:top w:val="none" w:sz="0" w:space="0" w:color="auto"/>
            <w:left w:val="none" w:sz="0" w:space="0" w:color="auto"/>
            <w:bottom w:val="none" w:sz="0" w:space="0" w:color="auto"/>
            <w:right w:val="none" w:sz="0" w:space="0" w:color="auto"/>
          </w:divBdr>
        </w:div>
      </w:divsChild>
    </w:div>
    <w:div w:id="1329093136">
      <w:bodyDiv w:val="1"/>
      <w:marLeft w:val="0"/>
      <w:marRight w:val="0"/>
      <w:marTop w:val="0"/>
      <w:marBottom w:val="0"/>
      <w:divBdr>
        <w:top w:val="none" w:sz="0" w:space="0" w:color="auto"/>
        <w:left w:val="none" w:sz="0" w:space="0" w:color="auto"/>
        <w:bottom w:val="none" w:sz="0" w:space="0" w:color="auto"/>
        <w:right w:val="none" w:sz="0" w:space="0" w:color="auto"/>
      </w:divBdr>
    </w:div>
    <w:div w:id="1341199206">
      <w:bodyDiv w:val="1"/>
      <w:marLeft w:val="0"/>
      <w:marRight w:val="0"/>
      <w:marTop w:val="0"/>
      <w:marBottom w:val="0"/>
      <w:divBdr>
        <w:top w:val="none" w:sz="0" w:space="0" w:color="auto"/>
        <w:left w:val="none" w:sz="0" w:space="0" w:color="auto"/>
        <w:bottom w:val="none" w:sz="0" w:space="0" w:color="auto"/>
        <w:right w:val="none" w:sz="0" w:space="0" w:color="auto"/>
      </w:divBdr>
    </w:div>
    <w:div w:id="1375808866">
      <w:bodyDiv w:val="1"/>
      <w:marLeft w:val="0"/>
      <w:marRight w:val="0"/>
      <w:marTop w:val="0"/>
      <w:marBottom w:val="0"/>
      <w:divBdr>
        <w:top w:val="none" w:sz="0" w:space="0" w:color="auto"/>
        <w:left w:val="none" w:sz="0" w:space="0" w:color="auto"/>
        <w:bottom w:val="none" w:sz="0" w:space="0" w:color="auto"/>
        <w:right w:val="none" w:sz="0" w:space="0" w:color="auto"/>
      </w:divBdr>
      <w:divsChild>
        <w:div w:id="635255784">
          <w:marLeft w:val="274"/>
          <w:marRight w:val="0"/>
          <w:marTop w:val="0"/>
          <w:marBottom w:val="120"/>
          <w:divBdr>
            <w:top w:val="none" w:sz="0" w:space="0" w:color="auto"/>
            <w:left w:val="none" w:sz="0" w:space="0" w:color="auto"/>
            <w:bottom w:val="none" w:sz="0" w:space="0" w:color="auto"/>
            <w:right w:val="none" w:sz="0" w:space="0" w:color="auto"/>
          </w:divBdr>
        </w:div>
        <w:div w:id="793451899">
          <w:marLeft w:val="274"/>
          <w:marRight w:val="0"/>
          <w:marTop w:val="0"/>
          <w:marBottom w:val="120"/>
          <w:divBdr>
            <w:top w:val="none" w:sz="0" w:space="0" w:color="auto"/>
            <w:left w:val="none" w:sz="0" w:space="0" w:color="auto"/>
            <w:bottom w:val="none" w:sz="0" w:space="0" w:color="auto"/>
            <w:right w:val="none" w:sz="0" w:space="0" w:color="auto"/>
          </w:divBdr>
        </w:div>
        <w:div w:id="1000738349">
          <w:marLeft w:val="274"/>
          <w:marRight w:val="0"/>
          <w:marTop w:val="0"/>
          <w:marBottom w:val="120"/>
          <w:divBdr>
            <w:top w:val="none" w:sz="0" w:space="0" w:color="auto"/>
            <w:left w:val="none" w:sz="0" w:space="0" w:color="auto"/>
            <w:bottom w:val="none" w:sz="0" w:space="0" w:color="auto"/>
            <w:right w:val="none" w:sz="0" w:space="0" w:color="auto"/>
          </w:divBdr>
        </w:div>
        <w:div w:id="1813252712">
          <w:marLeft w:val="274"/>
          <w:marRight w:val="0"/>
          <w:marTop w:val="0"/>
          <w:marBottom w:val="120"/>
          <w:divBdr>
            <w:top w:val="none" w:sz="0" w:space="0" w:color="auto"/>
            <w:left w:val="none" w:sz="0" w:space="0" w:color="auto"/>
            <w:bottom w:val="none" w:sz="0" w:space="0" w:color="auto"/>
            <w:right w:val="none" w:sz="0" w:space="0" w:color="auto"/>
          </w:divBdr>
        </w:div>
      </w:divsChild>
    </w:div>
    <w:div w:id="1433746619">
      <w:bodyDiv w:val="1"/>
      <w:marLeft w:val="0"/>
      <w:marRight w:val="0"/>
      <w:marTop w:val="0"/>
      <w:marBottom w:val="0"/>
      <w:divBdr>
        <w:top w:val="none" w:sz="0" w:space="0" w:color="auto"/>
        <w:left w:val="none" w:sz="0" w:space="0" w:color="auto"/>
        <w:bottom w:val="none" w:sz="0" w:space="0" w:color="auto"/>
        <w:right w:val="none" w:sz="0" w:space="0" w:color="auto"/>
      </w:divBdr>
    </w:div>
    <w:div w:id="1444808255">
      <w:bodyDiv w:val="1"/>
      <w:marLeft w:val="0"/>
      <w:marRight w:val="0"/>
      <w:marTop w:val="0"/>
      <w:marBottom w:val="0"/>
      <w:divBdr>
        <w:top w:val="none" w:sz="0" w:space="0" w:color="auto"/>
        <w:left w:val="none" w:sz="0" w:space="0" w:color="auto"/>
        <w:bottom w:val="none" w:sz="0" w:space="0" w:color="auto"/>
        <w:right w:val="none" w:sz="0" w:space="0" w:color="auto"/>
      </w:divBdr>
    </w:div>
    <w:div w:id="1454014450">
      <w:bodyDiv w:val="1"/>
      <w:marLeft w:val="0"/>
      <w:marRight w:val="0"/>
      <w:marTop w:val="0"/>
      <w:marBottom w:val="0"/>
      <w:divBdr>
        <w:top w:val="none" w:sz="0" w:space="0" w:color="auto"/>
        <w:left w:val="none" w:sz="0" w:space="0" w:color="auto"/>
        <w:bottom w:val="none" w:sz="0" w:space="0" w:color="auto"/>
        <w:right w:val="none" w:sz="0" w:space="0" w:color="auto"/>
      </w:divBdr>
      <w:divsChild>
        <w:div w:id="1197426165">
          <w:marLeft w:val="446"/>
          <w:marRight w:val="0"/>
          <w:marTop w:val="0"/>
          <w:marBottom w:val="120"/>
          <w:divBdr>
            <w:top w:val="none" w:sz="0" w:space="0" w:color="auto"/>
            <w:left w:val="none" w:sz="0" w:space="0" w:color="auto"/>
            <w:bottom w:val="none" w:sz="0" w:space="0" w:color="auto"/>
            <w:right w:val="none" w:sz="0" w:space="0" w:color="auto"/>
          </w:divBdr>
        </w:div>
        <w:div w:id="1483963570">
          <w:marLeft w:val="446"/>
          <w:marRight w:val="0"/>
          <w:marTop w:val="0"/>
          <w:marBottom w:val="120"/>
          <w:divBdr>
            <w:top w:val="none" w:sz="0" w:space="0" w:color="auto"/>
            <w:left w:val="none" w:sz="0" w:space="0" w:color="auto"/>
            <w:bottom w:val="none" w:sz="0" w:space="0" w:color="auto"/>
            <w:right w:val="none" w:sz="0" w:space="0" w:color="auto"/>
          </w:divBdr>
        </w:div>
        <w:div w:id="1755392736">
          <w:marLeft w:val="446"/>
          <w:marRight w:val="0"/>
          <w:marTop w:val="0"/>
          <w:marBottom w:val="120"/>
          <w:divBdr>
            <w:top w:val="none" w:sz="0" w:space="0" w:color="auto"/>
            <w:left w:val="none" w:sz="0" w:space="0" w:color="auto"/>
            <w:bottom w:val="none" w:sz="0" w:space="0" w:color="auto"/>
            <w:right w:val="none" w:sz="0" w:space="0" w:color="auto"/>
          </w:divBdr>
        </w:div>
        <w:div w:id="1781072353">
          <w:marLeft w:val="446"/>
          <w:marRight w:val="0"/>
          <w:marTop w:val="0"/>
          <w:marBottom w:val="120"/>
          <w:divBdr>
            <w:top w:val="none" w:sz="0" w:space="0" w:color="auto"/>
            <w:left w:val="none" w:sz="0" w:space="0" w:color="auto"/>
            <w:bottom w:val="none" w:sz="0" w:space="0" w:color="auto"/>
            <w:right w:val="none" w:sz="0" w:space="0" w:color="auto"/>
          </w:divBdr>
        </w:div>
      </w:divsChild>
    </w:div>
    <w:div w:id="1475565139">
      <w:bodyDiv w:val="1"/>
      <w:marLeft w:val="0"/>
      <w:marRight w:val="0"/>
      <w:marTop w:val="0"/>
      <w:marBottom w:val="0"/>
      <w:divBdr>
        <w:top w:val="none" w:sz="0" w:space="0" w:color="auto"/>
        <w:left w:val="none" w:sz="0" w:space="0" w:color="auto"/>
        <w:bottom w:val="none" w:sz="0" w:space="0" w:color="auto"/>
        <w:right w:val="none" w:sz="0" w:space="0" w:color="auto"/>
      </w:divBdr>
      <w:divsChild>
        <w:div w:id="459999391">
          <w:marLeft w:val="432"/>
          <w:marRight w:val="0"/>
          <w:marTop w:val="0"/>
          <w:marBottom w:val="0"/>
          <w:divBdr>
            <w:top w:val="none" w:sz="0" w:space="0" w:color="auto"/>
            <w:left w:val="none" w:sz="0" w:space="0" w:color="auto"/>
            <w:bottom w:val="none" w:sz="0" w:space="0" w:color="auto"/>
            <w:right w:val="none" w:sz="0" w:space="0" w:color="auto"/>
          </w:divBdr>
        </w:div>
        <w:div w:id="1345477125">
          <w:marLeft w:val="432"/>
          <w:marRight w:val="0"/>
          <w:marTop w:val="0"/>
          <w:marBottom w:val="0"/>
          <w:divBdr>
            <w:top w:val="none" w:sz="0" w:space="0" w:color="auto"/>
            <w:left w:val="none" w:sz="0" w:space="0" w:color="auto"/>
            <w:bottom w:val="none" w:sz="0" w:space="0" w:color="auto"/>
            <w:right w:val="none" w:sz="0" w:space="0" w:color="auto"/>
          </w:divBdr>
        </w:div>
      </w:divsChild>
    </w:div>
    <w:div w:id="1480196433">
      <w:bodyDiv w:val="1"/>
      <w:marLeft w:val="0"/>
      <w:marRight w:val="0"/>
      <w:marTop w:val="0"/>
      <w:marBottom w:val="0"/>
      <w:divBdr>
        <w:top w:val="none" w:sz="0" w:space="0" w:color="auto"/>
        <w:left w:val="none" w:sz="0" w:space="0" w:color="auto"/>
        <w:bottom w:val="none" w:sz="0" w:space="0" w:color="auto"/>
        <w:right w:val="none" w:sz="0" w:space="0" w:color="auto"/>
      </w:divBdr>
    </w:div>
    <w:div w:id="1514223146">
      <w:bodyDiv w:val="1"/>
      <w:marLeft w:val="0"/>
      <w:marRight w:val="0"/>
      <w:marTop w:val="0"/>
      <w:marBottom w:val="0"/>
      <w:divBdr>
        <w:top w:val="none" w:sz="0" w:space="0" w:color="auto"/>
        <w:left w:val="none" w:sz="0" w:space="0" w:color="auto"/>
        <w:bottom w:val="none" w:sz="0" w:space="0" w:color="auto"/>
        <w:right w:val="none" w:sz="0" w:space="0" w:color="auto"/>
      </w:divBdr>
      <w:divsChild>
        <w:div w:id="12848381">
          <w:marLeft w:val="994"/>
          <w:marRight w:val="0"/>
          <w:marTop w:val="0"/>
          <w:marBottom w:val="120"/>
          <w:divBdr>
            <w:top w:val="none" w:sz="0" w:space="0" w:color="auto"/>
            <w:left w:val="none" w:sz="0" w:space="0" w:color="auto"/>
            <w:bottom w:val="none" w:sz="0" w:space="0" w:color="auto"/>
            <w:right w:val="none" w:sz="0" w:space="0" w:color="auto"/>
          </w:divBdr>
        </w:div>
        <w:div w:id="69818441">
          <w:marLeft w:val="994"/>
          <w:marRight w:val="0"/>
          <w:marTop w:val="0"/>
          <w:marBottom w:val="120"/>
          <w:divBdr>
            <w:top w:val="none" w:sz="0" w:space="0" w:color="auto"/>
            <w:left w:val="none" w:sz="0" w:space="0" w:color="auto"/>
            <w:bottom w:val="none" w:sz="0" w:space="0" w:color="auto"/>
            <w:right w:val="none" w:sz="0" w:space="0" w:color="auto"/>
          </w:divBdr>
        </w:div>
        <w:div w:id="297226962">
          <w:marLeft w:val="994"/>
          <w:marRight w:val="0"/>
          <w:marTop w:val="0"/>
          <w:marBottom w:val="120"/>
          <w:divBdr>
            <w:top w:val="none" w:sz="0" w:space="0" w:color="auto"/>
            <w:left w:val="none" w:sz="0" w:space="0" w:color="auto"/>
            <w:bottom w:val="none" w:sz="0" w:space="0" w:color="auto"/>
            <w:right w:val="none" w:sz="0" w:space="0" w:color="auto"/>
          </w:divBdr>
        </w:div>
        <w:div w:id="1405180394">
          <w:marLeft w:val="994"/>
          <w:marRight w:val="0"/>
          <w:marTop w:val="0"/>
          <w:marBottom w:val="120"/>
          <w:divBdr>
            <w:top w:val="none" w:sz="0" w:space="0" w:color="auto"/>
            <w:left w:val="none" w:sz="0" w:space="0" w:color="auto"/>
            <w:bottom w:val="none" w:sz="0" w:space="0" w:color="auto"/>
            <w:right w:val="none" w:sz="0" w:space="0" w:color="auto"/>
          </w:divBdr>
        </w:div>
        <w:div w:id="1465200709">
          <w:marLeft w:val="994"/>
          <w:marRight w:val="0"/>
          <w:marTop w:val="0"/>
          <w:marBottom w:val="120"/>
          <w:divBdr>
            <w:top w:val="none" w:sz="0" w:space="0" w:color="auto"/>
            <w:left w:val="none" w:sz="0" w:space="0" w:color="auto"/>
            <w:bottom w:val="none" w:sz="0" w:space="0" w:color="auto"/>
            <w:right w:val="none" w:sz="0" w:space="0" w:color="auto"/>
          </w:divBdr>
        </w:div>
        <w:div w:id="1572960023">
          <w:marLeft w:val="994"/>
          <w:marRight w:val="0"/>
          <w:marTop w:val="0"/>
          <w:marBottom w:val="120"/>
          <w:divBdr>
            <w:top w:val="none" w:sz="0" w:space="0" w:color="auto"/>
            <w:left w:val="none" w:sz="0" w:space="0" w:color="auto"/>
            <w:bottom w:val="none" w:sz="0" w:space="0" w:color="auto"/>
            <w:right w:val="none" w:sz="0" w:space="0" w:color="auto"/>
          </w:divBdr>
        </w:div>
        <w:div w:id="1989940295">
          <w:marLeft w:val="994"/>
          <w:marRight w:val="0"/>
          <w:marTop w:val="0"/>
          <w:marBottom w:val="120"/>
          <w:divBdr>
            <w:top w:val="none" w:sz="0" w:space="0" w:color="auto"/>
            <w:left w:val="none" w:sz="0" w:space="0" w:color="auto"/>
            <w:bottom w:val="none" w:sz="0" w:space="0" w:color="auto"/>
            <w:right w:val="none" w:sz="0" w:space="0" w:color="auto"/>
          </w:divBdr>
        </w:div>
      </w:divsChild>
    </w:div>
    <w:div w:id="1518738828">
      <w:bodyDiv w:val="1"/>
      <w:marLeft w:val="0"/>
      <w:marRight w:val="0"/>
      <w:marTop w:val="0"/>
      <w:marBottom w:val="0"/>
      <w:divBdr>
        <w:top w:val="none" w:sz="0" w:space="0" w:color="auto"/>
        <w:left w:val="none" w:sz="0" w:space="0" w:color="auto"/>
        <w:bottom w:val="none" w:sz="0" w:space="0" w:color="auto"/>
        <w:right w:val="none" w:sz="0" w:space="0" w:color="auto"/>
      </w:divBdr>
    </w:div>
    <w:div w:id="1524712309">
      <w:bodyDiv w:val="1"/>
      <w:marLeft w:val="0"/>
      <w:marRight w:val="0"/>
      <w:marTop w:val="0"/>
      <w:marBottom w:val="0"/>
      <w:divBdr>
        <w:top w:val="none" w:sz="0" w:space="0" w:color="auto"/>
        <w:left w:val="none" w:sz="0" w:space="0" w:color="auto"/>
        <w:bottom w:val="none" w:sz="0" w:space="0" w:color="auto"/>
        <w:right w:val="none" w:sz="0" w:space="0" w:color="auto"/>
      </w:divBdr>
    </w:div>
    <w:div w:id="1526989019">
      <w:bodyDiv w:val="1"/>
      <w:marLeft w:val="0"/>
      <w:marRight w:val="0"/>
      <w:marTop w:val="0"/>
      <w:marBottom w:val="0"/>
      <w:divBdr>
        <w:top w:val="none" w:sz="0" w:space="0" w:color="auto"/>
        <w:left w:val="none" w:sz="0" w:space="0" w:color="auto"/>
        <w:bottom w:val="none" w:sz="0" w:space="0" w:color="auto"/>
        <w:right w:val="none" w:sz="0" w:space="0" w:color="auto"/>
      </w:divBdr>
      <w:divsChild>
        <w:div w:id="587470175">
          <w:marLeft w:val="274"/>
          <w:marRight w:val="0"/>
          <w:marTop w:val="0"/>
          <w:marBottom w:val="80"/>
          <w:divBdr>
            <w:top w:val="none" w:sz="0" w:space="0" w:color="auto"/>
            <w:left w:val="none" w:sz="0" w:space="0" w:color="auto"/>
            <w:bottom w:val="none" w:sz="0" w:space="0" w:color="auto"/>
            <w:right w:val="none" w:sz="0" w:space="0" w:color="auto"/>
          </w:divBdr>
        </w:div>
        <w:div w:id="765426418">
          <w:marLeft w:val="274"/>
          <w:marRight w:val="0"/>
          <w:marTop w:val="0"/>
          <w:marBottom w:val="80"/>
          <w:divBdr>
            <w:top w:val="none" w:sz="0" w:space="0" w:color="auto"/>
            <w:left w:val="none" w:sz="0" w:space="0" w:color="auto"/>
            <w:bottom w:val="none" w:sz="0" w:space="0" w:color="auto"/>
            <w:right w:val="none" w:sz="0" w:space="0" w:color="auto"/>
          </w:divBdr>
        </w:div>
      </w:divsChild>
    </w:div>
    <w:div w:id="1531840285">
      <w:bodyDiv w:val="1"/>
      <w:marLeft w:val="0"/>
      <w:marRight w:val="0"/>
      <w:marTop w:val="0"/>
      <w:marBottom w:val="0"/>
      <w:divBdr>
        <w:top w:val="none" w:sz="0" w:space="0" w:color="auto"/>
        <w:left w:val="none" w:sz="0" w:space="0" w:color="auto"/>
        <w:bottom w:val="none" w:sz="0" w:space="0" w:color="auto"/>
        <w:right w:val="none" w:sz="0" w:space="0" w:color="auto"/>
      </w:divBdr>
      <w:divsChild>
        <w:div w:id="634605210">
          <w:marLeft w:val="274"/>
          <w:marRight w:val="0"/>
          <w:marTop w:val="0"/>
          <w:marBottom w:val="120"/>
          <w:divBdr>
            <w:top w:val="none" w:sz="0" w:space="0" w:color="auto"/>
            <w:left w:val="none" w:sz="0" w:space="0" w:color="auto"/>
            <w:bottom w:val="none" w:sz="0" w:space="0" w:color="auto"/>
            <w:right w:val="none" w:sz="0" w:space="0" w:color="auto"/>
          </w:divBdr>
        </w:div>
        <w:div w:id="1034692079">
          <w:marLeft w:val="274"/>
          <w:marRight w:val="0"/>
          <w:marTop w:val="0"/>
          <w:marBottom w:val="120"/>
          <w:divBdr>
            <w:top w:val="none" w:sz="0" w:space="0" w:color="auto"/>
            <w:left w:val="none" w:sz="0" w:space="0" w:color="auto"/>
            <w:bottom w:val="none" w:sz="0" w:space="0" w:color="auto"/>
            <w:right w:val="none" w:sz="0" w:space="0" w:color="auto"/>
          </w:divBdr>
        </w:div>
        <w:div w:id="1882013046">
          <w:marLeft w:val="274"/>
          <w:marRight w:val="0"/>
          <w:marTop w:val="0"/>
          <w:marBottom w:val="120"/>
          <w:divBdr>
            <w:top w:val="none" w:sz="0" w:space="0" w:color="auto"/>
            <w:left w:val="none" w:sz="0" w:space="0" w:color="auto"/>
            <w:bottom w:val="none" w:sz="0" w:space="0" w:color="auto"/>
            <w:right w:val="none" w:sz="0" w:space="0" w:color="auto"/>
          </w:divBdr>
        </w:div>
        <w:div w:id="1920751040">
          <w:marLeft w:val="274"/>
          <w:marRight w:val="0"/>
          <w:marTop w:val="0"/>
          <w:marBottom w:val="120"/>
          <w:divBdr>
            <w:top w:val="none" w:sz="0" w:space="0" w:color="auto"/>
            <w:left w:val="none" w:sz="0" w:space="0" w:color="auto"/>
            <w:bottom w:val="none" w:sz="0" w:space="0" w:color="auto"/>
            <w:right w:val="none" w:sz="0" w:space="0" w:color="auto"/>
          </w:divBdr>
        </w:div>
      </w:divsChild>
    </w:div>
    <w:div w:id="1539123991">
      <w:bodyDiv w:val="1"/>
      <w:marLeft w:val="0"/>
      <w:marRight w:val="0"/>
      <w:marTop w:val="0"/>
      <w:marBottom w:val="0"/>
      <w:divBdr>
        <w:top w:val="none" w:sz="0" w:space="0" w:color="auto"/>
        <w:left w:val="none" w:sz="0" w:space="0" w:color="auto"/>
        <w:bottom w:val="none" w:sz="0" w:space="0" w:color="auto"/>
        <w:right w:val="none" w:sz="0" w:space="0" w:color="auto"/>
      </w:divBdr>
    </w:div>
    <w:div w:id="1552502176">
      <w:bodyDiv w:val="1"/>
      <w:marLeft w:val="0"/>
      <w:marRight w:val="0"/>
      <w:marTop w:val="0"/>
      <w:marBottom w:val="0"/>
      <w:divBdr>
        <w:top w:val="none" w:sz="0" w:space="0" w:color="auto"/>
        <w:left w:val="none" w:sz="0" w:space="0" w:color="auto"/>
        <w:bottom w:val="none" w:sz="0" w:space="0" w:color="auto"/>
        <w:right w:val="none" w:sz="0" w:space="0" w:color="auto"/>
      </w:divBdr>
    </w:div>
    <w:div w:id="1573076980">
      <w:bodyDiv w:val="1"/>
      <w:marLeft w:val="0"/>
      <w:marRight w:val="0"/>
      <w:marTop w:val="0"/>
      <w:marBottom w:val="0"/>
      <w:divBdr>
        <w:top w:val="none" w:sz="0" w:space="0" w:color="auto"/>
        <w:left w:val="none" w:sz="0" w:space="0" w:color="auto"/>
        <w:bottom w:val="none" w:sz="0" w:space="0" w:color="auto"/>
        <w:right w:val="none" w:sz="0" w:space="0" w:color="auto"/>
      </w:divBdr>
    </w:div>
    <w:div w:id="1584489939">
      <w:bodyDiv w:val="1"/>
      <w:marLeft w:val="0"/>
      <w:marRight w:val="0"/>
      <w:marTop w:val="0"/>
      <w:marBottom w:val="0"/>
      <w:divBdr>
        <w:top w:val="none" w:sz="0" w:space="0" w:color="auto"/>
        <w:left w:val="none" w:sz="0" w:space="0" w:color="auto"/>
        <w:bottom w:val="none" w:sz="0" w:space="0" w:color="auto"/>
        <w:right w:val="none" w:sz="0" w:space="0" w:color="auto"/>
      </w:divBdr>
    </w:div>
    <w:div w:id="1594626884">
      <w:bodyDiv w:val="1"/>
      <w:marLeft w:val="0"/>
      <w:marRight w:val="0"/>
      <w:marTop w:val="0"/>
      <w:marBottom w:val="0"/>
      <w:divBdr>
        <w:top w:val="none" w:sz="0" w:space="0" w:color="auto"/>
        <w:left w:val="none" w:sz="0" w:space="0" w:color="auto"/>
        <w:bottom w:val="none" w:sz="0" w:space="0" w:color="auto"/>
        <w:right w:val="none" w:sz="0" w:space="0" w:color="auto"/>
      </w:divBdr>
      <w:divsChild>
        <w:div w:id="442000891">
          <w:marLeft w:val="360"/>
          <w:marRight w:val="0"/>
          <w:marTop w:val="0"/>
          <w:marBottom w:val="0"/>
          <w:divBdr>
            <w:top w:val="none" w:sz="0" w:space="0" w:color="auto"/>
            <w:left w:val="none" w:sz="0" w:space="0" w:color="auto"/>
            <w:bottom w:val="none" w:sz="0" w:space="0" w:color="auto"/>
            <w:right w:val="none" w:sz="0" w:space="0" w:color="auto"/>
          </w:divBdr>
        </w:div>
        <w:div w:id="1295255308">
          <w:marLeft w:val="432"/>
          <w:marRight w:val="0"/>
          <w:marTop w:val="0"/>
          <w:marBottom w:val="0"/>
          <w:divBdr>
            <w:top w:val="none" w:sz="0" w:space="0" w:color="auto"/>
            <w:left w:val="none" w:sz="0" w:space="0" w:color="auto"/>
            <w:bottom w:val="none" w:sz="0" w:space="0" w:color="auto"/>
            <w:right w:val="none" w:sz="0" w:space="0" w:color="auto"/>
          </w:divBdr>
        </w:div>
        <w:div w:id="1395083191">
          <w:marLeft w:val="432"/>
          <w:marRight w:val="0"/>
          <w:marTop w:val="0"/>
          <w:marBottom w:val="0"/>
          <w:divBdr>
            <w:top w:val="none" w:sz="0" w:space="0" w:color="auto"/>
            <w:left w:val="none" w:sz="0" w:space="0" w:color="auto"/>
            <w:bottom w:val="none" w:sz="0" w:space="0" w:color="auto"/>
            <w:right w:val="none" w:sz="0" w:space="0" w:color="auto"/>
          </w:divBdr>
        </w:div>
      </w:divsChild>
    </w:div>
    <w:div w:id="1628898344">
      <w:bodyDiv w:val="1"/>
      <w:marLeft w:val="0"/>
      <w:marRight w:val="0"/>
      <w:marTop w:val="0"/>
      <w:marBottom w:val="0"/>
      <w:divBdr>
        <w:top w:val="none" w:sz="0" w:space="0" w:color="auto"/>
        <w:left w:val="none" w:sz="0" w:space="0" w:color="auto"/>
        <w:bottom w:val="none" w:sz="0" w:space="0" w:color="auto"/>
        <w:right w:val="none" w:sz="0" w:space="0" w:color="auto"/>
      </w:divBdr>
    </w:div>
    <w:div w:id="1651208460">
      <w:bodyDiv w:val="1"/>
      <w:marLeft w:val="0"/>
      <w:marRight w:val="0"/>
      <w:marTop w:val="0"/>
      <w:marBottom w:val="0"/>
      <w:divBdr>
        <w:top w:val="none" w:sz="0" w:space="0" w:color="auto"/>
        <w:left w:val="none" w:sz="0" w:space="0" w:color="auto"/>
        <w:bottom w:val="none" w:sz="0" w:space="0" w:color="auto"/>
        <w:right w:val="none" w:sz="0" w:space="0" w:color="auto"/>
      </w:divBdr>
    </w:div>
    <w:div w:id="166377475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sChild>
        <w:div w:id="221135126">
          <w:marLeft w:val="432"/>
          <w:marRight w:val="0"/>
          <w:marTop w:val="0"/>
          <w:marBottom w:val="0"/>
          <w:divBdr>
            <w:top w:val="none" w:sz="0" w:space="0" w:color="auto"/>
            <w:left w:val="none" w:sz="0" w:space="0" w:color="auto"/>
            <w:bottom w:val="none" w:sz="0" w:space="0" w:color="auto"/>
            <w:right w:val="none" w:sz="0" w:space="0" w:color="auto"/>
          </w:divBdr>
        </w:div>
        <w:div w:id="1114445384">
          <w:marLeft w:val="432"/>
          <w:marRight w:val="0"/>
          <w:marTop w:val="0"/>
          <w:marBottom w:val="0"/>
          <w:divBdr>
            <w:top w:val="none" w:sz="0" w:space="0" w:color="auto"/>
            <w:left w:val="none" w:sz="0" w:space="0" w:color="auto"/>
            <w:bottom w:val="none" w:sz="0" w:space="0" w:color="auto"/>
            <w:right w:val="none" w:sz="0" w:space="0" w:color="auto"/>
          </w:divBdr>
        </w:div>
        <w:div w:id="2086028621">
          <w:marLeft w:val="360"/>
          <w:marRight w:val="0"/>
          <w:marTop w:val="0"/>
          <w:marBottom w:val="0"/>
          <w:divBdr>
            <w:top w:val="none" w:sz="0" w:space="0" w:color="auto"/>
            <w:left w:val="none" w:sz="0" w:space="0" w:color="auto"/>
            <w:bottom w:val="none" w:sz="0" w:space="0" w:color="auto"/>
            <w:right w:val="none" w:sz="0" w:space="0" w:color="auto"/>
          </w:divBdr>
        </w:div>
      </w:divsChild>
    </w:div>
    <w:div w:id="1731344875">
      <w:bodyDiv w:val="1"/>
      <w:marLeft w:val="0"/>
      <w:marRight w:val="0"/>
      <w:marTop w:val="0"/>
      <w:marBottom w:val="0"/>
      <w:divBdr>
        <w:top w:val="none" w:sz="0" w:space="0" w:color="auto"/>
        <w:left w:val="none" w:sz="0" w:space="0" w:color="auto"/>
        <w:bottom w:val="none" w:sz="0" w:space="0" w:color="auto"/>
        <w:right w:val="none" w:sz="0" w:space="0" w:color="auto"/>
      </w:divBdr>
      <w:divsChild>
        <w:div w:id="831877411">
          <w:marLeft w:val="0"/>
          <w:marRight w:val="0"/>
          <w:marTop w:val="0"/>
          <w:marBottom w:val="0"/>
          <w:divBdr>
            <w:top w:val="none" w:sz="0" w:space="0" w:color="auto"/>
            <w:left w:val="none" w:sz="0" w:space="0" w:color="auto"/>
            <w:bottom w:val="none" w:sz="0" w:space="0" w:color="auto"/>
            <w:right w:val="none" w:sz="0" w:space="0" w:color="auto"/>
          </w:divBdr>
          <w:divsChild>
            <w:div w:id="366684389">
              <w:marLeft w:val="0"/>
              <w:marRight w:val="0"/>
              <w:marTop w:val="0"/>
              <w:marBottom w:val="0"/>
              <w:divBdr>
                <w:top w:val="none" w:sz="0" w:space="0" w:color="auto"/>
                <w:left w:val="none" w:sz="0" w:space="0" w:color="auto"/>
                <w:bottom w:val="none" w:sz="0" w:space="0" w:color="auto"/>
                <w:right w:val="none" w:sz="0" w:space="0" w:color="auto"/>
              </w:divBdr>
            </w:div>
            <w:div w:id="421997601">
              <w:marLeft w:val="0"/>
              <w:marRight w:val="0"/>
              <w:marTop w:val="0"/>
              <w:marBottom w:val="0"/>
              <w:divBdr>
                <w:top w:val="none" w:sz="0" w:space="0" w:color="auto"/>
                <w:left w:val="none" w:sz="0" w:space="0" w:color="auto"/>
                <w:bottom w:val="none" w:sz="0" w:space="0" w:color="auto"/>
                <w:right w:val="none" w:sz="0" w:space="0" w:color="auto"/>
              </w:divBdr>
            </w:div>
            <w:div w:id="1473400799">
              <w:marLeft w:val="0"/>
              <w:marRight w:val="0"/>
              <w:marTop w:val="0"/>
              <w:marBottom w:val="0"/>
              <w:divBdr>
                <w:top w:val="none" w:sz="0" w:space="0" w:color="auto"/>
                <w:left w:val="none" w:sz="0" w:space="0" w:color="auto"/>
                <w:bottom w:val="none" w:sz="0" w:space="0" w:color="auto"/>
                <w:right w:val="none" w:sz="0" w:space="0" w:color="auto"/>
              </w:divBdr>
            </w:div>
            <w:div w:id="18019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7374">
      <w:bodyDiv w:val="1"/>
      <w:marLeft w:val="0"/>
      <w:marRight w:val="0"/>
      <w:marTop w:val="0"/>
      <w:marBottom w:val="0"/>
      <w:divBdr>
        <w:top w:val="none" w:sz="0" w:space="0" w:color="auto"/>
        <w:left w:val="none" w:sz="0" w:space="0" w:color="auto"/>
        <w:bottom w:val="none" w:sz="0" w:space="0" w:color="auto"/>
        <w:right w:val="none" w:sz="0" w:space="0" w:color="auto"/>
      </w:divBdr>
    </w:div>
    <w:div w:id="1751803709">
      <w:bodyDiv w:val="1"/>
      <w:marLeft w:val="0"/>
      <w:marRight w:val="0"/>
      <w:marTop w:val="0"/>
      <w:marBottom w:val="0"/>
      <w:divBdr>
        <w:top w:val="none" w:sz="0" w:space="0" w:color="auto"/>
        <w:left w:val="none" w:sz="0" w:space="0" w:color="auto"/>
        <w:bottom w:val="none" w:sz="0" w:space="0" w:color="auto"/>
        <w:right w:val="none" w:sz="0" w:space="0" w:color="auto"/>
      </w:divBdr>
    </w:div>
    <w:div w:id="1765766208">
      <w:bodyDiv w:val="1"/>
      <w:marLeft w:val="0"/>
      <w:marRight w:val="0"/>
      <w:marTop w:val="0"/>
      <w:marBottom w:val="0"/>
      <w:divBdr>
        <w:top w:val="none" w:sz="0" w:space="0" w:color="auto"/>
        <w:left w:val="none" w:sz="0" w:space="0" w:color="auto"/>
        <w:bottom w:val="none" w:sz="0" w:space="0" w:color="auto"/>
        <w:right w:val="none" w:sz="0" w:space="0" w:color="auto"/>
      </w:divBdr>
    </w:div>
    <w:div w:id="1775860549">
      <w:bodyDiv w:val="1"/>
      <w:marLeft w:val="0"/>
      <w:marRight w:val="0"/>
      <w:marTop w:val="0"/>
      <w:marBottom w:val="0"/>
      <w:divBdr>
        <w:top w:val="none" w:sz="0" w:space="0" w:color="auto"/>
        <w:left w:val="none" w:sz="0" w:space="0" w:color="auto"/>
        <w:bottom w:val="none" w:sz="0" w:space="0" w:color="auto"/>
        <w:right w:val="none" w:sz="0" w:space="0" w:color="auto"/>
      </w:divBdr>
    </w:div>
    <w:div w:id="1799104656">
      <w:bodyDiv w:val="1"/>
      <w:marLeft w:val="0"/>
      <w:marRight w:val="0"/>
      <w:marTop w:val="0"/>
      <w:marBottom w:val="0"/>
      <w:divBdr>
        <w:top w:val="none" w:sz="0" w:space="0" w:color="auto"/>
        <w:left w:val="none" w:sz="0" w:space="0" w:color="auto"/>
        <w:bottom w:val="none" w:sz="0" w:space="0" w:color="auto"/>
        <w:right w:val="none" w:sz="0" w:space="0" w:color="auto"/>
      </w:divBdr>
    </w:div>
    <w:div w:id="1803304098">
      <w:bodyDiv w:val="1"/>
      <w:marLeft w:val="0"/>
      <w:marRight w:val="0"/>
      <w:marTop w:val="0"/>
      <w:marBottom w:val="0"/>
      <w:divBdr>
        <w:top w:val="none" w:sz="0" w:space="0" w:color="auto"/>
        <w:left w:val="none" w:sz="0" w:space="0" w:color="auto"/>
        <w:bottom w:val="none" w:sz="0" w:space="0" w:color="auto"/>
        <w:right w:val="none" w:sz="0" w:space="0" w:color="auto"/>
      </w:divBdr>
    </w:div>
    <w:div w:id="1807164339">
      <w:bodyDiv w:val="1"/>
      <w:marLeft w:val="0"/>
      <w:marRight w:val="0"/>
      <w:marTop w:val="0"/>
      <w:marBottom w:val="0"/>
      <w:divBdr>
        <w:top w:val="none" w:sz="0" w:space="0" w:color="auto"/>
        <w:left w:val="none" w:sz="0" w:space="0" w:color="auto"/>
        <w:bottom w:val="none" w:sz="0" w:space="0" w:color="auto"/>
        <w:right w:val="none" w:sz="0" w:space="0" w:color="auto"/>
      </w:divBdr>
    </w:div>
    <w:div w:id="1854027101">
      <w:bodyDiv w:val="1"/>
      <w:marLeft w:val="0"/>
      <w:marRight w:val="0"/>
      <w:marTop w:val="0"/>
      <w:marBottom w:val="0"/>
      <w:divBdr>
        <w:top w:val="none" w:sz="0" w:space="0" w:color="auto"/>
        <w:left w:val="none" w:sz="0" w:space="0" w:color="auto"/>
        <w:bottom w:val="none" w:sz="0" w:space="0" w:color="auto"/>
        <w:right w:val="none" w:sz="0" w:space="0" w:color="auto"/>
      </w:divBdr>
      <w:divsChild>
        <w:div w:id="225923766">
          <w:marLeft w:val="432"/>
          <w:marRight w:val="0"/>
          <w:marTop w:val="0"/>
          <w:marBottom w:val="0"/>
          <w:divBdr>
            <w:top w:val="none" w:sz="0" w:space="0" w:color="auto"/>
            <w:left w:val="none" w:sz="0" w:space="0" w:color="auto"/>
            <w:bottom w:val="none" w:sz="0" w:space="0" w:color="auto"/>
            <w:right w:val="none" w:sz="0" w:space="0" w:color="auto"/>
          </w:divBdr>
        </w:div>
        <w:div w:id="302391314">
          <w:marLeft w:val="432"/>
          <w:marRight w:val="0"/>
          <w:marTop w:val="0"/>
          <w:marBottom w:val="0"/>
          <w:divBdr>
            <w:top w:val="none" w:sz="0" w:space="0" w:color="auto"/>
            <w:left w:val="none" w:sz="0" w:space="0" w:color="auto"/>
            <w:bottom w:val="none" w:sz="0" w:space="0" w:color="auto"/>
            <w:right w:val="none" w:sz="0" w:space="0" w:color="auto"/>
          </w:divBdr>
        </w:div>
        <w:div w:id="981352064">
          <w:marLeft w:val="360"/>
          <w:marRight w:val="0"/>
          <w:marTop w:val="0"/>
          <w:marBottom w:val="0"/>
          <w:divBdr>
            <w:top w:val="none" w:sz="0" w:space="0" w:color="auto"/>
            <w:left w:val="none" w:sz="0" w:space="0" w:color="auto"/>
            <w:bottom w:val="none" w:sz="0" w:space="0" w:color="auto"/>
            <w:right w:val="none" w:sz="0" w:space="0" w:color="auto"/>
          </w:divBdr>
        </w:div>
        <w:div w:id="1097481343">
          <w:marLeft w:val="432"/>
          <w:marRight w:val="0"/>
          <w:marTop w:val="0"/>
          <w:marBottom w:val="0"/>
          <w:divBdr>
            <w:top w:val="none" w:sz="0" w:space="0" w:color="auto"/>
            <w:left w:val="none" w:sz="0" w:space="0" w:color="auto"/>
            <w:bottom w:val="none" w:sz="0" w:space="0" w:color="auto"/>
            <w:right w:val="none" w:sz="0" w:space="0" w:color="auto"/>
          </w:divBdr>
        </w:div>
        <w:div w:id="2049182760">
          <w:marLeft w:val="432"/>
          <w:marRight w:val="0"/>
          <w:marTop w:val="0"/>
          <w:marBottom w:val="0"/>
          <w:divBdr>
            <w:top w:val="none" w:sz="0" w:space="0" w:color="auto"/>
            <w:left w:val="none" w:sz="0" w:space="0" w:color="auto"/>
            <w:bottom w:val="none" w:sz="0" w:space="0" w:color="auto"/>
            <w:right w:val="none" w:sz="0" w:space="0" w:color="auto"/>
          </w:divBdr>
        </w:div>
      </w:divsChild>
    </w:div>
    <w:div w:id="1860007242">
      <w:bodyDiv w:val="1"/>
      <w:marLeft w:val="0"/>
      <w:marRight w:val="0"/>
      <w:marTop w:val="0"/>
      <w:marBottom w:val="0"/>
      <w:divBdr>
        <w:top w:val="none" w:sz="0" w:space="0" w:color="auto"/>
        <w:left w:val="none" w:sz="0" w:space="0" w:color="auto"/>
        <w:bottom w:val="none" w:sz="0" w:space="0" w:color="auto"/>
        <w:right w:val="none" w:sz="0" w:space="0" w:color="auto"/>
      </w:divBdr>
    </w:div>
    <w:div w:id="1869441950">
      <w:bodyDiv w:val="1"/>
      <w:marLeft w:val="0"/>
      <w:marRight w:val="0"/>
      <w:marTop w:val="0"/>
      <w:marBottom w:val="0"/>
      <w:divBdr>
        <w:top w:val="none" w:sz="0" w:space="0" w:color="auto"/>
        <w:left w:val="none" w:sz="0" w:space="0" w:color="auto"/>
        <w:bottom w:val="none" w:sz="0" w:space="0" w:color="auto"/>
        <w:right w:val="none" w:sz="0" w:space="0" w:color="auto"/>
      </w:divBdr>
    </w:div>
    <w:div w:id="1874343571">
      <w:bodyDiv w:val="1"/>
      <w:marLeft w:val="0"/>
      <w:marRight w:val="0"/>
      <w:marTop w:val="0"/>
      <w:marBottom w:val="0"/>
      <w:divBdr>
        <w:top w:val="none" w:sz="0" w:space="0" w:color="auto"/>
        <w:left w:val="none" w:sz="0" w:space="0" w:color="auto"/>
        <w:bottom w:val="none" w:sz="0" w:space="0" w:color="auto"/>
        <w:right w:val="none" w:sz="0" w:space="0" w:color="auto"/>
      </w:divBdr>
    </w:div>
    <w:div w:id="1877309751">
      <w:bodyDiv w:val="1"/>
      <w:marLeft w:val="0"/>
      <w:marRight w:val="0"/>
      <w:marTop w:val="0"/>
      <w:marBottom w:val="0"/>
      <w:divBdr>
        <w:top w:val="none" w:sz="0" w:space="0" w:color="auto"/>
        <w:left w:val="none" w:sz="0" w:space="0" w:color="auto"/>
        <w:bottom w:val="none" w:sz="0" w:space="0" w:color="auto"/>
        <w:right w:val="none" w:sz="0" w:space="0" w:color="auto"/>
      </w:divBdr>
    </w:div>
    <w:div w:id="1884094602">
      <w:bodyDiv w:val="1"/>
      <w:marLeft w:val="0"/>
      <w:marRight w:val="0"/>
      <w:marTop w:val="0"/>
      <w:marBottom w:val="0"/>
      <w:divBdr>
        <w:top w:val="none" w:sz="0" w:space="0" w:color="auto"/>
        <w:left w:val="none" w:sz="0" w:space="0" w:color="auto"/>
        <w:bottom w:val="none" w:sz="0" w:space="0" w:color="auto"/>
        <w:right w:val="none" w:sz="0" w:space="0" w:color="auto"/>
      </w:divBdr>
      <w:divsChild>
        <w:div w:id="202518118">
          <w:marLeft w:val="360"/>
          <w:marRight w:val="0"/>
          <w:marTop w:val="0"/>
          <w:marBottom w:val="0"/>
          <w:divBdr>
            <w:top w:val="none" w:sz="0" w:space="0" w:color="auto"/>
            <w:left w:val="none" w:sz="0" w:space="0" w:color="auto"/>
            <w:bottom w:val="none" w:sz="0" w:space="0" w:color="auto"/>
            <w:right w:val="none" w:sz="0" w:space="0" w:color="auto"/>
          </w:divBdr>
        </w:div>
        <w:div w:id="1016228304">
          <w:marLeft w:val="432"/>
          <w:marRight w:val="0"/>
          <w:marTop w:val="0"/>
          <w:marBottom w:val="0"/>
          <w:divBdr>
            <w:top w:val="none" w:sz="0" w:space="0" w:color="auto"/>
            <w:left w:val="none" w:sz="0" w:space="0" w:color="auto"/>
            <w:bottom w:val="none" w:sz="0" w:space="0" w:color="auto"/>
            <w:right w:val="none" w:sz="0" w:space="0" w:color="auto"/>
          </w:divBdr>
        </w:div>
      </w:divsChild>
    </w:div>
    <w:div w:id="1886866021">
      <w:bodyDiv w:val="1"/>
      <w:marLeft w:val="0"/>
      <w:marRight w:val="0"/>
      <w:marTop w:val="0"/>
      <w:marBottom w:val="0"/>
      <w:divBdr>
        <w:top w:val="none" w:sz="0" w:space="0" w:color="auto"/>
        <w:left w:val="none" w:sz="0" w:space="0" w:color="auto"/>
        <w:bottom w:val="none" w:sz="0" w:space="0" w:color="auto"/>
        <w:right w:val="none" w:sz="0" w:space="0" w:color="auto"/>
      </w:divBdr>
      <w:divsChild>
        <w:div w:id="1822497590">
          <w:marLeft w:val="0"/>
          <w:marRight w:val="0"/>
          <w:marTop w:val="0"/>
          <w:marBottom w:val="0"/>
          <w:divBdr>
            <w:top w:val="none" w:sz="0" w:space="0" w:color="auto"/>
            <w:left w:val="none" w:sz="0" w:space="0" w:color="auto"/>
            <w:bottom w:val="none" w:sz="0" w:space="0" w:color="auto"/>
            <w:right w:val="none" w:sz="0" w:space="0" w:color="auto"/>
          </w:divBdr>
        </w:div>
      </w:divsChild>
    </w:div>
    <w:div w:id="1897470853">
      <w:bodyDiv w:val="1"/>
      <w:marLeft w:val="0"/>
      <w:marRight w:val="0"/>
      <w:marTop w:val="0"/>
      <w:marBottom w:val="0"/>
      <w:divBdr>
        <w:top w:val="none" w:sz="0" w:space="0" w:color="auto"/>
        <w:left w:val="none" w:sz="0" w:space="0" w:color="auto"/>
        <w:bottom w:val="none" w:sz="0" w:space="0" w:color="auto"/>
        <w:right w:val="none" w:sz="0" w:space="0" w:color="auto"/>
      </w:divBdr>
    </w:div>
    <w:div w:id="1906573702">
      <w:bodyDiv w:val="1"/>
      <w:marLeft w:val="0"/>
      <w:marRight w:val="0"/>
      <w:marTop w:val="0"/>
      <w:marBottom w:val="0"/>
      <w:divBdr>
        <w:top w:val="none" w:sz="0" w:space="0" w:color="auto"/>
        <w:left w:val="none" w:sz="0" w:space="0" w:color="auto"/>
        <w:bottom w:val="none" w:sz="0" w:space="0" w:color="auto"/>
        <w:right w:val="none" w:sz="0" w:space="0" w:color="auto"/>
      </w:divBdr>
    </w:div>
    <w:div w:id="1910653537">
      <w:bodyDiv w:val="1"/>
      <w:marLeft w:val="0"/>
      <w:marRight w:val="0"/>
      <w:marTop w:val="0"/>
      <w:marBottom w:val="0"/>
      <w:divBdr>
        <w:top w:val="none" w:sz="0" w:space="0" w:color="auto"/>
        <w:left w:val="none" w:sz="0" w:space="0" w:color="auto"/>
        <w:bottom w:val="none" w:sz="0" w:space="0" w:color="auto"/>
        <w:right w:val="none" w:sz="0" w:space="0" w:color="auto"/>
      </w:divBdr>
      <w:divsChild>
        <w:div w:id="11880269">
          <w:marLeft w:val="547"/>
          <w:marRight w:val="0"/>
          <w:marTop w:val="0"/>
          <w:marBottom w:val="0"/>
          <w:divBdr>
            <w:top w:val="none" w:sz="0" w:space="0" w:color="auto"/>
            <w:left w:val="none" w:sz="0" w:space="0" w:color="auto"/>
            <w:bottom w:val="none" w:sz="0" w:space="0" w:color="auto"/>
            <w:right w:val="none" w:sz="0" w:space="0" w:color="auto"/>
          </w:divBdr>
        </w:div>
      </w:divsChild>
    </w:div>
    <w:div w:id="1912999340">
      <w:bodyDiv w:val="1"/>
      <w:marLeft w:val="0"/>
      <w:marRight w:val="0"/>
      <w:marTop w:val="0"/>
      <w:marBottom w:val="0"/>
      <w:divBdr>
        <w:top w:val="none" w:sz="0" w:space="0" w:color="auto"/>
        <w:left w:val="none" w:sz="0" w:space="0" w:color="auto"/>
        <w:bottom w:val="none" w:sz="0" w:space="0" w:color="auto"/>
        <w:right w:val="none" w:sz="0" w:space="0" w:color="auto"/>
      </w:divBdr>
    </w:div>
    <w:div w:id="1914243238">
      <w:bodyDiv w:val="1"/>
      <w:marLeft w:val="0"/>
      <w:marRight w:val="0"/>
      <w:marTop w:val="0"/>
      <w:marBottom w:val="0"/>
      <w:divBdr>
        <w:top w:val="none" w:sz="0" w:space="0" w:color="auto"/>
        <w:left w:val="none" w:sz="0" w:space="0" w:color="auto"/>
        <w:bottom w:val="none" w:sz="0" w:space="0" w:color="auto"/>
        <w:right w:val="none" w:sz="0" w:space="0" w:color="auto"/>
      </w:divBdr>
      <w:divsChild>
        <w:div w:id="81412145">
          <w:marLeft w:val="274"/>
          <w:marRight w:val="0"/>
          <w:marTop w:val="0"/>
          <w:marBottom w:val="120"/>
          <w:divBdr>
            <w:top w:val="none" w:sz="0" w:space="0" w:color="auto"/>
            <w:left w:val="none" w:sz="0" w:space="0" w:color="auto"/>
            <w:bottom w:val="none" w:sz="0" w:space="0" w:color="auto"/>
            <w:right w:val="none" w:sz="0" w:space="0" w:color="auto"/>
          </w:divBdr>
        </w:div>
        <w:div w:id="346564534">
          <w:marLeft w:val="274"/>
          <w:marRight w:val="0"/>
          <w:marTop w:val="0"/>
          <w:marBottom w:val="120"/>
          <w:divBdr>
            <w:top w:val="none" w:sz="0" w:space="0" w:color="auto"/>
            <w:left w:val="none" w:sz="0" w:space="0" w:color="auto"/>
            <w:bottom w:val="none" w:sz="0" w:space="0" w:color="auto"/>
            <w:right w:val="none" w:sz="0" w:space="0" w:color="auto"/>
          </w:divBdr>
        </w:div>
        <w:div w:id="672344814">
          <w:marLeft w:val="274"/>
          <w:marRight w:val="0"/>
          <w:marTop w:val="0"/>
          <w:marBottom w:val="120"/>
          <w:divBdr>
            <w:top w:val="none" w:sz="0" w:space="0" w:color="auto"/>
            <w:left w:val="none" w:sz="0" w:space="0" w:color="auto"/>
            <w:bottom w:val="none" w:sz="0" w:space="0" w:color="auto"/>
            <w:right w:val="none" w:sz="0" w:space="0" w:color="auto"/>
          </w:divBdr>
        </w:div>
        <w:div w:id="1745296075">
          <w:marLeft w:val="274"/>
          <w:marRight w:val="0"/>
          <w:marTop w:val="0"/>
          <w:marBottom w:val="120"/>
          <w:divBdr>
            <w:top w:val="none" w:sz="0" w:space="0" w:color="auto"/>
            <w:left w:val="none" w:sz="0" w:space="0" w:color="auto"/>
            <w:bottom w:val="none" w:sz="0" w:space="0" w:color="auto"/>
            <w:right w:val="none" w:sz="0" w:space="0" w:color="auto"/>
          </w:divBdr>
        </w:div>
        <w:div w:id="1834182429">
          <w:marLeft w:val="274"/>
          <w:marRight w:val="0"/>
          <w:marTop w:val="0"/>
          <w:marBottom w:val="120"/>
          <w:divBdr>
            <w:top w:val="none" w:sz="0" w:space="0" w:color="auto"/>
            <w:left w:val="none" w:sz="0" w:space="0" w:color="auto"/>
            <w:bottom w:val="none" w:sz="0" w:space="0" w:color="auto"/>
            <w:right w:val="none" w:sz="0" w:space="0" w:color="auto"/>
          </w:divBdr>
        </w:div>
      </w:divsChild>
    </w:div>
    <w:div w:id="1926836501">
      <w:bodyDiv w:val="1"/>
      <w:marLeft w:val="0"/>
      <w:marRight w:val="0"/>
      <w:marTop w:val="0"/>
      <w:marBottom w:val="0"/>
      <w:divBdr>
        <w:top w:val="none" w:sz="0" w:space="0" w:color="auto"/>
        <w:left w:val="none" w:sz="0" w:space="0" w:color="auto"/>
        <w:bottom w:val="none" w:sz="0" w:space="0" w:color="auto"/>
        <w:right w:val="none" w:sz="0" w:space="0" w:color="auto"/>
      </w:divBdr>
      <w:divsChild>
        <w:div w:id="487597495">
          <w:marLeft w:val="547"/>
          <w:marRight w:val="0"/>
          <w:marTop w:val="0"/>
          <w:marBottom w:val="0"/>
          <w:divBdr>
            <w:top w:val="none" w:sz="0" w:space="0" w:color="auto"/>
            <w:left w:val="none" w:sz="0" w:space="0" w:color="auto"/>
            <w:bottom w:val="none" w:sz="0" w:space="0" w:color="auto"/>
            <w:right w:val="none" w:sz="0" w:space="0" w:color="auto"/>
          </w:divBdr>
        </w:div>
      </w:divsChild>
    </w:div>
    <w:div w:id="1933782127">
      <w:bodyDiv w:val="1"/>
      <w:marLeft w:val="0"/>
      <w:marRight w:val="0"/>
      <w:marTop w:val="0"/>
      <w:marBottom w:val="0"/>
      <w:divBdr>
        <w:top w:val="none" w:sz="0" w:space="0" w:color="auto"/>
        <w:left w:val="none" w:sz="0" w:space="0" w:color="auto"/>
        <w:bottom w:val="none" w:sz="0" w:space="0" w:color="auto"/>
        <w:right w:val="none" w:sz="0" w:space="0" w:color="auto"/>
      </w:divBdr>
      <w:divsChild>
        <w:div w:id="243078084">
          <w:marLeft w:val="432"/>
          <w:marRight w:val="0"/>
          <w:marTop w:val="0"/>
          <w:marBottom w:val="0"/>
          <w:divBdr>
            <w:top w:val="none" w:sz="0" w:space="0" w:color="auto"/>
            <w:left w:val="none" w:sz="0" w:space="0" w:color="auto"/>
            <w:bottom w:val="none" w:sz="0" w:space="0" w:color="auto"/>
            <w:right w:val="none" w:sz="0" w:space="0" w:color="auto"/>
          </w:divBdr>
        </w:div>
        <w:div w:id="546915144">
          <w:marLeft w:val="432"/>
          <w:marRight w:val="0"/>
          <w:marTop w:val="0"/>
          <w:marBottom w:val="0"/>
          <w:divBdr>
            <w:top w:val="none" w:sz="0" w:space="0" w:color="auto"/>
            <w:left w:val="none" w:sz="0" w:space="0" w:color="auto"/>
            <w:bottom w:val="none" w:sz="0" w:space="0" w:color="auto"/>
            <w:right w:val="none" w:sz="0" w:space="0" w:color="auto"/>
          </w:divBdr>
        </w:div>
        <w:div w:id="1391808007">
          <w:marLeft w:val="432"/>
          <w:marRight w:val="0"/>
          <w:marTop w:val="0"/>
          <w:marBottom w:val="0"/>
          <w:divBdr>
            <w:top w:val="none" w:sz="0" w:space="0" w:color="auto"/>
            <w:left w:val="none" w:sz="0" w:space="0" w:color="auto"/>
            <w:bottom w:val="none" w:sz="0" w:space="0" w:color="auto"/>
            <w:right w:val="none" w:sz="0" w:space="0" w:color="auto"/>
          </w:divBdr>
        </w:div>
        <w:div w:id="1958752227">
          <w:marLeft w:val="360"/>
          <w:marRight w:val="0"/>
          <w:marTop w:val="0"/>
          <w:marBottom w:val="0"/>
          <w:divBdr>
            <w:top w:val="none" w:sz="0" w:space="0" w:color="auto"/>
            <w:left w:val="none" w:sz="0" w:space="0" w:color="auto"/>
            <w:bottom w:val="none" w:sz="0" w:space="0" w:color="auto"/>
            <w:right w:val="none" w:sz="0" w:space="0" w:color="auto"/>
          </w:divBdr>
        </w:div>
        <w:div w:id="2009281666">
          <w:marLeft w:val="432"/>
          <w:marRight w:val="0"/>
          <w:marTop w:val="0"/>
          <w:marBottom w:val="0"/>
          <w:divBdr>
            <w:top w:val="none" w:sz="0" w:space="0" w:color="auto"/>
            <w:left w:val="none" w:sz="0" w:space="0" w:color="auto"/>
            <w:bottom w:val="none" w:sz="0" w:space="0" w:color="auto"/>
            <w:right w:val="none" w:sz="0" w:space="0" w:color="auto"/>
          </w:divBdr>
        </w:div>
      </w:divsChild>
    </w:div>
    <w:div w:id="2011836552">
      <w:bodyDiv w:val="1"/>
      <w:marLeft w:val="0"/>
      <w:marRight w:val="0"/>
      <w:marTop w:val="0"/>
      <w:marBottom w:val="0"/>
      <w:divBdr>
        <w:top w:val="none" w:sz="0" w:space="0" w:color="auto"/>
        <w:left w:val="none" w:sz="0" w:space="0" w:color="auto"/>
        <w:bottom w:val="none" w:sz="0" w:space="0" w:color="auto"/>
        <w:right w:val="none" w:sz="0" w:space="0" w:color="auto"/>
      </w:divBdr>
      <w:divsChild>
        <w:div w:id="396517289">
          <w:marLeft w:val="274"/>
          <w:marRight w:val="0"/>
          <w:marTop w:val="0"/>
          <w:marBottom w:val="120"/>
          <w:divBdr>
            <w:top w:val="none" w:sz="0" w:space="0" w:color="auto"/>
            <w:left w:val="none" w:sz="0" w:space="0" w:color="auto"/>
            <w:bottom w:val="none" w:sz="0" w:space="0" w:color="auto"/>
            <w:right w:val="none" w:sz="0" w:space="0" w:color="auto"/>
          </w:divBdr>
        </w:div>
        <w:div w:id="1596089292">
          <w:marLeft w:val="274"/>
          <w:marRight w:val="0"/>
          <w:marTop w:val="0"/>
          <w:marBottom w:val="120"/>
          <w:divBdr>
            <w:top w:val="none" w:sz="0" w:space="0" w:color="auto"/>
            <w:left w:val="none" w:sz="0" w:space="0" w:color="auto"/>
            <w:bottom w:val="none" w:sz="0" w:space="0" w:color="auto"/>
            <w:right w:val="none" w:sz="0" w:space="0" w:color="auto"/>
          </w:divBdr>
        </w:div>
        <w:div w:id="1822237936">
          <w:marLeft w:val="274"/>
          <w:marRight w:val="0"/>
          <w:marTop w:val="0"/>
          <w:marBottom w:val="120"/>
          <w:divBdr>
            <w:top w:val="none" w:sz="0" w:space="0" w:color="auto"/>
            <w:left w:val="none" w:sz="0" w:space="0" w:color="auto"/>
            <w:bottom w:val="none" w:sz="0" w:space="0" w:color="auto"/>
            <w:right w:val="none" w:sz="0" w:space="0" w:color="auto"/>
          </w:divBdr>
        </w:div>
      </w:divsChild>
    </w:div>
    <w:div w:id="2017729134">
      <w:bodyDiv w:val="1"/>
      <w:marLeft w:val="0"/>
      <w:marRight w:val="0"/>
      <w:marTop w:val="0"/>
      <w:marBottom w:val="0"/>
      <w:divBdr>
        <w:top w:val="none" w:sz="0" w:space="0" w:color="auto"/>
        <w:left w:val="none" w:sz="0" w:space="0" w:color="auto"/>
        <w:bottom w:val="none" w:sz="0" w:space="0" w:color="auto"/>
        <w:right w:val="none" w:sz="0" w:space="0" w:color="auto"/>
      </w:divBdr>
    </w:div>
    <w:div w:id="2019652408">
      <w:bodyDiv w:val="1"/>
      <w:marLeft w:val="0"/>
      <w:marRight w:val="0"/>
      <w:marTop w:val="0"/>
      <w:marBottom w:val="0"/>
      <w:divBdr>
        <w:top w:val="none" w:sz="0" w:space="0" w:color="auto"/>
        <w:left w:val="none" w:sz="0" w:space="0" w:color="auto"/>
        <w:bottom w:val="none" w:sz="0" w:space="0" w:color="auto"/>
        <w:right w:val="none" w:sz="0" w:space="0" w:color="auto"/>
      </w:divBdr>
      <w:divsChild>
        <w:div w:id="1055545263">
          <w:marLeft w:val="547"/>
          <w:marRight w:val="0"/>
          <w:marTop w:val="0"/>
          <w:marBottom w:val="0"/>
          <w:divBdr>
            <w:top w:val="none" w:sz="0" w:space="0" w:color="auto"/>
            <w:left w:val="none" w:sz="0" w:space="0" w:color="auto"/>
            <w:bottom w:val="none" w:sz="0" w:space="0" w:color="auto"/>
            <w:right w:val="none" w:sz="0" w:space="0" w:color="auto"/>
          </w:divBdr>
        </w:div>
      </w:divsChild>
    </w:div>
    <w:div w:id="2020083156">
      <w:bodyDiv w:val="1"/>
      <w:marLeft w:val="0"/>
      <w:marRight w:val="0"/>
      <w:marTop w:val="0"/>
      <w:marBottom w:val="0"/>
      <w:divBdr>
        <w:top w:val="none" w:sz="0" w:space="0" w:color="auto"/>
        <w:left w:val="none" w:sz="0" w:space="0" w:color="auto"/>
        <w:bottom w:val="none" w:sz="0" w:space="0" w:color="auto"/>
        <w:right w:val="none" w:sz="0" w:space="0" w:color="auto"/>
      </w:divBdr>
    </w:div>
    <w:div w:id="2033070424">
      <w:bodyDiv w:val="1"/>
      <w:marLeft w:val="0"/>
      <w:marRight w:val="0"/>
      <w:marTop w:val="0"/>
      <w:marBottom w:val="0"/>
      <w:divBdr>
        <w:top w:val="none" w:sz="0" w:space="0" w:color="auto"/>
        <w:left w:val="none" w:sz="0" w:space="0" w:color="auto"/>
        <w:bottom w:val="none" w:sz="0" w:space="0" w:color="auto"/>
        <w:right w:val="none" w:sz="0" w:space="0" w:color="auto"/>
      </w:divBdr>
      <w:divsChild>
        <w:div w:id="158618063">
          <w:marLeft w:val="0"/>
          <w:marRight w:val="0"/>
          <w:marTop w:val="0"/>
          <w:marBottom w:val="0"/>
          <w:divBdr>
            <w:top w:val="none" w:sz="0" w:space="0" w:color="auto"/>
            <w:left w:val="none" w:sz="0" w:space="0" w:color="auto"/>
            <w:bottom w:val="none" w:sz="0" w:space="0" w:color="auto"/>
            <w:right w:val="none" w:sz="0" w:space="0" w:color="auto"/>
          </w:divBdr>
          <w:divsChild>
            <w:div w:id="207031063">
              <w:marLeft w:val="0"/>
              <w:marRight w:val="0"/>
              <w:marTop w:val="0"/>
              <w:marBottom w:val="0"/>
              <w:divBdr>
                <w:top w:val="none" w:sz="0" w:space="0" w:color="auto"/>
                <w:left w:val="none" w:sz="0" w:space="0" w:color="auto"/>
                <w:bottom w:val="none" w:sz="0" w:space="0" w:color="auto"/>
                <w:right w:val="none" w:sz="0" w:space="0" w:color="auto"/>
              </w:divBdr>
            </w:div>
            <w:div w:id="1677459673">
              <w:marLeft w:val="0"/>
              <w:marRight w:val="0"/>
              <w:marTop w:val="0"/>
              <w:marBottom w:val="0"/>
              <w:divBdr>
                <w:top w:val="none" w:sz="0" w:space="0" w:color="auto"/>
                <w:left w:val="none" w:sz="0" w:space="0" w:color="auto"/>
                <w:bottom w:val="none" w:sz="0" w:space="0" w:color="auto"/>
                <w:right w:val="single" w:sz="6" w:space="6" w:color="FFFFFF"/>
              </w:divBdr>
            </w:div>
          </w:divsChild>
        </w:div>
        <w:div w:id="185407784">
          <w:marLeft w:val="0"/>
          <w:marRight w:val="0"/>
          <w:marTop w:val="0"/>
          <w:marBottom w:val="0"/>
          <w:divBdr>
            <w:top w:val="none" w:sz="0" w:space="0" w:color="auto"/>
            <w:left w:val="none" w:sz="0" w:space="0" w:color="auto"/>
            <w:bottom w:val="none" w:sz="0" w:space="0" w:color="auto"/>
            <w:right w:val="none" w:sz="0" w:space="0" w:color="auto"/>
          </w:divBdr>
          <w:divsChild>
            <w:div w:id="550190825">
              <w:marLeft w:val="0"/>
              <w:marRight w:val="0"/>
              <w:marTop w:val="0"/>
              <w:marBottom w:val="0"/>
              <w:divBdr>
                <w:top w:val="none" w:sz="0" w:space="0" w:color="auto"/>
                <w:left w:val="none" w:sz="0" w:space="0" w:color="auto"/>
                <w:bottom w:val="none" w:sz="0" w:space="0" w:color="auto"/>
                <w:right w:val="none" w:sz="0" w:space="0" w:color="auto"/>
              </w:divBdr>
            </w:div>
          </w:divsChild>
        </w:div>
        <w:div w:id="680547401">
          <w:marLeft w:val="0"/>
          <w:marRight w:val="0"/>
          <w:marTop w:val="0"/>
          <w:marBottom w:val="0"/>
          <w:divBdr>
            <w:top w:val="none" w:sz="0" w:space="0" w:color="auto"/>
            <w:left w:val="none" w:sz="0" w:space="0" w:color="auto"/>
            <w:bottom w:val="none" w:sz="0" w:space="0" w:color="auto"/>
            <w:right w:val="none" w:sz="0" w:space="0" w:color="auto"/>
          </w:divBdr>
          <w:divsChild>
            <w:div w:id="511994457">
              <w:marLeft w:val="0"/>
              <w:marRight w:val="0"/>
              <w:marTop w:val="0"/>
              <w:marBottom w:val="0"/>
              <w:divBdr>
                <w:top w:val="none" w:sz="0" w:space="0" w:color="auto"/>
                <w:left w:val="none" w:sz="0" w:space="0" w:color="auto"/>
                <w:bottom w:val="none" w:sz="0" w:space="0" w:color="auto"/>
                <w:right w:val="single" w:sz="6" w:space="6" w:color="FFFFFF"/>
              </w:divBdr>
            </w:div>
            <w:div w:id="2032951761">
              <w:marLeft w:val="0"/>
              <w:marRight w:val="0"/>
              <w:marTop w:val="0"/>
              <w:marBottom w:val="0"/>
              <w:divBdr>
                <w:top w:val="none" w:sz="0" w:space="0" w:color="auto"/>
                <w:left w:val="none" w:sz="0" w:space="0" w:color="auto"/>
                <w:bottom w:val="none" w:sz="0" w:space="0" w:color="auto"/>
                <w:right w:val="none" w:sz="0" w:space="0" w:color="auto"/>
              </w:divBdr>
            </w:div>
          </w:divsChild>
        </w:div>
        <w:div w:id="1357124696">
          <w:marLeft w:val="0"/>
          <w:marRight w:val="0"/>
          <w:marTop w:val="0"/>
          <w:marBottom w:val="0"/>
          <w:divBdr>
            <w:top w:val="none" w:sz="0" w:space="0" w:color="auto"/>
            <w:left w:val="none" w:sz="0" w:space="0" w:color="auto"/>
            <w:bottom w:val="none" w:sz="0" w:space="0" w:color="auto"/>
            <w:right w:val="none" w:sz="0" w:space="0" w:color="auto"/>
          </w:divBdr>
          <w:divsChild>
            <w:div w:id="661465808">
              <w:marLeft w:val="0"/>
              <w:marRight w:val="0"/>
              <w:marTop w:val="0"/>
              <w:marBottom w:val="0"/>
              <w:divBdr>
                <w:top w:val="none" w:sz="0" w:space="0" w:color="auto"/>
                <w:left w:val="none" w:sz="0" w:space="0" w:color="auto"/>
                <w:bottom w:val="none" w:sz="0" w:space="0" w:color="auto"/>
                <w:right w:val="single" w:sz="6" w:space="6" w:color="FFFFFF"/>
              </w:divBdr>
            </w:div>
            <w:div w:id="1987733336">
              <w:marLeft w:val="0"/>
              <w:marRight w:val="0"/>
              <w:marTop w:val="0"/>
              <w:marBottom w:val="0"/>
              <w:divBdr>
                <w:top w:val="none" w:sz="0" w:space="0" w:color="auto"/>
                <w:left w:val="none" w:sz="0" w:space="0" w:color="auto"/>
                <w:bottom w:val="none" w:sz="0" w:space="0" w:color="auto"/>
                <w:right w:val="none" w:sz="0" w:space="0" w:color="auto"/>
              </w:divBdr>
            </w:div>
          </w:divsChild>
        </w:div>
        <w:div w:id="1619489509">
          <w:marLeft w:val="0"/>
          <w:marRight w:val="0"/>
          <w:marTop w:val="0"/>
          <w:marBottom w:val="0"/>
          <w:divBdr>
            <w:top w:val="none" w:sz="0" w:space="0" w:color="auto"/>
            <w:left w:val="none" w:sz="0" w:space="0" w:color="auto"/>
            <w:bottom w:val="none" w:sz="0" w:space="0" w:color="auto"/>
            <w:right w:val="none" w:sz="0" w:space="0" w:color="auto"/>
          </w:divBdr>
          <w:divsChild>
            <w:div w:id="383719875">
              <w:marLeft w:val="0"/>
              <w:marRight w:val="0"/>
              <w:marTop w:val="0"/>
              <w:marBottom w:val="0"/>
              <w:divBdr>
                <w:top w:val="none" w:sz="0" w:space="0" w:color="auto"/>
                <w:left w:val="none" w:sz="0" w:space="0" w:color="auto"/>
                <w:bottom w:val="none" w:sz="0" w:space="0" w:color="auto"/>
                <w:right w:val="none" w:sz="0" w:space="0" w:color="auto"/>
              </w:divBdr>
            </w:div>
            <w:div w:id="601302186">
              <w:marLeft w:val="0"/>
              <w:marRight w:val="0"/>
              <w:marTop w:val="0"/>
              <w:marBottom w:val="0"/>
              <w:divBdr>
                <w:top w:val="none" w:sz="0" w:space="0" w:color="auto"/>
                <w:left w:val="none" w:sz="0" w:space="0" w:color="auto"/>
                <w:bottom w:val="none" w:sz="0" w:space="0" w:color="auto"/>
                <w:right w:val="single" w:sz="6" w:space="6" w:color="FFFFFF"/>
              </w:divBdr>
            </w:div>
          </w:divsChild>
        </w:div>
      </w:divsChild>
    </w:div>
    <w:div w:id="2078554939">
      <w:bodyDiv w:val="1"/>
      <w:marLeft w:val="0"/>
      <w:marRight w:val="0"/>
      <w:marTop w:val="0"/>
      <w:marBottom w:val="0"/>
      <w:divBdr>
        <w:top w:val="none" w:sz="0" w:space="0" w:color="auto"/>
        <w:left w:val="none" w:sz="0" w:space="0" w:color="auto"/>
        <w:bottom w:val="none" w:sz="0" w:space="0" w:color="auto"/>
        <w:right w:val="none" w:sz="0" w:space="0" w:color="auto"/>
      </w:divBdr>
    </w:div>
    <w:div w:id="2084260011">
      <w:bodyDiv w:val="1"/>
      <w:marLeft w:val="0"/>
      <w:marRight w:val="0"/>
      <w:marTop w:val="0"/>
      <w:marBottom w:val="0"/>
      <w:divBdr>
        <w:top w:val="none" w:sz="0" w:space="0" w:color="auto"/>
        <w:left w:val="none" w:sz="0" w:space="0" w:color="auto"/>
        <w:bottom w:val="none" w:sz="0" w:space="0" w:color="auto"/>
        <w:right w:val="none" w:sz="0" w:space="0" w:color="auto"/>
      </w:divBdr>
    </w:div>
    <w:div w:id="2089836746">
      <w:bodyDiv w:val="1"/>
      <w:marLeft w:val="0"/>
      <w:marRight w:val="0"/>
      <w:marTop w:val="0"/>
      <w:marBottom w:val="0"/>
      <w:divBdr>
        <w:top w:val="none" w:sz="0" w:space="0" w:color="auto"/>
        <w:left w:val="none" w:sz="0" w:space="0" w:color="auto"/>
        <w:bottom w:val="none" w:sz="0" w:space="0" w:color="auto"/>
        <w:right w:val="none" w:sz="0" w:space="0" w:color="auto"/>
      </w:divBdr>
    </w:div>
    <w:div w:id="2132626055">
      <w:bodyDiv w:val="1"/>
      <w:marLeft w:val="0"/>
      <w:marRight w:val="0"/>
      <w:marTop w:val="0"/>
      <w:marBottom w:val="0"/>
      <w:divBdr>
        <w:top w:val="none" w:sz="0" w:space="0" w:color="auto"/>
        <w:left w:val="none" w:sz="0" w:space="0" w:color="auto"/>
        <w:bottom w:val="none" w:sz="0" w:space="0" w:color="auto"/>
        <w:right w:val="none" w:sz="0" w:space="0" w:color="auto"/>
      </w:divBdr>
    </w:div>
    <w:div w:id="2140606114">
      <w:bodyDiv w:val="1"/>
      <w:marLeft w:val="0"/>
      <w:marRight w:val="0"/>
      <w:marTop w:val="0"/>
      <w:marBottom w:val="0"/>
      <w:divBdr>
        <w:top w:val="none" w:sz="0" w:space="0" w:color="auto"/>
        <w:left w:val="none" w:sz="0" w:space="0" w:color="auto"/>
        <w:bottom w:val="none" w:sz="0" w:space="0" w:color="auto"/>
        <w:right w:val="none" w:sz="0" w:space="0" w:color="auto"/>
      </w:divBdr>
    </w:div>
    <w:div w:id="214126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
  <Relationship Id="rId8" Type="http://schemas.openxmlformats.org/officeDocument/2006/relationships/webSettings" Target="webSetting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chart" Target="charts/chart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2.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1%20&#193;rea%20Pol&#237;ticas%20y%20Auditor&#237;a\99%20Plantillas\03%20-%20Documentos\GISS.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s-ES_tradnl"/>
              <a:t>Sales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E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Sales</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2050-2C44-9A2A-7FB5C5872F4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2050-2C44-9A2A-7FB5C5872F4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2050-2C44-9A2A-7FB5C5872F4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2050-2C44-9A2A-7FB5C5872F4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2050-2C44-9A2A-7FB5C5872F4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050-2C44-9A2A-7FB5C5872F4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2050-2C44-9A2A-7FB5C5872F49}"/>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050-2C44-9A2A-7FB5C5872F4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1Q</c:v>
                </c:pt>
                <c:pt idx="1">
                  <c:v>2Q</c:v>
                </c:pt>
                <c:pt idx="2">
                  <c:v>3Q</c:v>
                </c:pt>
                <c:pt idx="3">
                  <c:v>4Q</c:v>
                </c:pt>
              </c:strCache>
            </c:strRef>
          </c:cat>
          <c:val>
            <c:numRef>
              <c:f>Hoja1!$B$2:$B$5</c:f>
              <c:numCache>
                <c:formatCode>General</c:formatCode>
                <c:ptCount val="4"/>
                <c:pt idx="0">
                  <c:v>23</c:v>
                </c:pt>
                <c:pt idx="1">
                  <c:v>90</c:v>
                </c:pt>
                <c:pt idx="2">
                  <c:v>423</c:v>
                </c:pt>
                <c:pt idx="3">
                  <c:v>11</c:v>
                </c:pt>
              </c:numCache>
            </c:numRef>
          </c:val>
          <c:extLst>
            <c:ext xmlns:c16="http://schemas.microsoft.com/office/drawing/2014/chart" uri="{C3380CC4-5D6E-409C-BE32-E72D297353CC}">
              <c16:uniqueId val="{00000000-2050-2C44-9A2A-7FB5C5872F49}"/>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72E5FE3BD15849837195542D9AAA1A" ma:contentTypeVersion="18" ma:contentTypeDescription="Create a new document." ma:contentTypeScope="" ma:versionID="f6fdb0df8683e39a5227390899cd9890">
  <xsd:schema xmlns:xsd="http://www.w3.org/2001/XMLSchema" xmlns:xs="http://www.w3.org/2001/XMLSchema" xmlns:p="http://schemas.microsoft.com/office/2006/metadata/properties" xmlns:ns3="3194ed00-daa2-4dff-a589-f2349bf3380b" xmlns:ns4="60c50aff-4561-4dab-b5bb-3ae123540686" targetNamespace="http://schemas.microsoft.com/office/2006/metadata/properties" ma:root="true" ma:fieldsID="2123e51e84ea5bb0f3cec8cb8c0b709d" ns3:_="" ns4:_="">
    <xsd:import namespace="3194ed00-daa2-4dff-a589-f2349bf3380b"/>
    <xsd:import namespace="60c50aff-4561-4dab-b5bb-3ae12354068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4ed00-daa2-4dff-a589-f2349bf33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c50aff-4561-4dab-b5bb-3ae12354068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194ed00-daa2-4dff-a589-f2349bf338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15D6A-3673-46C3-AB5E-7AA4BA73C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4ed00-daa2-4dff-a589-f2349bf3380b"/>
    <ds:schemaRef ds:uri="60c50aff-4561-4dab-b5bb-3ae123540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95A12-1F95-4A7C-BF13-AB30B77D8ED4}">
  <ds:schemaRefs>
    <ds:schemaRef ds:uri="http://schemas.microsoft.com/office/2006/metadata/properties"/>
    <ds:schemaRef ds:uri="http://schemas.microsoft.com/office/infopath/2007/PartnerControls"/>
    <ds:schemaRef ds:uri="3194ed00-daa2-4dff-a589-f2349bf3380b"/>
  </ds:schemaRefs>
</ds:datastoreItem>
</file>

<file path=customXml/itemProps3.xml><?xml version="1.0" encoding="utf-8"?>
<ds:datastoreItem xmlns:ds="http://schemas.openxmlformats.org/officeDocument/2006/customXml" ds:itemID="{67C884ED-EBBC-4EB2-9C97-16C800230E06}">
  <ds:schemaRefs>
    <ds:schemaRef ds:uri="http://schemas.microsoft.com/sharepoint/v3/contenttype/forms"/>
  </ds:schemaRefs>
</ds:datastoreItem>
</file>

<file path=customXml/itemProps4.xml><?xml version="1.0" encoding="utf-8"?>
<ds:datastoreItem xmlns:ds="http://schemas.openxmlformats.org/officeDocument/2006/customXml" ds:itemID="{48CFDB6E-2D17-4200-850D-08CD06BB7396}">
  <ds:schemaRefs>
    <ds:schemaRef ds:uri="http://schemas.openxmlformats.org/officeDocument/2006/bibliography"/>
  </ds:schemaRefs>
</ds:datastoreItem>
</file>

<file path=docMetadata/LabelInfo.xml><?xml version="1.0" encoding="utf-8"?>
<clbl:labelList xmlns:clbl="http://schemas.microsoft.com/office/2020/mipLabelMetadata">
  <clbl:label id="{586dd8ec-1577-4ac3-bcff-9b1b1c87cbbc}" enabled="1" method="Standard" siteId="{a22f907a-53a6-449f-b082-22c03676d7fb}" removed="0"/>
  <clbl:label id="{7808e005-1489-4374-954b-d3b08f193920}" enabled="0" method="" siteId="{7808e005-1489-4374-954b-d3b08f193920}" removed="1"/>
</clbl:labelList>
</file>

<file path=docProps/app.xml><?xml version="1.0" encoding="utf-8"?>
<Properties xmlns="http://schemas.openxmlformats.org/officeDocument/2006/extended-properties" xmlns:vt="http://schemas.openxmlformats.org/officeDocument/2006/docPropsVTypes">
  <Template>L:\1 Área Políticas y Auditoría\99 Plantillas\03 - Documentos\GISS.dotx</Template>
  <TotalTime>1133</TotalTime>
  <Pages>5</Pages>
  <Words>285</Words>
  <Characters>1572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Formación de Seguridad en el Desarrollo</vt:lpstr>
    </vt:vector>
  </TitlesOfParts>
  <Company>GISS</Company>
  <LinksUpToDate>false</LinksUpToDate>
  <CharactersWithSpaces>1854</CharactersWithSpaces>
  <SharedDoc>false</SharedDoc>
  <HLinks>
    <vt:vector size="162" baseType="variant">
      <vt:variant>
        <vt:i4>7143484</vt:i4>
      </vt:variant>
      <vt:variant>
        <vt:i4>150</vt:i4>
      </vt:variant>
      <vt:variant>
        <vt:i4>0</vt:i4>
      </vt:variant>
      <vt:variant>
        <vt:i4>5</vt:i4>
      </vt:variant>
      <vt:variant>
        <vt:lpwstr>https://www.iso.org/standard/44378.html</vt:lpwstr>
      </vt:variant>
      <vt:variant>
        <vt:lpwstr/>
      </vt:variant>
      <vt:variant>
        <vt:i4>2097278</vt:i4>
      </vt:variant>
      <vt:variant>
        <vt:i4>147</vt:i4>
      </vt:variant>
      <vt:variant>
        <vt:i4>0</vt:i4>
      </vt:variant>
      <vt:variant>
        <vt:i4>5</vt:i4>
      </vt:variant>
      <vt:variant>
        <vt:lpwstr>https://csrc.nist.gov/publications/detail/sp/800-218/final</vt:lpwstr>
      </vt:variant>
      <vt:variant>
        <vt:lpwstr/>
      </vt:variant>
      <vt:variant>
        <vt:i4>6422566</vt:i4>
      </vt:variant>
      <vt:variant>
        <vt:i4>144</vt:i4>
      </vt:variant>
      <vt:variant>
        <vt:i4>0</vt:i4>
      </vt:variant>
      <vt:variant>
        <vt:i4>5</vt:i4>
      </vt:variant>
      <vt:variant>
        <vt:lpwstr>https://owasp.org/www-project-top-ten/</vt:lpwstr>
      </vt:variant>
      <vt:variant>
        <vt:lpwstr/>
      </vt:variant>
      <vt:variant>
        <vt:i4>7864378</vt:i4>
      </vt:variant>
      <vt:variant>
        <vt:i4>141</vt:i4>
      </vt:variant>
      <vt:variant>
        <vt:i4>0</vt:i4>
      </vt:variant>
      <vt:variant>
        <vt:i4>5</vt:i4>
      </vt:variant>
      <vt:variant>
        <vt:lpwstr>https://owaspsamm.org/</vt:lpwstr>
      </vt:variant>
      <vt:variant>
        <vt:lpwstr/>
      </vt:variant>
      <vt:variant>
        <vt:i4>1507391</vt:i4>
      </vt:variant>
      <vt:variant>
        <vt:i4>134</vt:i4>
      </vt:variant>
      <vt:variant>
        <vt:i4>0</vt:i4>
      </vt:variant>
      <vt:variant>
        <vt:i4>5</vt:i4>
      </vt:variant>
      <vt:variant>
        <vt:lpwstr/>
      </vt:variant>
      <vt:variant>
        <vt:lpwstr>_Toc201141808</vt:lpwstr>
      </vt:variant>
      <vt:variant>
        <vt:i4>1507391</vt:i4>
      </vt:variant>
      <vt:variant>
        <vt:i4>128</vt:i4>
      </vt:variant>
      <vt:variant>
        <vt:i4>0</vt:i4>
      </vt:variant>
      <vt:variant>
        <vt:i4>5</vt:i4>
      </vt:variant>
      <vt:variant>
        <vt:lpwstr/>
      </vt:variant>
      <vt:variant>
        <vt:lpwstr>_Toc201141807</vt:lpwstr>
      </vt:variant>
      <vt:variant>
        <vt:i4>1507391</vt:i4>
      </vt:variant>
      <vt:variant>
        <vt:i4>122</vt:i4>
      </vt:variant>
      <vt:variant>
        <vt:i4>0</vt:i4>
      </vt:variant>
      <vt:variant>
        <vt:i4>5</vt:i4>
      </vt:variant>
      <vt:variant>
        <vt:lpwstr/>
      </vt:variant>
      <vt:variant>
        <vt:lpwstr>_Toc201141806</vt:lpwstr>
      </vt:variant>
      <vt:variant>
        <vt:i4>1507391</vt:i4>
      </vt:variant>
      <vt:variant>
        <vt:i4>116</vt:i4>
      </vt:variant>
      <vt:variant>
        <vt:i4>0</vt:i4>
      </vt:variant>
      <vt:variant>
        <vt:i4>5</vt:i4>
      </vt:variant>
      <vt:variant>
        <vt:lpwstr/>
      </vt:variant>
      <vt:variant>
        <vt:lpwstr>_Toc201141805</vt:lpwstr>
      </vt:variant>
      <vt:variant>
        <vt:i4>1507391</vt:i4>
      </vt:variant>
      <vt:variant>
        <vt:i4>110</vt:i4>
      </vt:variant>
      <vt:variant>
        <vt:i4>0</vt:i4>
      </vt:variant>
      <vt:variant>
        <vt:i4>5</vt:i4>
      </vt:variant>
      <vt:variant>
        <vt:lpwstr/>
      </vt:variant>
      <vt:variant>
        <vt:lpwstr>_Toc201141804</vt:lpwstr>
      </vt:variant>
      <vt:variant>
        <vt:i4>1507391</vt:i4>
      </vt:variant>
      <vt:variant>
        <vt:i4>104</vt:i4>
      </vt:variant>
      <vt:variant>
        <vt:i4>0</vt:i4>
      </vt:variant>
      <vt:variant>
        <vt:i4>5</vt:i4>
      </vt:variant>
      <vt:variant>
        <vt:lpwstr/>
      </vt:variant>
      <vt:variant>
        <vt:lpwstr>_Toc201141803</vt:lpwstr>
      </vt:variant>
      <vt:variant>
        <vt:i4>1507391</vt:i4>
      </vt:variant>
      <vt:variant>
        <vt:i4>98</vt:i4>
      </vt:variant>
      <vt:variant>
        <vt:i4>0</vt:i4>
      </vt:variant>
      <vt:variant>
        <vt:i4>5</vt:i4>
      </vt:variant>
      <vt:variant>
        <vt:lpwstr/>
      </vt:variant>
      <vt:variant>
        <vt:lpwstr>_Toc201141802</vt:lpwstr>
      </vt:variant>
      <vt:variant>
        <vt:i4>1507391</vt:i4>
      </vt:variant>
      <vt:variant>
        <vt:i4>92</vt:i4>
      </vt:variant>
      <vt:variant>
        <vt:i4>0</vt:i4>
      </vt:variant>
      <vt:variant>
        <vt:i4>5</vt:i4>
      </vt:variant>
      <vt:variant>
        <vt:lpwstr/>
      </vt:variant>
      <vt:variant>
        <vt:lpwstr>_Toc201141801</vt:lpwstr>
      </vt:variant>
      <vt:variant>
        <vt:i4>1507391</vt:i4>
      </vt:variant>
      <vt:variant>
        <vt:i4>86</vt:i4>
      </vt:variant>
      <vt:variant>
        <vt:i4>0</vt:i4>
      </vt:variant>
      <vt:variant>
        <vt:i4>5</vt:i4>
      </vt:variant>
      <vt:variant>
        <vt:lpwstr/>
      </vt:variant>
      <vt:variant>
        <vt:lpwstr>_Toc201141800</vt:lpwstr>
      </vt:variant>
      <vt:variant>
        <vt:i4>1966128</vt:i4>
      </vt:variant>
      <vt:variant>
        <vt:i4>80</vt:i4>
      </vt:variant>
      <vt:variant>
        <vt:i4>0</vt:i4>
      </vt:variant>
      <vt:variant>
        <vt:i4>5</vt:i4>
      </vt:variant>
      <vt:variant>
        <vt:lpwstr/>
      </vt:variant>
      <vt:variant>
        <vt:lpwstr>_Toc201141799</vt:lpwstr>
      </vt:variant>
      <vt:variant>
        <vt:i4>1966128</vt:i4>
      </vt:variant>
      <vt:variant>
        <vt:i4>74</vt:i4>
      </vt:variant>
      <vt:variant>
        <vt:i4>0</vt:i4>
      </vt:variant>
      <vt:variant>
        <vt:i4>5</vt:i4>
      </vt:variant>
      <vt:variant>
        <vt:lpwstr/>
      </vt:variant>
      <vt:variant>
        <vt:lpwstr>_Toc201141798</vt:lpwstr>
      </vt:variant>
      <vt:variant>
        <vt:i4>1966128</vt:i4>
      </vt:variant>
      <vt:variant>
        <vt:i4>68</vt:i4>
      </vt:variant>
      <vt:variant>
        <vt:i4>0</vt:i4>
      </vt:variant>
      <vt:variant>
        <vt:i4>5</vt:i4>
      </vt:variant>
      <vt:variant>
        <vt:lpwstr/>
      </vt:variant>
      <vt:variant>
        <vt:lpwstr>_Toc201141797</vt:lpwstr>
      </vt:variant>
      <vt:variant>
        <vt:i4>1966128</vt:i4>
      </vt:variant>
      <vt:variant>
        <vt:i4>62</vt:i4>
      </vt:variant>
      <vt:variant>
        <vt:i4>0</vt:i4>
      </vt:variant>
      <vt:variant>
        <vt:i4>5</vt:i4>
      </vt:variant>
      <vt:variant>
        <vt:lpwstr/>
      </vt:variant>
      <vt:variant>
        <vt:lpwstr>_Toc201141796</vt:lpwstr>
      </vt:variant>
      <vt:variant>
        <vt:i4>1966128</vt:i4>
      </vt:variant>
      <vt:variant>
        <vt:i4>56</vt:i4>
      </vt:variant>
      <vt:variant>
        <vt:i4>0</vt:i4>
      </vt:variant>
      <vt:variant>
        <vt:i4>5</vt:i4>
      </vt:variant>
      <vt:variant>
        <vt:lpwstr/>
      </vt:variant>
      <vt:variant>
        <vt:lpwstr>_Toc201141795</vt:lpwstr>
      </vt:variant>
      <vt:variant>
        <vt:i4>1966128</vt:i4>
      </vt:variant>
      <vt:variant>
        <vt:i4>50</vt:i4>
      </vt:variant>
      <vt:variant>
        <vt:i4>0</vt:i4>
      </vt:variant>
      <vt:variant>
        <vt:i4>5</vt:i4>
      </vt:variant>
      <vt:variant>
        <vt:lpwstr/>
      </vt:variant>
      <vt:variant>
        <vt:lpwstr>_Toc201141794</vt:lpwstr>
      </vt:variant>
      <vt:variant>
        <vt:i4>1966128</vt:i4>
      </vt:variant>
      <vt:variant>
        <vt:i4>44</vt:i4>
      </vt:variant>
      <vt:variant>
        <vt:i4>0</vt:i4>
      </vt:variant>
      <vt:variant>
        <vt:i4>5</vt:i4>
      </vt:variant>
      <vt:variant>
        <vt:lpwstr/>
      </vt:variant>
      <vt:variant>
        <vt:lpwstr>_Toc201141793</vt:lpwstr>
      </vt:variant>
      <vt:variant>
        <vt:i4>1966128</vt:i4>
      </vt:variant>
      <vt:variant>
        <vt:i4>38</vt:i4>
      </vt:variant>
      <vt:variant>
        <vt:i4>0</vt:i4>
      </vt:variant>
      <vt:variant>
        <vt:i4>5</vt:i4>
      </vt:variant>
      <vt:variant>
        <vt:lpwstr/>
      </vt:variant>
      <vt:variant>
        <vt:lpwstr>_Toc201141792</vt:lpwstr>
      </vt:variant>
      <vt:variant>
        <vt:i4>1966128</vt:i4>
      </vt:variant>
      <vt:variant>
        <vt:i4>32</vt:i4>
      </vt:variant>
      <vt:variant>
        <vt:i4>0</vt:i4>
      </vt:variant>
      <vt:variant>
        <vt:i4>5</vt:i4>
      </vt:variant>
      <vt:variant>
        <vt:lpwstr/>
      </vt:variant>
      <vt:variant>
        <vt:lpwstr>_Toc201141791</vt:lpwstr>
      </vt:variant>
      <vt:variant>
        <vt:i4>1966128</vt:i4>
      </vt:variant>
      <vt:variant>
        <vt:i4>26</vt:i4>
      </vt:variant>
      <vt:variant>
        <vt:i4>0</vt:i4>
      </vt:variant>
      <vt:variant>
        <vt:i4>5</vt:i4>
      </vt:variant>
      <vt:variant>
        <vt:lpwstr/>
      </vt:variant>
      <vt:variant>
        <vt:lpwstr>_Toc201141790</vt:lpwstr>
      </vt:variant>
      <vt:variant>
        <vt:i4>2031664</vt:i4>
      </vt:variant>
      <vt:variant>
        <vt:i4>20</vt:i4>
      </vt:variant>
      <vt:variant>
        <vt:i4>0</vt:i4>
      </vt:variant>
      <vt:variant>
        <vt:i4>5</vt:i4>
      </vt:variant>
      <vt:variant>
        <vt:lpwstr/>
      </vt:variant>
      <vt:variant>
        <vt:lpwstr>_Toc201141789</vt:lpwstr>
      </vt:variant>
      <vt:variant>
        <vt:i4>2031664</vt:i4>
      </vt:variant>
      <vt:variant>
        <vt:i4>14</vt:i4>
      </vt:variant>
      <vt:variant>
        <vt:i4>0</vt:i4>
      </vt:variant>
      <vt:variant>
        <vt:i4>5</vt:i4>
      </vt:variant>
      <vt:variant>
        <vt:lpwstr/>
      </vt:variant>
      <vt:variant>
        <vt:lpwstr>_Toc201141788</vt:lpwstr>
      </vt:variant>
      <vt:variant>
        <vt:i4>2031664</vt:i4>
      </vt:variant>
      <vt:variant>
        <vt:i4>8</vt:i4>
      </vt:variant>
      <vt:variant>
        <vt:i4>0</vt:i4>
      </vt:variant>
      <vt:variant>
        <vt:i4>5</vt:i4>
      </vt:variant>
      <vt:variant>
        <vt:lpwstr/>
      </vt:variant>
      <vt:variant>
        <vt:lpwstr>_Toc201141787</vt:lpwstr>
      </vt:variant>
      <vt:variant>
        <vt:i4>2031664</vt:i4>
      </vt:variant>
      <vt:variant>
        <vt:i4>2</vt:i4>
      </vt:variant>
      <vt:variant>
        <vt:i4>0</vt:i4>
      </vt:variant>
      <vt:variant>
        <vt:i4>5</vt:i4>
      </vt:variant>
      <vt:variant>
        <vt:lpwstr/>
      </vt:variant>
      <vt:variant>
        <vt:lpwstr>_Toc201141786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Formación de Seguridad en el Desarrollo</dc:title>
  <dc:subject/>
  <dc:creator>GISS</dc:creator>
  <cp:keywords>Centro de Seguridad de la información</cp:keywords>
  <dc:description/>
  <cp:lastModifiedBy>Gonzalez Rivas, Luis Alberto</cp:lastModifiedBy>
  <cp:revision>143</cp:revision>
  <cp:lastPrinted>2019-08-13T16:42:00Z</cp:lastPrinted>
  <dcterms:created xsi:type="dcterms:W3CDTF">2025-12-17T16:33:00Z</dcterms:created>
  <dcterms:modified xsi:type="dcterms:W3CDTF">2026-02-07T06:58:00Z</dcterms:modified>
  <cp:category>Área de Políticas y Auditorías de Seguridad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0x0101009F72E5FE3BD15849837195542D9AAA1A</vt:lpwstr>
  </property>
</Properties>
</file>
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56F0" w14:textId="1C9DCA3B" w:rsidR="00BD0E8F" w:rsidRPr="006D4A20" w:rsidRDefault="00BD0E8F" w:rsidP="0070338C">
      <w:pPr>
        <w:rPr>
          <w:rFonts w:cs="Arial"/>
          <w:noProof/>
        </w:rPr>
      </w:pPr>
    </w:p>
    <w:p w14:paraId="66F2F639" w14:textId="442D5738" w:rsidR="00BD0E8F" w:rsidRPr="006D4A20" w:rsidRDefault="00BD0E8F" w:rsidP="0070338C">
      <w:pPr>
        <w:rPr>
          <w:rFonts w:cs="Arial"/>
          <w:noProof/>
        </w:rPr>
      </w:pPr>
    </w:p>
    <w:p w14:paraId="11DCDC06" w14:textId="77777777" w:rsidR="00454B07" w:rsidRPr="006D4A20" w:rsidRDefault="00454B07" w:rsidP="0070338C">
      <w:pPr>
        <w:rPr>
          <w:rFonts w:cs="Arial"/>
          <w:noProof/>
        </w:rPr>
      </w:pPr>
    </w:p>
    <w:p w14:paraId="60F19A8F" w14:textId="748B11B2" w:rsidR="00BD0E8F" w:rsidRPr="006D4A20" w:rsidRDefault="00BD0E8F" w:rsidP="0070338C">
      <w:pPr>
        <w:rPr>
          <w:rFonts w:cs="Arial"/>
          <w:noProof/>
        </w:rPr>
      </w:pPr>
    </w:p>
    <w:p w14:paraId="2FC34B9F" w14:textId="0AFE7562" w:rsidR="00BD0E8F" w:rsidRPr="006D4A20" w:rsidRDefault="00BD0E8F" w:rsidP="0070338C">
      <w:pPr>
        <w:rPr>
          <w:rFonts w:cs="Arial"/>
          <w:noProof/>
        </w:rPr>
      </w:pPr>
    </w:p>
    <w:p w14:paraId="7238ED46" w14:textId="1C9880DF" w:rsidR="00454B07" w:rsidRPr="006D4A20" w:rsidRDefault="00454B07" w:rsidP="0070338C">
      <w:pPr>
        <w:rPr>
          <w:rFonts w:cs="Arial"/>
          <w:noProof/>
        </w:rPr>
      </w:pPr>
    </w:p>
    <w:p w14:paraId="0D3EAE13" w14:textId="508E7CBC" w:rsidR="00A02194" w:rsidRDefault="00A02194" w:rsidP="00A02194">
      <w:pPr>
        <w:jc w:val="center"/>
        <w:rPr>
          <w:rFonts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29C34DF7" wp14:editId="752CCCD6">
            <wp:extent cx="1767205" cy="1187450"/>
            <wp:effectExtent l="0" t="0" r="0" b="0"/>
            <wp:docPr id="1227242202" name="Imagen 4" descr="Un dibujo de una cara con ojos y bo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42202" name="Imagen 4" descr="Un dibujo de una cara con ojos y boc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89F9" w14:textId="2339FC81" w:rsidR="008E257F" w:rsidRDefault="008E257F" w:rsidP="0070338C">
      <w:pPr>
        <w:rPr>
          <w:rFonts w:cs="Arial"/>
          <w:noProof/>
        </w:rPr>
      </w:pPr>
    </w:p>
    <w:p w14:paraId="7B607983" w14:textId="5E02EA6B" w:rsidR="00714791" w:rsidRPr="00A02194" w:rsidRDefault="00A02194" w:rsidP="00A02194">
      <w:pPr>
        <w:pStyle w:val="PortadaTitulo"/>
        <w:spacing w:before="0"/>
        <w:jc w:val="center"/>
        <w:rPr>
          <w:rFonts w:ascii="Arial" w:hAnsi="Arial" w:cs="Arial"/>
          <w:b/>
          <w:bCs/>
        </w:rPr>
      </w:pPr>
      <w:bookmarkStart w:id="0" w:name="_Hlk164684483"/>
      <w:r w:rsidRPr="00A02194">
        <w:rPr>
          <w:rFonts w:ascii="Arial" w:hAnsi="Arial" w:cs="Arial"/>
          <w:b/>
          <w:bCs/>
        </w:rPr>
        <w:t>Catslap</w:t>
      </w:r>
    </w:p>
    <w:bookmarkEnd w:id="0"/>
    <w:p w14:paraId="048823CB" w14:textId="0BFA9382" w:rsidR="00A02194" w:rsidRDefault="00714791" w:rsidP="00A02194">
      <w:pPr>
        <w:pStyle w:val="PortadaTitulo"/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  <w:sz w:val="36"/>
          <w:szCs w:val="36"/>
        </w:rPr>
        <w:t>{{</w:t>
      </w:r>
      <w:r w:rsidR="00A02194">
        <w:rPr>
          <w:rFonts w:ascii="Arial" w:hAnsi="Arial" w:cs="Arial"/>
          <w:sz w:val="36"/>
          <w:szCs w:val="36"/>
        </w:rPr>
        <w:t>title</w:t>
      </w:r>
      <w:r>
        <w:rPr>
          <w:rFonts w:ascii="Arial" w:hAnsi="Arial" w:cs="Arial"/>
          <w:sz w:val="36"/>
          <w:szCs w:val="36"/>
        </w:rPr>
        <w:t>}}</w:t>
      </w:r>
      <w:r w:rsidR="00A02194">
        <w:rPr>
          <w:rFonts w:ascii="Arial" w:hAnsi="Arial" w:cs="Arial"/>
          <w:sz w:val="36"/>
          <w:szCs w:val="36"/>
        </w:rPr>
        <w:t xml:space="preserve"> </w:t>
      </w:r>
      <w:r w:rsidR="00A02194" w:rsidRPr="00A02194">
        <w:rPr>
          <w:rFonts w:ascii="Arial" w:hAnsi="Arial" w:cs="Arial"/>
          <w:sz w:val="28"/>
          <w:szCs w:val="28"/>
        </w:rPr>
        <w:t>v{</w:t>
      </w:r>
      <w:r w:rsidR="00A02194">
        <w:rPr>
          <w:rFonts w:ascii="Arial" w:hAnsi="Arial" w:cs="Arial"/>
          <w:sz w:val="28"/>
          <w:szCs w:val="28"/>
        </w:rPr>
        <w:t>{</w:t>
      </w:r>
      <w:r w:rsidR="00A02194" w:rsidRPr="00A02194">
        <w:rPr>
          <w:rFonts w:ascii="Arial" w:hAnsi="Arial" w:cs="Arial"/>
          <w:sz w:val="28"/>
          <w:szCs w:val="28"/>
        </w:rPr>
        <w:t>versi</w:t>
      </w:r>
      <w:r w:rsidR="00A02194">
        <w:rPr>
          <w:rFonts w:ascii="Arial" w:hAnsi="Arial" w:cs="Arial"/>
          <w:sz w:val="28"/>
          <w:szCs w:val="28"/>
        </w:rPr>
        <w:t>on}}</w:t>
      </w:r>
    </w:p>
    <w:p w14:paraId="636681AD" w14:textId="64A011A6" w:rsidR="00A719A9" w:rsidRPr="00A03CD6" w:rsidRDefault="00A3547A" w:rsidP="00A03CD6">
      <w:pPr>
        <w:pStyle w:val="PortadaTitulo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CDA68F1">
          <v:rect id="_x0000_i1025" alt="" style="width:425.2pt;height:.05pt;mso-width-percent:0;mso-height-percent:0;mso-width-percent:0;mso-height-percent:0" o:hralign="center" o:hrstd="t" o:hrnoshade="t" o:hr="t" fillcolor="#a5a5a5" stroked="f"/>
        </w:pict>
      </w:r>
    </w:p>
    <w:p w14:paraId="5D2066D1" w14:textId="6B112B90" w:rsidR="00E119A2" w:rsidRDefault="00A02194" w:rsidP="00E119A2">
      <w:pPr>
        <w:pStyle w:val="PortadaInfo"/>
        <w:ind w:left="0" w:firstLine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{{subtitle}}</w:t>
      </w:r>
    </w:p>
    <w:p w14:paraId="0CC12E46" w14:textId="77777777" w:rsidR="00E119A2" w:rsidRDefault="00E119A2">
      <w:pPr>
        <w:spacing w:before="0" w:after="0"/>
        <w:jc w:val="lef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</w:rPr>
        <w:br w:type="page"/>
      </w:r>
    </w:p>
    <w:p w14:paraId="00E5447C" w14:textId="76AA8311" w:rsidR="00C977CB" w:rsidRDefault="00C977CB" w:rsidP="00C317B7">
      <w:pPr>
        <w:pStyle w:val="Ttulo"/>
        <w:spacing w:before="0" w:after="0"/>
        <w:jc w:val="center"/>
      </w:pPr>
      <w:r w:rsidRPr="006D4A20">
        <w:lastRenderedPageBreak/>
        <w:t>INDICE</w:t>
      </w:r>
    </w:p>
    <w:p w14:paraId="39E8C468" w14:textId="010623E1" w:rsidR="00D0315C" w:rsidRDefault="00D0315C">
      <w:pPr>
        <w:pStyle w:val="TD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"1-2" \h \z \u </w:instrText>
      </w:r>
      <w:r>
        <w:rPr>
          <w:b w:val="0"/>
          <w:bCs w:val="0"/>
          <w:caps w:val="0"/>
        </w:rPr>
        <w:fldChar w:fldCharType="separate"/>
      </w:r>
      <w:hyperlink w:anchor="_Toc219449281" w:history="1">
        <w:r w:rsidRPr="0082090F">
          <w:rPr>
            <w:rStyle w:val="Hipervncul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{{chapter.name}}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C38B45" w14:textId="152276E7" w:rsidR="00D0315C" w:rsidRDefault="00D0315C">
      <w:pPr>
        <w:pStyle w:val="TDC2"/>
        <w:tabs>
          <w:tab w:val="left" w:pos="960"/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9449282" w:history="1">
        <w:r w:rsidRPr="0082090F">
          <w:rPr>
            <w:rStyle w:val="Hipervnculo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{{chapter2.name}}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C2A677" w14:textId="153FF4B7" w:rsidR="00D0315C" w:rsidRDefault="00D0315C">
      <w:pPr>
        <w:pStyle w:val="TDC2"/>
        <w:tabs>
          <w:tab w:val="left" w:pos="960"/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9449283" w:history="1">
        <w:r w:rsidRPr="0082090F">
          <w:rPr>
            <w:rStyle w:val="Hipervnculo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78F940" w14:textId="74EE86DA" w:rsidR="00D0315C" w:rsidRDefault="00D0315C">
      <w:pPr>
        <w:pStyle w:val="TDC2"/>
        <w:tabs>
          <w:tab w:val="left" w:pos="960"/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9449284" w:history="1">
        <w:r w:rsidRPr="0082090F">
          <w:rPr>
            <w:rStyle w:val="Hipervnculo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Preguntas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FED3CE" w14:textId="451572E7" w:rsidR="00D0315C" w:rsidRDefault="00D0315C">
      <w:pPr>
        <w:pStyle w:val="TD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9449285" w:history="1">
        <w:r w:rsidRPr="0082090F">
          <w:rPr>
            <w:rStyle w:val="Hipervncul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Respuestas a las preguntas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107195" w14:textId="3C5E0DFF" w:rsidR="00D0315C" w:rsidRDefault="00D0315C">
      <w:pPr>
        <w:pStyle w:val="TDC2"/>
        <w:tabs>
          <w:tab w:val="left" w:pos="960"/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9449286" w:history="1">
        <w:r w:rsidRPr="0082090F">
          <w:rPr>
            <w:rStyle w:val="Hipervnculo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Respuestas: {{chapter.name}}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E2429C" w14:textId="27CA0797" w:rsidR="00D0315C" w:rsidRDefault="00D0315C">
      <w:pPr>
        <w:pStyle w:val="TD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9449287" w:history="1">
        <w:r w:rsidRPr="0082090F">
          <w:rPr>
            <w:rStyle w:val="Hipervncul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82090F">
          <w:rPr>
            <w:rStyle w:val="Hipervnculo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A8509A" w14:textId="71224092" w:rsidR="002C068B" w:rsidRDefault="00D0315C" w:rsidP="006E4F28">
      <w:pPr>
        <w:spacing w:before="0" w:after="0"/>
      </w:pPr>
      <w:r>
        <w:rPr>
          <w:rFonts w:cstheme="minorHAnsi"/>
          <w:b/>
          <w:bCs/>
          <w:caps/>
          <w:sz w:val="20"/>
          <w:szCs w:val="20"/>
        </w:rPr>
        <w:fldChar w:fldCharType="end"/>
      </w:r>
    </w:p>
    <w:p w14:paraId="47CC4367" w14:textId="3425EC55" w:rsidR="006E4F28" w:rsidRDefault="006E4F28" w:rsidP="006E4F28">
      <w:pPr>
        <w:spacing w:before="0" w:after="0"/>
      </w:pPr>
      <w:r w:rsidRPr="006E4F28">
        <w:t>{% style heading=Título</w:t>
      </w:r>
      <w:r w:rsidR="000D4504">
        <w:t xml:space="preserve"> 1</w:t>
      </w:r>
      <w:r w:rsidRPr="006E4F28">
        <w:t>%}</w:t>
      </w:r>
    </w:p>
    <w:p w14:paraId="263F7425" w14:textId="6A8DD133" w:rsidR="00E119A2" w:rsidRPr="006E4F28" w:rsidRDefault="00E119A2" w:rsidP="006E4F28">
      <w:pPr>
        <w:spacing w:before="0" w:after="0"/>
      </w:pPr>
      <w:r w:rsidRPr="006E4F28">
        <w:t xml:space="preserve">{% style </w:t>
      </w:r>
      <w:r>
        <w:t>paragraph</w:t>
      </w:r>
      <w:r w:rsidRPr="006E4F28">
        <w:t>=</w:t>
      </w:r>
      <w:r>
        <w:t>Párrafo</w:t>
      </w:r>
      <w:r w:rsidRPr="006E4F28">
        <w:t>%}</w:t>
      </w:r>
    </w:p>
    <w:p w14:paraId="0242AF3F" w14:textId="588730D1" w:rsidR="006E4F28" w:rsidRPr="006E4F28" w:rsidRDefault="006E4F28" w:rsidP="006E4F28">
      <w:pPr>
        <w:spacing w:before="0" w:after="0"/>
      </w:pPr>
      <w:r w:rsidRPr="006E4F28">
        <w:t xml:space="preserve">{% style </w:t>
      </w:r>
      <w:r w:rsidR="007E778A">
        <w:t>table_cell</w:t>
      </w:r>
      <w:r w:rsidRPr="006E4F28">
        <w:t>=</w:t>
      </w:r>
      <w:r w:rsidR="00622380">
        <w:t>Celda normal</w:t>
      </w:r>
      <w:r w:rsidRPr="006E4F28">
        <w:t xml:space="preserve"> %}</w:t>
      </w:r>
    </w:p>
    <w:p w14:paraId="6479A866" w14:textId="5CCF8D68" w:rsidR="007E778A" w:rsidRDefault="007E778A" w:rsidP="007E778A">
      <w:pPr>
        <w:spacing w:before="0" w:after="0"/>
      </w:pPr>
      <w:r w:rsidRPr="006E4F28">
        <w:t xml:space="preserve">{% style </w:t>
      </w:r>
      <w:r>
        <w:t>table_header</w:t>
      </w:r>
      <w:r w:rsidRPr="006E4F28">
        <w:t>=</w:t>
      </w:r>
      <w:r>
        <w:t>Celda cabecera</w:t>
      </w:r>
      <w:r w:rsidR="00B67596">
        <w:t xml:space="preserve"> </w:t>
      </w:r>
      <w:r w:rsidRPr="006E4F28">
        <w:t>%}</w:t>
      </w:r>
    </w:p>
    <w:p w14:paraId="72106506" w14:textId="77777777" w:rsidR="00042235" w:rsidRDefault="00042235" w:rsidP="00042235">
      <w:pPr>
        <w:spacing w:before="0" w:after="0"/>
      </w:pPr>
      <w:r>
        <w:t>{% style table_header_bgcolor=#FF0000 %}</w:t>
      </w:r>
    </w:p>
    <w:p w14:paraId="7A00967B" w14:textId="77777777" w:rsidR="00042235" w:rsidRDefault="00042235" w:rsidP="00042235">
      <w:pPr>
        <w:spacing w:before="0" w:after="0"/>
      </w:pPr>
      <w:r>
        <w:t>{% style table_cell_bgcolor=white %}</w:t>
      </w:r>
    </w:p>
    <w:p w14:paraId="06309C2F" w14:textId="0399DDE7" w:rsidR="00042235" w:rsidRPr="006E4F28" w:rsidRDefault="00042235" w:rsidP="00042235">
      <w:pPr>
        <w:spacing w:before="0" w:after="0"/>
      </w:pPr>
      <w:r>
        <w:t>{% style table_cell_bgcolor2=#E8E8E8 %}</w:t>
      </w:r>
    </w:p>
    <w:p w14:paraId="2A3E2B92" w14:textId="1F46E4C7" w:rsidR="007E778A" w:rsidRPr="006E4F28" w:rsidRDefault="007E778A" w:rsidP="007E778A">
      <w:pPr>
        <w:spacing w:before="0" w:after="0"/>
      </w:pPr>
      <w:r w:rsidRPr="006E4F28">
        <w:t xml:space="preserve">{% style </w:t>
      </w:r>
      <w:r>
        <w:t>table_caption</w:t>
      </w:r>
      <w:r w:rsidRPr="006E4F28">
        <w:t>=</w:t>
      </w:r>
      <w:r>
        <w:t>Tabla título</w:t>
      </w:r>
      <w:r w:rsidRPr="006E4F28">
        <w:t>%}</w:t>
      </w:r>
    </w:p>
    <w:p w14:paraId="5349BBC8" w14:textId="77777777" w:rsidR="006E4F28" w:rsidRPr="006E4F28" w:rsidRDefault="006E4F28" w:rsidP="006E4F28">
      <w:pPr>
        <w:spacing w:before="0" w:after="0"/>
      </w:pPr>
      <w:r w:rsidRPr="006E4F28">
        <w:t>{% style code=Code %}</w:t>
      </w:r>
    </w:p>
    <w:p w14:paraId="4EB5D4D4" w14:textId="77777777" w:rsidR="006E4F28" w:rsidRPr="006E4F28" w:rsidRDefault="006E4F28" w:rsidP="006E4F28">
      <w:pPr>
        <w:spacing w:before="0" w:after="0"/>
      </w:pPr>
      <w:r w:rsidRPr="006E4F28">
        <w:t>{% style codeblock=Codeblock %}</w:t>
      </w:r>
    </w:p>
    <w:p w14:paraId="5FEC0BD4" w14:textId="77777777" w:rsidR="006E4F28" w:rsidRPr="006E4F28" w:rsidRDefault="006E4F28" w:rsidP="006E4F28">
      <w:pPr>
        <w:spacing w:before="0" w:after="0"/>
      </w:pPr>
      <w:r w:rsidRPr="006E4F28">
        <w:t>{% style token=Token %}</w:t>
      </w:r>
    </w:p>
    <w:p w14:paraId="7D8E9BD4" w14:textId="780AA4BD" w:rsidR="006E4F28" w:rsidRPr="006E4F28" w:rsidRDefault="006E4F28" w:rsidP="006E4F28">
      <w:pPr>
        <w:spacing w:before="0" w:after="0"/>
      </w:pPr>
      <w:r w:rsidRPr="006E4F28">
        <w:t>{% style link_title=LinkTitle</w:t>
      </w:r>
      <w:r w:rsidR="002C068B">
        <w:t xml:space="preserve"> </w:t>
      </w:r>
      <w:r w:rsidRPr="006E4F28">
        <w:t>%}</w:t>
      </w:r>
    </w:p>
    <w:p w14:paraId="20FFB3F1" w14:textId="6149219A" w:rsidR="00387358" w:rsidRDefault="006E4F28" w:rsidP="00387358">
      <w:pPr>
        <w:spacing w:before="0" w:after="0"/>
      </w:pPr>
      <w:r w:rsidRPr="006E4F28">
        <w:t>{% style link_url=Link</w:t>
      </w:r>
      <w:r w:rsidR="00444811">
        <w:t>Url</w:t>
      </w:r>
      <w:r w:rsidRPr="006E4F28">
        <w:t xml:space="preserve"> %}</w:t>
      </w:r>
    </w:p>
    <w:p w14:paraId="5F12A012" w14:textId="091B692F" w:rsidR="000D281E" w:rsidRDefault="000D281E" w:rsidP="000D281E">
      <w:pPr>
        <w:spacing w:before="0" w:after="0"/>
      </w:pPr>
      <w:r w:rsidRPr="006E4F28">
        <w:t xml:space="preserve">{% style </w:t>
      </w:r>
      <w:r w:rsidR="004F2E8F">
        <w:t>quote</w:t>
      </w:r>
      <w:r w:rsidRPr="006E4F28">
        <w:t>=</w:t>
      </w:r>
      <w:r w:rsidR="004F2E8F">
        <w:t>Cita</w:t>
      </w:r>
      <w:r w:rsidR="00B90D76">
        <w:t xml:space="preserve"> </w:t>
      </w:r>
      <w:r w:rsidR="00B76793">
        <w:t>destacada</w:t>
      </w:r>
      <w:r w:rsidRPr="006E4F28">
        <w:t>%}</w:t>
      </w:r>
    </w:p>
    <w:p w14:paraId="152B0E29" w14:textId="0F37C683" w:rsidR="009456EB" w:rsidRDefault="009456EB" w:rsidP="000D281E">
      <w:pPr>
        <w:spacing w:before="0" w:after="0"/>
      </w:pPr>
      <w:r w:rsidRPr="006E4F28">
        <w:t xml:space="preserve">{% style </w:t>
      </w:r>
      <w:r>
        <w:t>html</w:t>
      </w:r>
      <w:r w:rsidRPr="006E4F28">
        <w:t>=</w:t>
      </w:r>
      <w:r>
        <w:t>Ejemplo de HTML</w:t>
      </w:r>
      <w:r w:rsidRPr="006E4F28">
        <w:t>%}</w:t>
      </w:r>
    </w:p>
    <w:p w14:paraId="7CC4609B" w14:textId="77777777" w:rsidR="001A2EB1" w:rsidRDefault="001A2EB1" w:rsidP="001A2EB1">
      <w:r w:rsidRPr="001770D6">
        <w:t>{% for chapter in chapter</w:t>
      </w:r>
      <w:r>
        <w:t>s</w:t>
      </w:r>
      <w:r w:rsidRPr="001770D6">
        <w:t xml:space="preserve"> %}</w:t>
      </w:r>
    </w:p>
    <w:p w14:paraId="79365780" w14:textId="77777777" w:rsidR="009456EB" w:rsidRDefault="009456EB" w:rsidP="00387358"/>
    <w:p w14:paraId="00401A4E" w14:textId="77777777" w:rsidR="00DB7BC0" w:rsidRPr="001770D6" w:rsidRDefault="00DB7BC0" w:rsidP="00387358"/>
    <w:p w14:paraId="4D20E7FD" w14:textId="1F97E382" w:rsidR="00BC69FC" w:rsidRDefault="006E4F28" w:rsidP="00BC69FC">
      <w:r>
        <w:br w:type="page"/>
      </w:r>
    </w:p>
    <w:p w14:paraId="43C194DD" w14:textId="39C5DB75" w:rsidR="00182686" w:rsidRPr="008A2D86" w:rsidRDefault="00182686" w:rsidP="001A2EB1">
      <w:pPr>
        <w:pStyle w:val="Ttulo1"/>
      </w:pPr>
      <w:bookmarkStart w:id="1" w:name="_Toc211843701"/>
      <w:bookmarkStart w:id="2" w:name="_Toc219449281"/>
      <w:r>
        <w:lastRenderedPageBreak/>
        <w:t>{{chapter.name}}</w:t>
      </w:r>
      <w:bookmarkEnd w:id="1"/>
      <w:bookmarkEnd w:id="2"/>
    </w:p>
    <w:p w14:paraId="7478BEBE" w14:textId="33E8AECD" w:rsidR="00182686" w:rsidRPr="001770D6" w:rsidRDefault="00182686" w:rsidP="00182686">
      <w:r w:rsidRPr="001770D6">
        <w:t>{% if chapter.summary %}</w:t>
      </w:r>
    </w:p>
    <w:p w14:paraId="573A84C5" w14:textId="77777777" w:rsidR="00182686" w:rsidRPr="009456EB" w:rsidRDefault="00182686" w:rsidP="009456EB">
      <w:pPr>
        <w:pStyle w:val="Informacin"/>
        <w:rPr>
          <w:rStyle w:val="nfasis"/>
          <w:i w:val="0"/>
          <w:iCs w:val="0"/>
        </w:rPr>
      </w:pPr>
      <w:r w:rsidRPr="009456EB">
        <w:rPr>
          <w:rStyle w:val="nfasis"/>
          <w:i w:val="0"/>
          <w:iCs w:val="0"/>
        </w:rPr>
        <w:t>{{chapter.summary}}</w:t>
      </w:r>
    </w:p>
    <w:p w14:paraId="1C595DDD" w14:textId="77777777" w:rsidR="0092379E" w:rsidRPr="00F61AAD" w:rsidRDefault="0092379E" w:rsidP="0092379E">
      <w:pPr>
        <w:rPr>
          <w:rStyle w:val="Ttulodellibro"/>
          <w:b w:val="0"/>
          <w:bCs w:val="0"/>
          <w:i w:val="0"/>
          <w:iCs w:val="0"/>
          <w:spacing w:val="0"/>
        </w:rPr>
      </w:pPr>
      <w:r w:rsidRPr="001770D6">
        <w:t>{% endif %}</w:t>
      </w:r>
    </w:p>
    <w:p w14:paraId="0C8327E2" w14:textId="77777777" w:rsidR="00182686" w:rsidRPr="00F61AAD" w:rsidRDefault="00182686" w:rsidP="00F61AAD">
      <w:r w:rsidRPr="00F61AAD">
        <w:t>{{chapter.content}}</w:t>
      </w:r>
    </w:p>
    <w:p w14:paraId="1E9DCEB6" w14:textId="77777777" w:rsidR="00182686" w:rsidRPr="001770D6" w:rsidRDefault="00182686" w:rsidP="00182686">
      <w:r w:rsidRPr="001770D6">
        <w:t>{% for chapter2 in chapter.chapters %}</w:t>
      </w:r>
    </w:p>
    <w:p w14:paraId="270FEC24" w14:textId="77777777" w:rsidR="00182686" w:rsidRDefault="00182686" w:rsidP="001A2EB1">
      <w:pPr>
        <w:pStyle w:val="Ttulo2"/>
      </w:pPr>
      <w:bookmarkStart w:id="3" w:name="_Toc211843702"/>
      <w:bookmarkStart w:id="4" w:name="_Toc219449282"/>
      <w:r>
        <w:t>{{chapter2.name}}</w:t>
      </w:r>
      <w:bookmarkEnd w:id="3"/>
      <w:bookmarkEnd w:id="4"/>
    </w:p>
    <w:p w14:paraId="28E2FA9F" w14:textId="77777777" w:rsidR="00182686" w:rsidRPr="001770D6" w:rsidRDefault="00182686" w:rsidP="00182686">
      <w:r w:rsidRPr="001770D6">
        <w:t>{% if chapter2.summary %}</w:t>
      </w:r>
    </w:p>
    <w:p w14:paraId="26B55B90" w14:textId="77777777" w:rsidR="00182686" w:rsidRPr="009456EB" w:rsidRDefault="00182686" w:rsidP="009456EB">
      <w:pPr>
        <w:pStyle w:val="Informacin"/>
      </w:pPr>
      <w:r w:rsidRPr="009456EB">
        <w:t>{{chapter2.summary}}</w:t>
      </w:r>
    </w:p>
    <w:p w14:paraId="77C322E5" w14:textId="77777777" w:rsidR="00182686" w:rsidRPr="001770D6" w:rsidRDefault="00182686" w:rsidP="00182686">
      <w:r w:rsidRPr="001770D6">
        <w:t>{% endif %}</w:t>
      </w:r>
    </w:p>
    <w:p w14:paraId="74F03279" w14:textId="77777777" w:rsidR="00182686" w:rsidRDefault="00182686" w:rsidP="00182686">
      <w:r>
        <w:t>{{chapter2.content}}</w:t>
      </w:r>
    </w:p>
    <w:p w14:paraId="5DF1509F" w14:textId="77777777" w:rsidR="00182686" w:rsidRDefault="00182686" w:rsidP="00182686">
      <w:r>
        <w:t>{% if chapter2.references %}</w:t>
      </w:r>
    </w:p>
    <w:p w14:paraId="0DAED1FC" w14:textId="77777777" w:rsidR="00182686" w:rsidRDefault="00182686" w:rsidP="00182686">
      <w:pPr>
        <w:pStyle w:val="Ttulo3"/>
      </w:pPr>
      <w:bookmarkStart w:id="5" w:name="_Toc211843704"/>
      <w:r>
        <w:t>Referencias</w:t>
      </w:r>
      <w:bookmarkEnd w:id="5"/>
    </w:p>
    <w:p w14:paraId="06BA6B72" w14:textId="77777777" w:rsidR="00182686" w:rsidRDefault="00182686" w:rsidP="00182686">
      <w:r>
        <w:t>{% for ref2 in chapter2.references %}</w:t>
      </w:r>
    </w:p>
    <w:p w14:paraId="38B89F0D" w14:textId="77777777" w:rsidR="00182686" w:rsidRPr="00BC36B3" w:rsidRDefault="00182686" w:rsidP="00C40D8E">
      <w:pPr>
        <w:pStyle w:val="LinkTitle"/>
      </w:pPr>
      <w:r w:rsidRPr="00BC36B3">
        <w:t xml:space="preserve">{{ref2.title}} </w:t>
      </w:r>
    </w:p>
    <w:p w14:paraId="1DBA76C3" w14:textId="77777777" w:rsidR="00182686" w:rsidRPr="00211F50" w:rsidRDefault="00182686" w:rsidP="00211F50">
      <w:pPr>
        <w:pStyle w:val="Link"/>
      </w:pPr>
      <w:r w:rsidRPr="00211F50">
        <w:t>{{ref2.anchor_url}}</w:t>
      </w:r>
    </w:p>
    <w:p w14:paraId="156AE3CB" w14:textId="173BFE0B" w:rsidR="00182686" w:rsidRPr="001770D6" w:rsidRDefault="00182686" w:rsidP="00182686">
      <w:r w:rsidRPr="001770D6">
        <w:t>{% endfor %}</w:t>
      </w:r>
    </w:p>
    <w:p w14:paraId="40B1AB21" w14:textId="77777777" w:rsidR="00182686" w:rsidRPr="00C43E7F" w:rsidRDefault="00182686" w:rsidP="00C43E7F">
      <w:r w:rsidRPr="00C43E7F">
        <w:t>{% endif %}</w:t>
      </w:r>
    </w:p>
    <w:p w14:paraId="7AFED64B" w14:textId="77777777" w:rsidR="00182686" w:rsidRDefault="00182686" w:rsidP="00182686">
      <w:r w:rsidRPr="001770D6">
        <w:t>{% endfor %}</w:t>
      </w:r>
    </w:p>
    <w:p w14:paraId="0683E46C" w14:textId="0CDEA747" w:rsidR="009456EB" w:rsidRPr="001770D6" w:rsidRDefault="009456EB" w:rsidP="00182686">
      <w:r w:rsidRPr="001770D6">
        <w:t>{% endfor %}</w:t>
      </w:r>
    </w:p>
    <w:p w14:paraId="13FF6D9F" w14:textId="29699726" w:rsidR="00910E76" w:rsidRPr="00C96670" w:rsidRDefault="009456EB" w:rsidP="00C96670">
      <w:pPr>
        <w:pStyle w:val="Ttulo1"/>
      </w:pPr>
      <w:r w:rsidRPr="00C96670">
        <w:lastRenderedPageBreak/>
        <w:t>TABLE EXAMPLE</w:t>
      </w:r>
    </w:p>
    <w:p w14:paraId="491D27BB" w14:textId="6961B0FC" w:rsidR="00910E76" w:rsidRDefault="00910E76" w:rsidP="00910E76">
      <w:r>
        <w:t xml:space="preserve">{% for </w:t>
      </w:r>
      <w:r w:rsidR="00C96670">
        <w:t xml:space="preserve">contact </w:t>
      </w:r>
      <w:r>
        <w:t xml:space="preserve">in </w:t>
      </w:r>
      <w:r w:rsidR="00C96670">
        <w:t>contact</w:t>
      </w:r>
      <w:r w:rsidR="0094344B">
        <w:t>s</w:t>
      </w:r>
      <w:r w:rsidR="00C96670">
        <w:t xml:space="preserve"> </w:t>
      </w:r>
      <w:r>
        <w:t>%}</w:t>
      </w:r>
    </w:p>
    <w:tbl>
      <w:tblPr>
        <w:tblStyle w:val="Tablaconcuadrcula"/>
        <w:tblW w:w="0" w:type="auto"/>
        <w:shd w:val="clear" w:color="auto" w:fill="4F81BD" w:themeFill="accent1"/>
        <w:tblLook w:val="04A0" w:firstRow="1" w:lastRow="0" w:firstColumn="1" w:lastColumn="0" w:noHBand="0" w:noVBand="1"/>
      </w:tblPr>
      <w:tblGrid>
        <w:gridCol w:w="9628"/>
      </w:tblGrid>
      <w:tr w:rsidR="00910E76" w14:paraId="108442D7" w14:textId="77777777" w:rsidTr="00910E76">
        <w:tc>
          <w:tcPr>
            <w:tcW w:w="9798" w:type="dxa"/>
            <w:shd w:val="clear" w:color="auto" w:fill="4F81BD" w:themeFill="accent1"/>
          </w:tcPr>
          <w:p w14:paraId="7E8A08E5" w14:textId="0035FBCE" w:rsidR="00910E76" w:rsidRPr="006F5DF0" w:rsidRDefault="00910E76" w:rsidP="00680F12">
            <w:pPr>
              <w:pStyle w:val="Celdacabecera"/>
              <w:jc w:val="left"/>
            </w:pPr>
            <w:r w:rsidRPr="006F5DF0">
              <w:t>{{</w:t>
            </w:r>
            <w:r w:rsidR="00C96670">
              <w:t>contact</w:t>
            </w:r>
            <w:r w:rsidRPr="00910E76">
              <w:t>.row}}. {{</w:t>
            </w:r>
            <w:r w:rsidR="00C96670">
              <w:t>contact.name</w:t>
            </w:r>
            <w:r w:rsidRPr="00910E76">
              <w:t>}}</w:t>
            </w:r>
          </w:p>
        </w:tc>
      </w:tr>
    </w:tbl>
    <w:p w14:paraId="23AB23CE" w14:textId="4DC98B39" w:rsidR="00944EE1" w:rsidRDefault="00910E76" w:rsidP="00E1691A">
      <w:pPr>
        <w:keepNext/>
        <w:keepLines/>
      </w:pPr>
      <w:r>
        <w:t xml:space="preserve">{% for </w:t>
      </w:r>
      <w:r w:rsidR="00C96670">
        <w:t xml:space="preserve">address </w:t>
      </w:r>
      <w:r>
        <w:t xml:space="preserve">in </w:t>
      </w:r>
      <w:r w:rsidR="00C96670">
        <w:t xml:space="preserve">contact.addresses </w:t>
      </w:r>
      <w:r>
        <w:t>%}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6670" w:rsidRPr="005B7F5C" w14:paraId="47CB1F99" w14:textId="77777777" w:rsidTr="00B70DC4">
        <w:tc>
          <w:tcPr>
            <w:tcW w:w="9634" w:type="dxa"/>
          </w:tcPr>
          <w:p w14:paraId="60B20B5F" w14:textId="62AB9518" w:rsidR="00C96670" w:rsidRDefault="00C96670" w:rsidP="00E1691A">
            <w:pPr>
              <w:pStyle w:val="Celdanormal"/>
            </w:pPr>
            <w:r w:rsidRPr="00337D60">
              <w:t>{{a</w:t>
            </w:r>
            <w:r>
              <w:t>ddress</w:t>
            </w:r>
            <w:r w:rsidRPr="00337D60">
              <w:t>.</w:t>
            </w:r>
            <w:r>
              <w:t>name</w:t>
            </w:r>
            <w:r w:rsidRPr="00337D60">
              <w:t>}}</w:t>
            </w:r>
          </w:p>
          <w:p w14:paraId="45845E7F" w14:textId="2024F6FC" w:rsidR="00B446CF" w:rsidRPr="00B446CF" w:rsidRDefault="00B446CF" w:rsidP="00B446CF">
            <w:r w:rsidRPr="00B446CF">
              <w:t>{% if address.city %}</w:t>
            </w:r>
          </w:p>
          <w:p w14:paraId="5FD28680" w14:textId="77777777" w:rsidR="00C96670" w:rsidRDefault="00C96670" w:rsidP="00E1691A">
            <w:pPr>
              <w:pStyle w:val="Celdanormal"/>
              <w:rPr>
                <w:b/>
                <w:bCs/>
              </w:rPr>
            </w:pPr>
            <w:r w:rsidRPr="00C96670">
              <w:rPr>
                <w:b/>
                <w:bCs/>
              </w:rPr>
              <w:t>{{address.city}}</w:t>
            </w:r>
          </w:p>
          <w:p w14:paraId="6026B3C3" w14:textId="1F6E707B" w:rsidR="00B446CF" w:rsidRPr="00C96670" w:rsidRDefault="00B446CF" w:rsidP="00B446CF">
            <w:r w:rsidRPr="00B446CF">
              <w:t xml:space="preserve">{% </w:t>
            </w:r>
            <w:r>
              <w:t>endif</w:t>
            </w:r>
            <w:r w:rsidRPr="00B446CF">
              <w:t xml:space="preserve"> %}</w:t>
            </w:r>
          </w:p>
        </w:tc>
      </w:tr>
    </w:tbl>
    <w:p w14:paraId="3CCDD9DB" w14:textId="77777777" w:rsidR="00910E76" w:rsidRDefault="00910E76" w:rsidP="00E1691A">
      <w:pPr>
        <w:keepNext/>
        <w:keepLines/>
      </w:pPr>
      <w:r>
        <w:t>{% endfor %}</w:t>
      </w:r>
    </w:p>
    <w:p w14:paraId="751128B2" w14:textId="77777777" w:rsidR="00910E76" w:rsidRDefault="00910E76" w:rsidP="00837910">
      <w:pPr>
        <w:spacing w:before="0" w:after="0"/>
      </w:pPr>
    </w:p>
    <w:p w14:paraId="2E533671" w14:textId="77777777" w:rsidR="00910E76" w:rsidRDefault="00910E76" w:rsidP="00910E76">
      <w:r>
        <w:t>{% endfor %}</w:t>
      </w:r>
    </w:p>
    <w:p w14:paraId="57AA7D10" w14:textId="33452CED" w:rsidR="00C96670" w:rsidRDefault="00C96670" w:rsidP="00C96670">
      <w:pPr>
        <w:pStyle w:val="Ttulo1"/>
      </w:pPr>
      <w:r>
        <w:lastRenderedPageBreak/>
        <w:t>GRAPHICS</w:t>
      </w:r>
    </w:p>
    <w:p w14:paraId="4E7373D8" w14:textId="19FFF61F" w:rsidR="00C96670" w:rsidRDefault="00C96670" w:rsidP="00C96670"/>
    <w:p w14:paraId="71F68CFE" w14:textId="00C026C1" w:rsidR="00C96670" w:rsidRPr="00C96670" w:rsidRDefault="00C96670" w:rsidP="00C96670">
      <w:r>
        <w:rPr>
          <w:noProof/>
        </w:rPr>
        <w:drawing>
          <wp:inline distT="0" distB="0" distL="0" distR="0" wp14:anchorId="669B59E1" wp14:editId="7E11A954">
            <wp:extent cx="5486400" cy="3200400"/>
            <wp:effectExtent l="0" t="0" r="12700" b="12700"/>
            <wp:docPr id="93932182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5CD6A2D" w14:textId="576549FC" w:rsidR="00910E76" w:rsidRPr="00F226BF" w:rsidRDefault="00910E76" w:rsidP="00C96670">
      <w:pPr>
        <w:rPr>
          <w:rStyle w:val="LinkUrl2"/>
        </w:rPr>
      </w:pPr>
    </w:p>
    <w:sectPr w:rsidR="00910E76" w:rsidRPr="00F226BF" w:rsidSect="00CA6EB4">
      <w:headerReference w:type="default" r:id="rId13"/>
      <w:footerReference w:type="default" r:id="rId14"/>
      <w:pgSz w:w="11906" w:h="16838" w:code="9"/>
      <w:pgMar w:top="851" w:right="1134" w:bottom="851" w:left="1134" w:header="539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6ECC" w14:textId="77777777" w:rsidR="00A3547A" w:rsidRDefault="00A3547A">
      <w:r>
        <w:separator/>
      </w:r>
    </w:p>
  </w:endnote>
  <w:endnote w:type="continuationSeparator" w:id="0">
    <w:p w14:paraId="207A3079" w14:textId="77777777" w:rsidR="00A3547A" w:rsidRDefault="00A3547A">
      <w:r>
        <w:continuationSeparator/>
      </w:r>
    </w:p>
  </w:endnote>
  <w:endnote w:type="continuationNotice" w:id="1">
    <w:p w14:paraId="10680CD1" w14:textId="77777777" w:rsidR="00A3547A" w:rsidRDefault="00A3547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altName w:val="Times New Roman"/>
    <w:panose1 w:val="00000500000000020000"/>
    <w:charset w:val="4D"/>
    <w:family w:val="auto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7758" w14:textId="019D0865" w:rsidR="005535A0" w:rsidRPr="00CA6EB4" w:rsidRDefault="005535A0" w:rsidP="00CA6EB4">
    <w:pPr>
      <w:spacing w:before="0" w:after="0"/>
      <w:rPr>
        <w:sz w:val="24"/>
      </w:rPr>
    </w:pPr>
  </w:p>
  <w:tbl>
    <w:tblPr>
      <w:tblW w:w="9656" w:type="dxa"/>
      <w:tblLook w:val="01E0" w:firstRow="1" w:lastRow="1" w:firstColumn="1" w:lastColumn="1" w:noHBand="0" w:noVBand="0"/>
    </w:tblPr>
    <w:tblGrid>
      <w:gridCol w:w="4395"/>
      <w:gridCol w:w="1559"/>
      <w:gridCol w:w="2574"/>
      <w:gridCol w:w="1128"/>
    </w:tblGrid>
    <w:tr w:rsidR="00CA6EB4" w:rsidRPr="009F44A9" w14:paraId="687B1A90" w14:textId="77777777" w:rsidTr="003A134D">
      <w:trPr>
        <w:gridAfter w:val="1"/>
        <w:wAfter w:w="1128" w:type="dxa"/>
        <w:trHeight w:hRule="exact" w:val="146"/>
      </w:trPr>
      <w:tc>
        <w:tcPr>
          <w:tcW w:w="8528" w:type="dxa"/>
          <w:gridSpan w:val="3"/>
        </w:tcPr>
        <w:p w14:paraId="4D203AC3" w14:textId="0057BD46" w:rsidR="00CA6EB4" w:rsidRPr="009F44A9" w:rsidRDefault="003A134D" w:rsidP="00CA6EB4">
          <w:pPr>
            <w:spacing w:before="60" w:after="6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9" behindDoc="0" locked="0" layoutInCell="1" allowOverlap="1" wp14:anchorId="32448893" wp14:editId="39976589">
                    <wp:simplePos x="0" y="0"/>
                    <wp:positionH relativeFrom="column">
                      <wp:posOffset>1270</wp:posOffset>
                    </wp:positionH>
                    <wp:positionV relativeFrom="paragraph">
                      <wp:posOffset>43815</wp:posOffset>
                    </wp:positionV>
                    <wp:extent cx="6100445" cy="0"/>
                    <wp:effectExtent l="9525" t="10160" r="5080" b="8890"/>
                    <wp:wrapNone/>
                    <wp:docPr id="396127810" name="AutoShap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0044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7A8431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" o:spid="_x0000_s1026" type="#_x0000_t32" style="position:absolute;margin-left:.1pt;margin-top:3.45pt;width:480.35pt;height:0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" strokecolor="gray [1629]"/>
                </w:pict>
              </mc:Fallback>
            </mc:AlternateContent>
          </w:r>
        </w:p>
      </w:tc>
    </w:tr>
    <w:tr w:rsidR="00CA6EB4" w:rsidRPr="006622A8" w14:paraId="74A369B8" w14:textId="77777777" w:rsidTr="00DE6AB0">
      <w:trPr>
        <w:trHeight w:val="465"/>
      </w:trPr>
      <w:tc>
        <w:tcPr>
          <w:tcW w:w="4395" w:type="dxa"/>
        </w:tcPr>
        <w:p w14:paraId="6548F840" w14:textId="55BDE1B6" w:rsidR="00CA6EB4" w:rsidRPr="005C465D" w:rsidRDefault="00CA6EB4" w:rsidP="00CA6EB4">
          <w:pPr>
            <w:pStyle w:val="PiePagina"/>
            <w:suppressAutoHyphens/>
          </w:pPr>
          <w:r>
            <w:t>{{</w:t>
          </w:r>
          <w:r w:rsidR="00E119A2">
            <w:t>title</w:t>
          </w:r>
          <w:r>
            <w:t>}}</w:t>
          </w:r>
        </w:p>
      </w:tc>
      <w:tc>
        <w:tcPr>
          <w:tcW w:w="1559" w:type="dxa"/>
        </w:tcPr>
        <w:p w14:paraId="3B6897A0" w14:textId="77777777" w:rsidR="00CA6EB4" w:rsidRPr="004B2E56" w:rsidRDefault="00CA6EB4" w:rsidP="00CA6EB4">
          <w:pPr>
            <w:suppressAutoHyphens/>
            <w:spacing w:before="60" w:after="60"/>
            <w:jc w:val="center"/>
            <w:rPr>
              <w:rFonts w:ascii="Calibri" w:hAnsi="Calibri"/>
              <w:b/>
            </w:rPr>
          </w:pPr>
          <w:r w:rsidRPr="006622A8">
            <w:rPr>
              <w:rFonts w:ascii="Calibri" w:hAnsi="Calibri"/>
              <w:b/>
              <w:szCs w:val="22"/>
            </w:rPr>
            <w:fldChar w:fldCharType="begin"/>
          </w:r>
          <w:r w:rsidRPr="006622A8">
            <w:rPr>
              <w:rFonts w:ascii="Calibri" w:hAnsi="Calibri"/>
              <w:b/>
              <w:szCs w:val="22"/>
            </w:rPr>
            <w:instrText xml:space="preserve"> PAGE </w:instrText>
          </w:r>
          <w:r w:rsidRPr="006622A8">
            <w:rPr>
              <w:rFonts w:ascii="Calibri" w:hAnsi="Calibri"/>
              <w:b/>
              <w:szCs w:val="22"/>
            </w:rPr>
            <w:fldChar w:fldCharType="separate"/>
          </w:r>
          <w:r w:rsidRPr="006622A8">
            <w:rPr>
              <w:rFonts w:ascii="Calibri" w:hAnsi="Calibri"/>
              <w:b/>
              <w:noProof/>
              <w:szCs w:val="22"/>
            </w:rPr>
            <w:t>26</w:t>
          </w:r>
          <w:r w:rsidRPr="006622A8">
            <w:rPr>
              <w:rFonts w:ascii="Calibri" w:hAnsi="Calibri"/>
              <w:b/>
              <w:szCs w:val="22"/>
            </w:rPr>
            <w:fldChar w:fldCharType="end"/>
          </w:r>
          <w:r w:rsidRPr="006622A8">
            <w:rPr>
              <w:rFonts w:ascii="Calibri" w:hAnsi="Calibri"/>
              <w:b/>
              <w:szCs w:val="22"/>
            </w:rPr>
            <w:t xml:space="preserve"> </w:t>
          </w:r>
          <w:r w:rsidRPr="006622A8">
            <w:rPr>
              <w:rFonts w:ascii="Calibri" w:hAnsi="Calibri"/>
              <w:bCs/>
              <w:szCs w:val="22"/>
            </w:rPr>
            <w:t>de</w:t>
          </w:r>
          <w:r w:rsidRPr="006622A8">
            <w:rPr>
              <w:rFonts w:ascii="Calibri" w:hAnsi="Calibri"/>
              <w:b/>
              <w:szCs w:val="22"/>
            </w:rPr>
            <w:t xml:space="preserve"> </w:t>
          </w:r>
          <w:r w:rsidRPr="006622A8">
            <w:rPr>
              <w:rFonts w:ascii="Calibri" w:hAnsi="Calibri"/>
              <w:b/>
              <w:szCs w:val="22"/>
            </w:rPr>
            <w:fldChar w:fldCharType="begin"/>
          </w:r>
          <w:r w:rsidRPr="006622A8">
            <w:rPr>
              <w:rFonts w:ascii="Calibri" w:hAnsi="Calibri"/>
              <w:b/>
              <w:szCs w:val="22"/>
            </w:rPr>
            <w:instrText xml:space="preserve"> NUMPAGES </w:instrText>
          </w:r>
          <w:r w:rsidRPr="006622A8">
            <w:rPr>
              <w:rFonts w:ascii="Calibri" w:hAnsi="Calibri"/>
              <w:b/>
              <w:szCs w:val="22"/>
            </w:rPr>
            <w:fldChar w:fldCharType="separate"/>
          </w:r>
          <w:r w:rsidRPr="006622A8">
            <w:rPr>
              <w:rFonts w:ascii="Calibri" w:hAnsi="Calibri"/>
              <w:b/>
              <w:noProof/>
              <w:szCs w:val="22"/>
            </w:rPr>
            <w:t>41</w:t>
          </w:r>
          <w:r w:rsidRPr="006622A8">
            <w:rPr>
              <w:rFonts w:ascii="Calibri" w:hAnsi="Calibri"/>
              <w:b/>
              <w:szCs w:val="22"/>
            </w:rPr>
            <w:fldChar w:fldCharType="end"/>
          </w:r>
        </w:p>
      </w:tc>
      <w:tc>
        <w:tcPr>
          <w:tcW w:w="3702" w:type="dxa"/>
          <w:gridSpan w:val="2"/>
        </w:tcPr>
        <w:p w14:paraId="368DAFF0" w14:textId="3B900C3C" w:rsidR="00CA6EB4" w:rsidRPr="006622A8" w:rsidRDefault="00E119A2" w:rsidP="00CA6EB4">
          <w:pPr>
            <w:pStyle w:val="PiePagina"/>
            <w:suppressAutoHyphens/>
            <w:jc w:val="right"/>
            <w:rPr>
              <w:szCs w:val="22"/>
            </w:rPr>
          </w:pPr>
          <w:r>
            <w:rPr>
              <w:szCs w:val="22"/>
            </w:rPr>
            <w:t>{{subtitle}}</w:t>
          </w:r>
        </w:p>
      </w:tc>
    </w:tr>
  </w:tbl>
  <w:p w14:paraId="4E5C36DF" w14:textId="77777777" w:rsidR="005535A0" w:rsidRDefault="005535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0C734" w14:textId="77777777" w:rsidR="00A3547A" w:rsidRDefault="00A3547A">
      <w:r>
        <w:separator/>
      </w:r>
    </w:p>
  </w:footnote>
  <w:footnote w:type="continuationSeparator" w:id="0">
    <w:p w14:paraId="0BAC26E0" w14:textId="77777777" w:rsidR="00A3547A" w:rsidRDefault="00A3547A">
      <w:r>
        <w:continuationSeparator/>
      </w:r>
    </w:p>
  </w:footnote>
  <w:footnote w:type="continuationNotice" w:id="1">
    <w:p w14:paraId="759103C3" w14:textId="77777777" w:rsidR="00A3547A" w:rsidRDefault="00A3547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shd w:val="clear" w:color="auto" w:fill="FFFFFF"/>
      <w:tblLook w:val="01E0" w:firstRow="1" w:lastRow="1" w:firstColumn="1" w:lastColumn="1" w:noHBand="0" w:noVBand="0"/>
    </w:tblPr>
    <w:tblGrid>
      <w:gridCol w:w="3837"/>
      <w:gridCol w:w="5451"/>
    </w:tblGrid>
    <w:tr w:rsidR="005535A0" w:rsidRPr="00DD318C" w14:paraId="3B716612" w14:textId="77777777" w:rsidTr="00FF6769">
      <w:trPr>
        <w:trHeight w:val="1134"/>
      </w:trPr>
      <w:tc>
        <w:tcPr>
          <w:tcW w:w="3837" w:type="dxa"/>
          <w:shd w:val="clear" w:color="auto" w:fill="FFFFFF"/>
        </w:tcPr>
        <w:p w14:paraId="57EFDECE" w14:textId="229B09E2" w:rsidR="005535A0" w:rsidRPr="00E119A2" w:rsidRDefault="005535A0" w:rsidP="00E119A2">
          <w:pPr>
            <w:jc w:val="left"/>
            <w:rPr>
              <w:b/>
              <w:bCs/>
            </w:rPr>
          </w:pPr>
          <w:r w:rsidRPr="00E119A2">
            <w:rPr>
              <w:b/>
              <w:bCs/>
              <w:noProof/>
              <w:sz w:val="40"/>
              <w:szCs w:val="44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BA65D69" wp14:editId="3BA508AB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648335</wp:posOffset>
                    </wp:positionV>
                    <wp:extent cx="6100445" cy="0"/>
                    <wp:effectExtent l="9525" t="10160" r="5080" b="8890"/>
                    <wp:wrapNone/>
                    <wp:docPr id="2" name="AutoShap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0044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95798A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" o:spid="_x0000_s1026" type="#_x0000_t32" style="position:absolute;margin-left:0;margin-top:51.05pt;width:480.35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" strokecolor="gray [1629]"/>
                </w:pict>
              </mc:Fallback>
            </mc:AlternateContent>
          </w:r>
          <w:r w:rsidR="00C61496">
            <w:rPr>
              <w:b/>
              <w:bCs/>
              <w:noProof/>
              <w:sz w:val="40"/>
              <w:szCs w:val="44"/>
            </w:rPr>
            <w:t>Catslap</w:t>
          </w:r>
        </w:p>
      </w:tc>
      <w:tc>
        <w:tcPr>
          <w:tcW w:w="5451" w:type="dxa"/>
          <w:shd w:val="clear" w:color="auto" w:fill="FFFFFF"/>
          <w:vAlign w:val="bottom"/>
        </w:tcPr>
        <w:p w14:paraId="28435DC7" w14:textId="77B7995E" w:rsidR="005535A0" w:rsidRPr="00DD318C" w:rsidRDefault="00E119A2" w:rsidP="005572AB">
          <w:pPr>
            <w:jc w:val="center"/>
            <w:rPr>
              <w:color w:val="999999"/>
              <w:szCs w:val="22"/>
            </w:rPr>
          </w:pPr>
          <w:r>
            <w:rPr>
              <w:noProof/>
              <w:color w:val="999999"/>
              <w:szCs w:val="22"/>
            </w:rPr>
            <w:drawing>
              <wp:anchor distT="0" distB="0" distL="114300" distR="114300" simplePos="0" relativeHeight="251661313" behindDoc="0" locked="0" layoutInCell="1" allowOverlap="1" wp14:anchorId="5CE901E3" wp14:editId="679B89B2">
                <wp:simplePos x="0" y="0"/>
                <wp:positionH relativeFrom="column">
                  <wp:posOffset>2614930</wp:posOffset>
                </wp:positionH>
                <wp:positionV relativeFrom="paragraph">
                  <wp:posOffset>-372110</wp:posOffset>
                </wp:positionV>
                <wp:extent cx="977265" cy="656590"/>
                <wp:effectExtent l="0" t="0" r="635" b="3810"/>
                <wp:wrapNone/>
                <wp:docPr id="437944429" name="Imagen 5" descr="Un dibujo de una cara con ojos y bo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944429" name="Imagen 5" descr="Un dibujo de una cara con ojos y boc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265" cy="65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535A0" w:rsidRPr="00DD318C" w14:paraId="3E787A8C" w14:textId="77777777" w:rsidTr="00FF6769">
      <w:trPr>
        <w:trHeight w:hRule="exact" w:val="57"/>
      </w:trPr>
      <w:tc>
        <w:tcPr>
          <w:tcW w:w="9288" w:type="dxa"/>
          <w:gridSpan w:val="2"/>
          <w:shd w:val="clear" w:color="auto" w:fill="FFFFFF"/>
        </w:tcPr>
        <w:p w14:paraId="0865A506" w14:textId="77777777" w:rsidR="005535A0" w:rsidRPr="00DD318C" w:rsidRDefault="005535A0" w:rsidP="00F37C8C"/>
      </w:tc>
    </w:tr>
    <w:tr w:rsidR="005535A0" w:rsidRPr="00DD318C" w14:paraId="7F0C8449" w14:textId="77777777" w:rsidTr="00FF6769">
      <w:trPr>
        <w:trHeight w:hRule="exact" w:val="57"/>
      </w:trPr>
      <w:tc>
        <w:tcPr>
          <w:tcW w:w="9288" w:type="dxa"/>
          <w:gridSpan w:val="2"/>
          <w:shd w:val="clear" w:color="auto" w:fill="FFFFFF"/>
        </w:tcPr>
        <w:p w14:paraId="2F021C82" w14:textId="77777777" w:rsidR="005535A0" w:rsidRPr="00DD318C" w:rsidRDefault="005535A0" w:rsidP="009F44A9"/>
      </w:tc>
    </w:tr>
  </w:tbl>
  <w:p w14:paraId="1E3BD54A" w14:textId="680089E9" w:rsidR="005535A0" w:rsidRPr="00DD318C" w:rsidRDefault="005535A0" w:rsidP="00C509AD">
    <w:pPr>
      <w:pStyle w:val="Encabezado"/>
      <w:rPr>
        <w:rFonts w:ascii="Times New Roman" w:hAnsi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alt="Bombilla con relleno sólido" style="width:24.9pt;height:33.2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" o:bullet="t">
        <v:imagedata r:id="rId1" o:title="" cropbottom="-410f" cropleft="-10923f" cropright="-11469f"/>
      </v:shape>
    </w:pict>
  </w:numPicBullet>
  <w:abstractNum w:abstractNumId="0" w15:restartNumberingAfterBreak="0">
    <w:nsid w:val="FFFFFF7C"/>
    <w:multiLevelType w:val="singleLevel"/>
    <w:tmpl w:val="59B27B1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A37FE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36A67EA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CA0E7D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90613A"/>
    <w:lvl w:ilvl="0">
      <w:start w:val="1"/>
      <w:numFmt w:val="bullet"/>
      <w:pStyle w:val="Listaconvietas5"/>
      <w:lvlText w:val=""/>
      <w:lvlJc w:val="left"/>
      <w:pPr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4604000"/>
    <w:lvl w:ilvl="0">
      <w:start w:val="1"/>
      <w:numFmt w:val="bullet"/>
      <w:pStyle w:val="Listaconvietas4"/>
      <w:lvlText w:val=""/>
      <w:lvlJc w:val="left"/>
      <w:pPr>
        <w:ind w:left="1209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BAE0342"/>
    <w:lvl w:ilvl="0">
      <w:start w:val="1"/>
      <w:numFmt w:val="bullet"/>
      <w:pStyle w:val="Listaconvietas3"/>
      <w:lvlText w:val="∆"/>
      <w:lvlJc w:val="left"/>
      <w:pPr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FD985B56"/>
    <w:lvl w:ilvl="0">
      <w:start w:val="1"/>
      <w:numFmt w:val="bullet"/>
      <w:pStyle w:val="Listaconvietas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9"/>
    <w:multiLevelType w:val="singleLevel"/>
    <w:tmpl w:val="B3C402D6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FFFFFFFB"/>
    <w:multiLevelType w:val="multilevel"/>
    <w:tmpl w:val="AF9EBCDA"/>
    <w:lvl w:ilvl="0">
      <w:start w:val="1"/>
      <w:numFmt w:val="decimal"/>
      <w:lvlText w:val="%1."/>
      <w:lvlJc w:val="left"/>
      <w:rPr>
        <w:rFonts w:ascii="Arial" w:hAnsi="Arial" w:cs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1416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2124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2832" w:hanging="708"/>
      </w:pPr>
      <w:rPr>
        <w:rFonts w:cs="Times New Roman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10" w15:restartNumberingAfterBreak="0">
    <w:nsid w:val="007F23B5"/>
    <w:multiLevelType w:val="multilevel"/>
    <w:tmpl w:val="127C7546"/>
    <w:lvl w:ilvl="0">
      <w:start w:val="1"/>
      <w:numFmt w:val="upperLetter"/>
      <w:pStyle w:val="C-TituloAnexo"/>
      <w:lvlText w:val="ANEXO %1."/>
      <w:lvlJc w:val="left"/>
      <w:pPr>
        <w:tabs>
          <w:tab w:val="num" w:pos="1800"/>
        </w:tabs>
        <w:ind w:left="432" w:hanging="432"/>
      </w:pPr>
      <w:rPr>
        <w:rFonts w:cs="Times New Roman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cs="Times New Roman"/>
        <w:b/>
        <w:bCs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1" w15:restartNumberingAfterBreak="0">
    <w:nsid w:val="01293A51"/>
    <w:multiLevelType w:val="hybridMultilevel"/>
    <w:tmpl w:val="916AFD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1D2132"/>
    <w:multiLevelType w:val="multilevel"/>
    <w:tmpl w:val="1B6208F6"/>
    <w:styleLink w:val="Listaactual4"/>
    <w:lvl w:ilvl="0">
      <w:start w:val="1"/>
      <w:numFmt w:val="decimal"/>
      <w:lvlText w:val="%1."/>
      <w:lvlJc w:val="left"/>
      <w:pPr>
        <w:ind w:left="567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426" w:hanging="504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-240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32" w:hanging="1440"/>
      </w:pPr>
      <w:rPr>
        <w:rFonts w:hint="default"/>
      </w:rPr>
    </w:lvl>
  </w:abstractNum>
  <w:abstractNum w:abstractNumId="13" w15:restartNumberingAfterBreak="0">
    <w:nsid w:val="0E1F6F6C"/>
    <w:multiLevelType w:val="hybridMultilevel"/>
    <w:tmpl w:val="BB02BB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CB4992"/>
    <w:multiLevelType w:val="multilevel"/>
    <w:tmpl w:val="1B1C4AC4"/>
    <w:styleLink w:val="Listaactual1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116B9D"/>
    <w:multiLevelType w:val="hybridMultilevel"/>
    <w:tmpl w:val="8F10D8E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65157E"/>
    <w:multiLevelType w:val="multilevel"/>
    <w:tmpl w:val="A9A81A00"/>
    <w:styleLink w:val="Listaactual9"/>
    <w:lvl w:ilvl="0">
      <w:start w:val="1"/>
      <w:numFmt w:val="decimal"/>
      <w:lvlText w:val="%1)"/>
      <w:lvlJc w:val="righ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F63128"/>
    <w:multiLevelType w:val="multilevel"/>
    <w:tmpl w:val="B742CC7E"/>
    <w:lvl w:ilvl="0">
      <w:start w:val="1"/>
      <w:numFmt w:val="bullet"/>
      <w:pStyle w:val="EstiloConVietas"/>
      <w:lvlText w:val="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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  <w:b/>
        <w:i w:val="0"/>
        <w:sz w:val="14"/>
      </w:rPr>
    </w:lvl>
    <w:lvl w:ilvl="2">
      <w:start w:val="1"/>
      <w:numFmt w:val="bullet"/>
      <w:lvlText w:val="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4298"/>
        </w:tabs>
        <w:ind w:left="4298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4658"/>
        </w:tabs>
        <w:ind w:left="465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5018"/>
        </w:tabs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5738"/>
        </w:tabs>
        <w:ind w:left="573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</w:abstractNum>
  <w:abstractNum w:abstractNumId="18" w15:restartNumberingAfterBreak="0">
    <w:nsid w:val="1ECD5D7A"/>
    <w:multiLevelType w:val="hybridMultilevel"/>
    <w:tmpl w:val="980A57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192688"/>
    <w:multiLevelType w:val="multilevel"/>
    <w:tmpl w:val="9F1C91C2"/>
    <w:styleLink w:val="Listaactual8"/>
    <w:lvl w:ilvl="0">
      <w:start w:val="1"/>
      <w:numFmt w:val="decimal"/>
      <w:lvlText w:val="%1)"/>
      <w:lvlJc w:val="right"/>
      <w:pPr>
        <w:ind w:left="720" w:hanging="49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59144D"/>
    <w:multiLevelType w:val="multilevel"/>
    <w:tmpl w:val="50346C1C"/>
    <w:lvl w:ilvl="0">
      <w:start w:val="1"/>
      <w:numFmt w:val="decimal"/>
      <w:pStyle w:val="Listaconnmeros"/>
      <w:suff w:val="space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221D78D9"/>
    <w:multiLevelType w:val="hybridMultilevel"/>
    <w:tmpl w:val="5CB041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962B2E"/>
    <w:multiLevelType w:val="multilevel"/>
    <w:tmpl w:val="D2ACCAF8"/>
    <w:styleLink w:val="Listaactual1"/>
    <w:lvl w:ilvl="0">
      <w:start w:val="1"/>
      <w:numFmt w:val="decimal"/>
      <w:lvlText w:val="%1."/>
      <w:lvlJc w:val="left"/>
      <w:pPr>
        <w:ind w:left="1069" w:hanging="360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2559" w:hanging="432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3623" w:hanging="504"/>
      </w:pPr>
    </w:lvl>
    <w:lvl w:ilvl="3">
      <w:start w:val="1"/>
      <w:numFmt w:val="decimal"/>
      <w:lvlText w:val="%1.%2.%3.%4."/>
      <w:lvlJc w:val="left"/>
      <w:pPr>
        <w:ind w:left="790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25E326A5"/>
    <w:multiLevelType w:val="hybridMultilevel"/>
    <w:tmpl w:val="8C6482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C33AB7"/>
    <w:multiLevelType w:val="hybridMultilevel"/>
    <w:tmpl w:val="4CD4EE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86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384820"/>
    <w:multiLevelType w:val="hybridMultilevel"/>
    <w:tmpl w:val="73784E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6536C5"/>
    <w:multiLevelType w:val="multilevel"/>
    <w:tmpl w:val="6A20D52E"/>
    <w:styleLink w:val="Listaactual7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D40B7C"/>
    <w:multiLevelType w:val="hybridMultilevel"/>
    <w:tmpl w:val="A25AFC44"/>
    <w:lvl w:ilvl="0" w:tplc="4CC80B04">
      <w:start w:val="1"/>
      <w:numFmt w:val="bullet"/>
      <w:pStyle w:val="sangradovietasnivel1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28" w15:restartNumberingAfterBreak="0">
    <w:nsid w:val="3AD53869"/>
    <w:multiLevelType w:val="hybridMultilevel"/>
    <w:tmpl w:val="C53C37E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A5507C"/>
    <w:multiLevelType w:val="hybridMultilevel"/>
    <w:tmpl w:val="F81291A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3B4D53"/>
    <w:multiLevelType w:val="hybridMultilevel"/>
    <w:tmpl w:val="3C1EA5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544389"/>
    <w:multiLevelType w:val="multilevel"/>
    <w:tmpl w:val="DE1C8DD2"/>
    <w:styleLink w:val="Listaactual3"/>
    <w:lvl w:ilvl="0">
      <w:start w:val="1"/>
      <w:numFmt w:val="decimal"/>
      <w:lvlText w:val="%1."/>
      <w:lvlJc w:val="left"/>
      <w:pPr>
        <w:ind w:left="567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-638" w:hanging="432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426" w:hanging="504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-240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32" w:hanging="1440"/>
      </w:pPr>
      <w:rPr>
        <w:rFonts w:hint="default"/>
      </w:rPr>
    </w:lvl>
  </w:abstractNum>
  <w:abstractNum w:abstractNumId="32" w15:restartNumberingAfterBreak="0">
    <w:nsid w:val="4C8E39A0"/>
    <w:multiLevelType w:val="hybridMultilevel"/>
    <w:tmpl w:val="FA7E61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A3104"/>
    <w:multiLevelType w:val="hybridMultilevel"/>
    <w:tmpl w:val="2AA67C9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1B3681"/>
    <w:multiLevelType w:val="hybridMultilevel"/>
    <w:tmpl w:val="D7962F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A641B"/>
    <w:multiLevelType w:val="hybridMultilevel"/>
    <w:tmpl w:val="3D1607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E68EB"/>
    <w:multiLevelType w:val="multilevel"/>
    <w:tmpl w:val="19A07774"/>
    <w:lvl w:ilvl="0">
      <w:start w:val="1"/>
      <w:numFmt w:val="decimal"/>
      <w:pStyle w:val="Ttulo1"/>
      <w:lvlText w:val="%1."/>
      <w:lvlJc w:val="left"/>
      <w:pPr>
        <w:ind w:left="284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."/>
      <w:lvlJc w:val="left"/>
      <w:pPr>
        <w:ind w:left="284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."/>
      <w:lvlJc w:val="left"/>
      <w:pPr>
        <w:ind w:left="567" w:hanging="567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-269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3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49" w:hanging="1440"/>
      </w:pPr>
      <w:rPr>
        <w:rFonts w:hint="default"/>
      </w:rPr>
    </w:lvl>
  </w:abstractNum>
  <w:abstractNum w:abstractNumId="37" w15:restartNumberingAfterBreak="0">
    <w:nsid w:val="601C68F7"/>
    <w:multiLevelType w:val="hybridMultilevel"/>
    <w:tmpl w:val="53C2B08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8A019E"/>
    <w:multiLevelType w:val="hybridMultilevel"/>
    <w:tmpl w:val="D7CEA6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A5E8D"/>
    <w:multiLevelType w:val="multilevel"/>
    <w:tmpl w:val="19A07774"/>
    <w:styleLink w:val="Listaactual11"/>
    <w:lvl w:ilvl="0">
      <w:start w:val="1"/>
      <w:numFmt w:val="decimal"/>
      <w:lvlText w:val="%1."/>
      <w:lvlJc w:val="left"/>
      <w:pPr>
        <w:ind w:left="284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284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-269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3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49" w:hanging="1440"/>
      </w:pPr>
      <w:rPr>
        <w:rFonts w:hint="default"/>
      </w:rPr>
    </w:lvl>
  </w:abstractNum>
  <w:abstractNum w:abstractNumId="40" w15:restartNumberingAfterBreak="0">
    <w:nsid w:val="647B0440"/>
    <w:multiLevelType w:val="hybridMultilevel"/>
    <w:tmpl w:val="C53C37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C807BB"/>
    <w:multiLevelType w:val="multilevel"/>
    <w:tmpl w:val="BDE6DC00"/>
    <w:styleLink w:val="Listaactual2"/>
    <w:lvl w:ilvl="0">
      <w:start w:val="1"/>
      <w:numFmt w:val="decimal"/>
      <w:lvlText w:val="%1."/>
      <w:lvlJc w:val="left"/>
      <w:pPr>
        <w:ind w:left="-2128" w:hanging="36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-638" w:hanging="432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426" w:hanging="504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-240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32" w:hanging="1440"/>
      </w:pPr>
      <w:rPr>
        <w:rFonts w:hint="default"/>
      </w:rPr>
    </w:lvl>
  </w:abstractNum>
  <w:abstractNum w:abstractNumId="42" w15:restartNumberingAfterBreak="0">
    <w:nsid w:val="661030D0"/>
    <w:multiLevelType w:val="multilevel"/>
    <w:tmpl w:val="4ACCD52E"/>
    <w:lvl w:ilvl="0">
      <w:start w:val="1"/>
      <w:numFmt w:val="decimal"/>
      <w:pStyle w:val="EstiloNumerado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i w:val="0"/>
        <w:sz w:val="22"/>
      </w:r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  <w:sz w:val="22"/>
        <w:szCs w:val="22"/>
      </w:rPr>
    </w:lvl>
    <w:lvl w:ilvl="2">
      <w:start w:val="1"/>
      <w:numFmt w:val="lowerRoman"/>
      <w:lvlText w:val="%3)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3" w15:restartNumberingAfterBreak="0">
    <w:nsid w:val="69A23D88"/>
    <w:multiLevelType w:val="hybridMultilevel"/>
    <w:tmpl w:val="BE7641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67131E"/>
    <w:multiLevelType w:val="multilevel"/>
    <w:tmpl w:val="D0F62B18"/>
    <w:styleLink w:val="Listaactual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BF3FFD"/>
    <w:multiLevelType w:val="multilevel"/>
    <w:tmpl w:val="8C36866E"/>
    <w:styleLink w:val="Listaactual5"/>
    <w:lvl w:ilvl="0">
      <w:start w:val="1"/>
      <w:numFmt w:val="decimal"/>
      <w:lvlText w:val="%1."/>
      <w:lvlJc w:val="left"/>
      <w:pPr>
        <w:ind w:left="567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-240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32" w:hanging="1440"/>
      </w:pPr>
      <w:rPr>
        <w:rFonts w:hint="default"/>
      </w:rPr>
    </w:lvl>
  </w:abstractNum>
  <w:abstractNum w:abstractNumId="46" w15:restartNumberingAfterBreak="0">
    <w:nsid w:val="72E6243E"/>
    <w:multiLevelType w:val="hybridMultilevel"/>
    <w:tmpl w:val="474A41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CA57F8"/>
    <w:multiLevelType w:val="hybridMultilevel"/>
    <w:tmpl w:val="1E7249B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5379AF"/>
    <w:multiLevelType w:val="hybridMultilevel"/>
    <w:tmpl w:val="A25C4C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401202">
    <w:abstractNumId w:val="42"/>
  </w:num>
  <w:num w:numId="2" w16cid:durableId="1009215472">
    <w:abstractNumId w:val="20"/>
  </w:num>
  <w:num w:numId="3" w16cid:durableId="719673790">
    <w:abstractNumId w:val="3"/>
  </w:num>
  <w:num w:numId="4" w16cid:durableId="1711030552">
    <w:abstractNumId w:val="2"/>
  </w:num>
  <w:num w:numId="5" w16cid:durableId="976374826">
    <w:abstractNumId w:val="1"/>
  </w:num>
  <w:num w:numId="6" w16cid:durableId="2069067258">
    <w:abstractNumId w:val="0"/>
  </w:num>
  <w:num w:numId="7" w16cid:durableId="1562987020">
    <w:abstractNumId w:val="8"/>
  </w:num>
  <w:num w:numId="8" w16cid:durableId="631179693">
    <w:abstractNumId w:val="7"/>
  </w:num>
  <w:num w:numId="9" w16cid:durableId="1339312646">
    <w:abstractNumId w:val="6"/>
  </w:num>
  <w:num w:numId="10" w16cid:durableId="2003199625">
    <w:abstractNumId w:val="5"/>
  </w:num>
  <w:num w:numId="11" w16cid:durableId="155924404">
    <w:abstractNumId w:val="4"/>
  </w:num>
  <w:num w:numId="12" w16cid:durableId="1800995966">
    <w:abstractNumId w:val="17"/>
  </w:num>
  <w:num w:numId="13" w16cid:durableId="318310777">
    <w:abstractNumId w:val="36"/>
  </w:num>
  <w:num w:numId="14" w16cid:durableId="387731557">
    <w:abstractNumId w:val="27"/>
  </w:num>
  <w:num w:numId="15" w16cid:durableId="803157293">
    <w:abstractNumId w:val="22"/>
  </w:num>
  <w:num w:numId="16" w16cid:durableId="839201643">
    <w:abstractNumId w:val="41"/>
  </w:num>
  <w:num w:numId="17" w16cid:durableId="267472367">
    <w:abstractNumId w:val="31"/>
  </w:num>
  <w:num w:numId="18" w16cid:durableId="744258469">
    <w:abstractNumId w:val="12"/>
  </w:num>
  <w:num w:numId="19" w16cid:durableId="1443310">
    <w:abstractNumId w:val="45"/>
  </w:num>
  <w:num w:numId="20" w16cid:durableId="1563906724">
    <w:abstractNumId w:val="15"/>
  </w:num>
  <w:num w:numId="21" w16cid:durableId="608859234">
    <w:abstractNumId w:val="44"/>
  </w:num>
  <w:num w:numId="22" w16cid:durableId="1377507896">
    <w:abstractNumId w:val="26"/>
  </w:num>
  <w:num w:numId="23" w16cid:durableId="1742678697">
    <w:abstractNumId w:val="19"/>
  </w:num>
  <w:num w:numId="24" w16cid:durableId="1128745993">
    <w:abstractNumId w:val="16"/>
  </w:num>
  <w:num w:numId="25" w16cid:durableId="401103976">
    <w:abstractNumId w:val="14"/>
  </w:num>
  <w:num w:numId="26" w16cid:durableId="572089155">
    <w:abstractNumId w:val="39"/>
  </w:num>
  <w:num w:numId="27" w16cid:durableId="1649675693">
    <w:abstractNumId w:val="34"/>
  </w:num>
  <w:num w:numId="28" w16cid:durableId="1553930394">
    <w:abstractNumId w:val="46"/>
  </w:num>
  <w:num w:numId="29" w16cid:durableId="2006743270">
    <w:abstractNumId w:val="35"/>
  </w:num>
  <w:num w:numId="30" w16cid:durableId="249433570">
    <w:abstractNumId w:val="32"/>
  </w:num>
  <w:num w:numId="31" w16cid:durableId="667248053">
    <w:abstractNumId w:val="23"/>
  </w:num>
  <w:num w:numId="32" w16cid:durableId="207911101">
    <w:abstractNumId w:val="30"/>
  </w:num>
  <w:num w:numId="33" w16cid:durableId="2057391881">
    <w:abstractNumId w:val="11"/>
  </w:num>
  <w:num w:numId="34" w16cid:durableId="1357925878">
    <w:abstractNumId w:val="24"/>
  </w:num>
  <w:num w:numId="35" w16cid:durableId="1205295198">
    <w:abstractNumId w:val="38"/>
  </w:num>
  <w:num w:numId="36" w16cid:durableId="183447324">
    <w:abstractNumId w:val="13"/>
  </w:num>
  <w:num w:numId="37" w16cid:durableId="125897178">
    <w:abstractNumId w:val="21"/>
  </w:num>
  <w:num w:numId="38" w16cid:durableId="2013213251">
    <w:abstractNumId w:val="48"/>
  </w:num>
  <w:num w:numId="39" w16cid:durableId="636689412">
    <w:abstractNumId w:val="43"/>
  </w:num>
  <w:num w:numId="40" w16cid:durableId="1667857573">
    <w:abstractNumId w:val="25"/>
  </w:num>
  <w:num w:numId="41" w16cid:durableId="1647314662">
    <w:abstractNumId w:val="28"/>
  </w:num>
  <w:num w:numId="42" w16cid:durableId="1213734614">
    <w:abstractNumId w:val="40"/>
  </w:num>
  <w:num w:numId="43" w16cid:durableId="1931886961">
    <w:abstractNumId w:val="37"/>
  </w:num>
  <w:num w:numId="44" w16cid:durableId="773214440">
    <w:abstractNumId w:val="18"/>
  </w:num>
  <w:num w:numId="45" w16cid:durableId="572659729">
    <w:abstractNumId w:val="47"/>
  </w:num>
  <w:num w:numId="46" w16cid:durableId="1782987785">
    <w:abstractNumId w:val="33"/>
  </w:num>
  <w:num w:numId="47" w16cid:durableId="1920021371">
    <w:abstractNumId w:val="29"/>
  </w:num>
  <w:num w:numId="48" w16cid:durableId="1868254339">
    <w:abstractNumId w:val="9"/>
  </w:num>
  <w:num w:numId="49" w16cid:durableId="500316281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9D3"/>
    <w:rsid w:val="00000C1C"/>
    <w:rsid w:val="00000DC8"/>
    <w:rsid w:val="0000119B"/>
    <w:rsid w:val="00001735"/>
    <w:rsid w:val="00001F3C"/>
    <w:rsid w:val="00002A8B"/>
    <w:rsid w:val="00002B53"/>
    <w:rsid w:val="00002B8F"/>
    <w:rsid w:val="00003139"/>
    <w:rsid w:val="00003290"/>
    <w:rsid w:val="00003293"/>
    <w:rsid w:val="0000378D"/>
    <w:rsid w:val="00003E08"/>
    <w:rsid w:val="000040BC"/>
    <w:rsid w:val="0000414F"/>
    <w:rsid w:val="00004783"/>
    <w:rsid w:val="000048EF"/>
    <w:rsid w:val="00004A16"/>
    <w:rsid w:val="00004DDE"/>
    <w:rsid w:val="00005364"/>
    <w:rsid w:val="000058D2"/>
    <w:rsid w:val="00005E6E"/>
    <w:rsid w:val="000063DA"/>
    <w:rsid w:val="00006971"/>
    <w:rsid w:val="00006A6E"/>
    <w:rsid w:val="00006A7B"/>
    <w:rsid w:val="00006A7C"/>
    <w:rsid w:val="00007002"/>
    <w:rsid w:val="0000710A"/>
    <w:rsid w:val="0000750D"/>
    <w:rsid w:val="00007721"/>
    <w:rsid w:val="000078A9"/>
    <w:rsid w:val="00007E3E"/>
    <w:rsid w:val="00007F25"/>
    <w:rsid w:val="00010497"/>
    <w:rsid w:val="00010536"/>
    <w:rsid w:val="00010A8F"/>
    <w:rsid w:val="00010E6F"/>
    <w:rsid w:val="00010FBB"/>
    <w:rsid w:val="00011085"/>
    <w:rsid w:val="000114A2"/>
    <w:rsid w:val="00012E9E"/>
    <w:rsid w:val="000130C7"/>
    <w:rsid w:val="000131B4"/>
    <w:rsid w:val="00013207"/>
    <w:rsid w:val="000139A1"/>
    <w:rsid w:val="00013B72"/>
    <w:rsid w:val="000140F4"/>
    <w:rsid w:val="00014361"/>
    <w:rsid w:val="0001437B"/>
    <w:rsid w:val="000150C6"/>
    <w:rsid w:val="00016046"/>
    <w:rsid w:val="000160A0"/>
    <w:rsid w:val="000167E3"/>
    <w:rsid w:val="00017012"/>
    <w:rsid w:val="00017285"/>
    <w:rsid w:val="000174B0"/>
    <w:rsid w:val="00017D29"/>
    <w:rsid w:val="00020284"/>
    <w:rsid w:val="00020A64"/>
    <w:rsid w:val="00020FB9"/>
    <w:rsid w:val="00020FEF"/>
    <w:rsid w:val="000216BE"/>
    <w:rsid w:val="00021804"/>
    <w:rsid w:val="000222A6"/>
    <w:rsid w:val="000222BA"/>
    <w:rsid w:val="00022523"/>
    <w:rsid w:val="000226C4"/>
    <w:rsid w:val="00022893"/>
    <w:rsid w:val="00022945"/>
    <w:rsid w:val="00023004"/>
    <w:rsid w:val="000232B7"/>
    <w:rsid w:val="0002381F"/>
    <w:rsid w:val="00023E0E"/>
    <w:rsid w:val="0002409B"/>
    <w:rsid w:val="00024353"/>
    <w:rsid w:val="00024416"/>
    <w:rsid w:val="000247B5"/>
    <w:rsid w:val="00024E5F"/>
    <w:rsid w:val="000251F9"/>
    <w:rsid w:val="000255B0"/>
    <w:rsid w:val="00025990"/>
    <w:rsid w:val="00025E32"/>
    <w:rsid w:val="000268ED"/>
    <w:rsid w:val="00026AC4"/>
    <w:rsid w:val="000279EC"/>
    <w:rsid w:val="00027A38"/>
    <w:rsid w:val="00030392"/>
    <w:rsid w:val="00030627"/>
    <w:rsid w:val="00030CE8"/>
    <w:rsid w:val="00030ECB"/>
    <w:rsid w:val="00030F05"/>
    <w:rsid w:val="000311FA"/>
    <w:rsid w:val="00031C05"/>
    <w:rsid w:val="0003214D"/>
    <w:rsid w:val="00032197"/>
    <w:rsid w:val="00032C51"/>
    <w:rsid w:val="000338CD"/>
    <w:rsid w:val="00033C63"/>
    <w:rsid w:val="00033CED"/>
    <w:rsid w:val="00033DAB"/>
    <w:rsid w:val="00033DEB"/>
    <w:rsid w:val="00034B59"/>
    <w:rsid w:val="000352CA"/>
    <w:rsid w:val="000352F2"/>
    <w:rsid w:val="00035D97"/>
    <w:rsid w:val="0003646B"/>
    <w:rsid w:val="000364EF"/>
    <w:rsid w:val="0003652A"/>
    <w:rsid w:val="000367CA"/>
    <w:rsid w:val="000369F9"/>
    <w:rsid w:val="00036A85"/>
    <w:rsid w:val="00036D74"/>
    <w:rsid w:val="00036E8B"/>
    <w:rsid w:val="00036FF6"/>
    <w:rsid w:val="000371B3"/>
    <w:rsid w:val="0003746F"/>
    <w:rsid w:val="0004039B"/>
    <w:rsid w:val="0004041E"/>
    <w:rsid w:val="00040AC6"/>
    <w:rsid w:val="00040CEB"/>
    <w:rsid w:val="00041536"/>
    <w:rsid w:val="00041FD7"/>
    <w:rsid w:val="00042235"/>
    <w:rsid w:val="0004239F"/>
    <w:rsid w:val="00042D3F"/>
    <w:rsid w:val="00042EDB"/>
    <w:rsid w:val="00043262"/>
    <w:rsid w:val="000433D3"/>
    <w:rsid w:val="000435F1"/>
    <w:rsid w:val="000438EB"/>
    <w:rsid w:val="00043E2E"/>
    <w:rsid w:val="00043E7F"/>
    <w:rsid w:val="00043F03"/>
    <w:rsid w:val="00044209"/>
    <w:rsid w:val="00044F48"/>
    <w:rsid w:val="00045286"/>
    <w:rsid w:val="0004550F"/>
    <w:rsid w:val="0004553E"/>
    <w:rsid w:val="0004558D"/>
    <w:rsid w:val="000455CA"/>
    <w:rsid w:val="00045928"/>
    <w:rsid w:val="00045AC6"/>
    <w:rsid w:val="00045F02"/>
    <w:rsid w:val="00045F26"/>
    <w:rsid w:val="00046CCF"/>
    <w:rsid w:val="00047005"/>
    <w:rsid w:val="0004705D"/>
    <w:rsid w:val="00047189"/>
    <w:rsid w:val="00047758"/>
    <w:rsid w:val="00047982"/>
    <w:rsid w:val="00047C01"/>
    <w:rsid w:val="000502A2"/>
    <w:rsid w:val="00050590"/>
    <w:rsid w:val="00050AAA"/>
    <w:rsid w:val="00050D79"/>
    <w:rsid w:val="00051501"/>
    <w:rsid w:val="00051A1C"/>
    <w:rsid w:val="00052247"/>
    <w:rsid w:val="0005259D"/>
    <w:rsid w:val="00052A80"/>
    <w:rsid w:val="00052C7B"/>
    <w:rsid w:val="000530C8"/>
    <w:rsid w:val="00053185"/>
    <w:rsid w:val="0005327A"/>
    <w:rsid w:val="000534F5"/>
    <w:rsid w:val="000534FC"/>
    <w:rsid w:val="000536A4"/>
    <w:rsid w:val="00053750"/>
    <w:rsid w:val="000539A9"/>
    <w:rsid w:val="00053ADC"/>
    <w:rsid w:val="00053CFB"/>
    <w:rsid w:val="0005479D"/>
    <w:rsid w:val="00054927"/>
    <w:rsid w:val="00054B95"/>
    <w:rsid w:val="00054E05"/>
    <w:rsid w:val="00055628"/>
    <w:rsid w:val="00055D2D"/>
    <w:rsid w:val="0005613D"/>
    <w:rsid w:val="000566F3"/>
    <w:rsid w:val="00056CAF"/>
    <w:rsid w:val="0005719E"/>
    <w:rsid w:val="00057AF5"/>
    <w:rsid w:val="00057EE2"/>
    <w:rsid w:val="00057F0E"/>
    <w:rsid w:val="00060265"/>
    <w:rsid w:val="00060591"/>
    <w:rsid w:val="0006064F"/>
    <w:rsid w:val="000608C4"/>
    <w:rsid w:val="00060969"/>
    <w:rsid w:val="000612AD"/>
    <w:rsid w:val="000618B1"/>
    <w:rsid w:val="00063147"/>
    <w:rsid w:val="00063499"/>
    <w:rsid w:val="0006385D"/>
    <w:rsid w:val="000639FC"/>
    <w:rsid w:val="00063A29"/>
    <w:rsid w:val="00063BA2"/>
    <w:rsid w:val="00064266"/>
    <w:rsid w:val="00064AFD"/>
    <w:rsid w:val="00064C3F"/>
    <w:rsid w:val="00065C14"/>
    <w:rsid w:val="00066061"/>
    <w:rsid w:val="00066134"/>
    <w:rsid w:val="00066450"/>
    <w:rsid w:val="000665A3"/>
    <w:rsid w:val="00066768"/>
    <w:rsid w:val="00066D01"/>
    <w:rsid w:val="00066E61"/>
    <w:rsid w:val="0006753B"/>
    <w:rsid w:val="0006778A"/>
    <w:rsid w:val="00067969"/>
    <w:rsid w:val="00070039"/>
    <w:rsid w:val="000702D0"/>
    <w:rsid w:val="00070C04"/>
    <w:rsid w:val="00070D3A"/>
    <w:rsid w:val="00070F94"/>
    <w:rsid w:val="000711ED"/>
    <w:rsid w:val="000713D2"/>
    <w:rsid w:val="000715A7"/>
    <w:rsid w:val="00071F6B"/>
    <w:rsid w:val="000723E5"/>
    <w:rsid w:val="00072704"/>
    <w:rsid w:val="00072FC2"/>
    <w:rsid w:val="00073111"/>
    <w:rsid w:val="0007328D"/>
    <w:rsid w:val="000735BE"/>
    <w:rsid w:val="000739DC"/>
    <w:rsid w:val="00073FC9"/>
    <w:rsid w:val="00074255"/>
    <w:rsid w:val="000742D3"/>
    <w:rsid w:val="000746B6"/>
    <w:rsid w:val="00074C32"/>
    <w:rsid w:val="0007617D"/>
    <w:rsid w:val="000766BD"/>
    <w:rsid w:val="00076868"/>
    <w:rsid w:val="000769B8"/>
    <w:rsid w:val="00076B6B"/>
    <w:rsid w:val="00076CB8"/>
    <w:rsid w:val="000771F6"/>
    <w:rsid w:val="00077898"/>
    <w:rsid w:val="00077971"/>
    <w:rsid w:val="00077C40"/>
    <w:rsid w:val="00077F99"/>
    <w:rsid w:val="00080176"/>
    <w:rsid w:val="000801DF"/>
    <w:rsid w:val="00080364"/>
    <w:rsid w:val="0008065E"/>
    <w:rsid w:val="00080AD2"/>
    <w:rsid w:val="00080DD2"/>
    <w:rsid w:val="00082288"/>
    <w:rsid w:val="000824BC"/>
    <w:rsid w:val="00082707"/>
    <w:rsid w:val="00082EC4"/>
    <w:rsid w:val="00083623"/>
    <w:rsid w:val="000836A0"/>
    <w:rsid w:val="00084D25"/>
    <w:rsid w:val="00084E29"/>
    <w:rsid w:val="00085280"/>
    <w:rsid w:val="000852D4"/>
    <w:rsid w:val="0008565D"/>
    <w:rsid w:val="000857E0"/>
    <w:rsid w:val="0008600C"/>
    <w:rsid w:val="000862C9"/>
    <w:rsid w:val="0008630C"/>
    <w:rsid w:val="00086533"/>
    <w:rsid w:val="00086BEA"/>
    <w:rsid w:val="000874F2"/>
    <w:rsid w:val="00087C6D"/>
    <w:rsid w:val="00087C9B"/>
    <w:rsid w:val="00087F2A"/>
    <w:rsid w:val="00090CE3"/>
    <w:rsid w:val="00090E10"/>
    <w:rsid w:val="00091293"/>
    <w:rsid w:val="00091D66"/>
    <w:rsid w:val="00091EB2"/>
    <w:rsid w:val="00091FB7"/>
    <w:rsid w:val="00092282"/>
    <w:rsid w:val="000924B3"/>
    <w:rsid w:val="00093DF8"/>
    <w:rsid w:val="00093F3D"/>
    <w:rsid w:val="000955BF"/>
    <w:rsid w:val="000956EE"/>
    <w:rsid w:val="00095CA2"/>
    <w:rsid w:val="00095D61"/>
    <w:rsid w:val="00095FAD"/>
    <w:rsid w:val="000960B6"/>
    <w:rsid w:val="0009613B"/>
    <w:rsid w:val="0009644A"/>
    <w:rsid w:val="00097233"/>
    <w:rsid w:val="0009733A"/>
    <w:rsid w:val="00097E45"/>
    <w:rsid w:val="000A0589"/>
    <w:rsid w:val="000A0721"/>
    <w:rsid w:val="000A0BA0"/>
    <w:rsid w:val="000A0C6B"/>
    <w:rsid w:val="000A0DC8"/>
    <w:rsid w:val="000A1518"/>
    <w:rsid w:val="000A156D"/>
    <w:rsid w:val="000A1843"/>
    <w:rsid w:val="000A194A"/>
    <w:rsid w:val="000A19AC"/>
    <w:rsid w:val="000A1FC4"/>
    <w:rsid w:val="000A2061"/>
    <w:rsid w:val="000A2454"/>
    <w:rsid w:val="000A342F"/>
    <w:rsid w:val="000A3964"/>
    <w:rsid w:val="000A3FC3"/>
    <w:rsid w:val="000A4A4F"/>
    <w:rsid w:val="000A4CC7"/>
    <w:rsid w:val="000A4DED"/>
    <w:rsid w:val="000A6141"/>
    <w:rsid w:val="000A62EF"/>
    <w:rsid w:val="000A6DE9"/>
    <w:rsid w:val="000A7148"/>
    <w:rsid w:val="000A7351"/>
    <w:rsid w:val="000A743E"/>
    <w:rsid w:val="000A7539"/>
    <w:rsid w:val="000A76B7"/>
    <w:rsid w:val="000A794E"/>
    <w:rsid w:val="000A7CA7"/>
    <w:rsid w:val="000B002E"/>
    <w:rsid w:val="000B0524"/>
    <w:rsid w:val="000B0710"/>
    <w:rsid w:val="000B08B3"/>
    <w:rsid w:val="000B1027"/>
    <w:rsid w:val="000B1062"/>
    <w:rsid w:val="000B175C"/>
    <w:rsid w:val="000B20DE"/>
    <w:rsid w:val="000B2151"/>
    <w:rsid w:val="000B2CFE"/>
    <w:rsid w:val="000B326C"/>
    <w:rsid w:val="000B3C8D"/>
    <w:rsid w:val="000B4061"/>
    <w:rsid w:val="000B4446"/>
    <w:rsid w:val="000B4668"/>
    <w:rsid w:val="000B494D"/>
    <w:rsid w:val="000B496C"/>
    <w:rsid w:val="000B4B87"/>
    <w:rsid w:val="000B4CAC"/>
    <w:rsid w:val="000B4D50"/>
    <w:rsid w:val="000B5315"/>
    <w:rsid w:val="000B5334"/>
    <w:rsid w:val="000B560C"/>
    <w:rsid w:val="000B59C8"/>
    <w:rsid w:val="000B5A02"/>
    <w:rsid w:val="000B616E"/>
    <w:rsid w:val="000B64FD"/>
    <w:rsid w:val="000B65A1"/>
    <w:rsid w:val="000B6D16"/>
    <w:rsid w:val="000B6FDF"/>
    <w:rsid w:val="000B789E"/>
    <w:rsid w:val="000B7B32"/>
    <w:rsid w:val="000C0239"/>
    <w:rsid w:val="000C0D5C"/>
    <w:rsid w:val="000C0DB9"/>
    <w:rsid w:val="000C1020"/>
    <w:rsid w:val="000C1175"/>
    <w:rsid w:val="000C1444"/>
    <w:rsid w:val="000C2142"/>
    <w:rsid w:val="000C25BC"/>
    <w:rsid w:val="000C28B6"/>
    <w:rsid w:val="000C36C8"/>
    <w:rsid w:val="000C3945"/>
    <w:rsid w:val="000C3A31"/>
    <w:rsid w:val="000C4BDB"/>
    <w:rsid w:val="000C4DA7"/>
    <w:rsid w:val="000C5B45"/>
    <w:rsid w:val="000C6033"/>
    <w:rsid w:val="000C6A98"/>
    <w:rsid w:val="000C6B1C"/>
    <w:rsid w:val="000C6DCD"/>
    <w:rsid w:val="000C6DEF"/>
    <w:rsid w:val="000C71D6"/>
    <w:rsid w:val="000C74F4"/>
    <w:rsid w:val="000C7746"/>
    <w:rsid w:val="000C7A2E"/>
    <w:rsid w:val="000D007F"/>
    <w:rsid w:val="000D0A45"/>
    <w:rsid w:val="000D0ACE"/>
    <w:rsid w:val="000D0C00"/>
    <w:rsid w:val="000D0D99"/>
    <w:rsid w:val="000D1146"/>
    <w:rsid w:val="000D11AF"/>
    <w:rsid w:val="000D12E9"/>
    <w:rsid w:val="000D1A70"/>
    <w:rsid w:val="000D1DD6"/>
    <w:rsid w:val="000D1DD9"/>
    <w:rsid w:val="000D1F25"/>
    <w:rsid w:val="000D281E"/>
    <w:rsid w:val="000D2BCF"/>
    <w:rsid w:val="000D2D5D"/>
    <w:rsid w:val="000D3189"/>
    <w:rsid w:val="000D4069"/>
    <w:rsid w:val="000D40E6"/>
    <w:rsid w:val="000D4504"/>
    <w:rsid w:val="000D4508"/>
    <w:rsid w:val="000D47DC"/>
    <w:rsid w:val="000D47EF"/>
    <w:rsid w:val="000D4812"/>
    <w:rsid w:val="000D5436"/>
    <w:rsid w:val="000D5BEF"/>
    <w:rsid w:val="000D644B"/>
    <w:rsid w:val="000D65F4"/>
    <w:rsid w:val="000D67C8"/>
    <w:rsid w:val="000D7175"/>
    <w:rsid w:val="000D76A7"/>
    <w:rsid w:val="000D7F0B"/>
    <w:rsid w:val="000E07C2"/>
    <w:rsid w:val="000E118D"/>
    <w:rsid w:val="000E18EA"/>
    <w:rsid w:val="000E21B3"/>
    <w:rsid w:val="000E2978"/>
    <w:rsid w:val="000E2A68"/>
    <w:rsid w:val="000E2CE4"/>
    <w:rsid w:val="000E2DF0"/>
    <w:rsid w:val="000E3191"/>
    <w:rsid w:val="000E33FA"/>
    <w:rsid w:val="000E3531"/>
    <w:rsid w:val="000E3B89"/>
    <w:rsid w:val="000E3BB2"/>
    <w:rsid w:val="000E3C35"/>
    <w:rsid w:val="000E442A"/>
    <w:rsid w:val="000E47C2"/>
    <w:rsid w:val="000E52D2"/>
    <w:rsid w:val="000E6277"/>
    <w:rsid w:val="000E634A"/>
    <w:rsid w:val="000E650D"/>
    <w:rsid w:val="000E7383"/>
    <w:rsid w:val="000E79A6"/>
    <w:rsid w:val="000E7CA9"/>
    <w:rsid w:val="000F030C"/>
    <w:rsid w:val="000F03F5"/>
    <w:rsid w:val="000F0618"/>
    <w:rsid w:val="000F0A06"/>
    <w:rsid w:val="000F0A7C"/>
    <w:rsid w:val="000F0B77"/>
    <w:rsid w:val="000F0C0C"/>
    <w:rsid w:val="000F0FC5"/>
    <w:rsid w:val="000F144B"/>
    <w:rsid w:val="000F1AC2"/>
    <w:rsid w:val="000F1C58"/>
    <w:rsid w:val="000F1D0B"/>
    <w:rsid w:val="000F1D57"/>
    <w:rsid w:val="000F1EB9"/>
    <w:rsid w:val="000F1F36"/>
    <w:rsid w:val="000F1F79"/>
    <w:rsid w:val="000F235B"/>
    <w:rsid w:val="000F2930"/>
    <w:rsid w:val="000F2ED8"/>
    <w:rsid w:val="000F327B"/>
    <w:rsid w:val="000F3C93"/>
    <w:rsid w:val="000F45F8"/>
    <w:rsid w:val="000F4695"/>
    <w:rsid w:val="000F49AC"/>
    <w:rsid w:val="000F4A7F"/>
    <w:rsid w:val="000F4B6A"/>
    <w:rsid w:val="000F4C74"/>
    <w:rsid w:val="000F4D11"/>
    <w:rsid w:val="000F4D5A"/>
    <w:rsid w:val="000F4EF1"/>
    <w:rsid w:val="000F533D"/>
    <w:rsid w:val="000F5B97"/>
    <w:rsid w:val="000F5BF5"/>
    <w:rsid w:val="000F5CAE"/>
    <w:rsid w:val="000F5D37"/>
    <w:rsid w:val="000F5E39"/>
    <w:rsid w:val="000F639A"/>
    <w:rsid w:val="000F67EC"/>
    <w:rsid w:val="00100482"/>
    <w:rsid w:val="001006EA"/>
    <w:rsid w:val="001008A6"/>
    <w:rsid w:val="00101375"/>
    <w:rsid w:val="001013BB"/>
    <w:rsid w:val="001018BF"/>
    <w:rsid w:val="00101A60"/>
    <w:rsid w:val="00101A77"/>
    <w:rsid w:val="00101BEC"/>
    <w:rsid w:val="00101D2F"/>
    <w:rsid w:val="00102DF7"/>
    <w:rsid w:val="00103476"/>
    <w:rsid w:val="001036F7"/>
    <w:rsid w:val="00103854"/>
    <w:rsid w:val="00103AA7"/>
    <w:rsid w:val="0010432F"/>
    <w:rsid w:val="001043DD"/>
    <w:rsid w:val="00104CAC"/>
    <w:rsid w:val="00104F75"/>
    <w:rsid w:val="001059D6"/>
    <w:rsid w:val="001069FB"/>
    <w:rsid w:val="00107078"/>
    <w:rsid w:val="0010728A"/>
    <w:rsid w:val="0010758E"/>
    <w:rsid w:val="001077F4"/>
    <w:rsid w:val="00107B65"/>
    <w:rsid w:val="00107D1E"/>
    <w:rsid w:val="00107DB2"/>
    <w:rsid w:val="00110AF1"/>
    <w:rsid w:val="0011112B"/>
    <w:rsid w:val="0011161E"/>
    <w:rsid w:val="00111743"/>
    <w:rsid w:val="00111ADF"/>
    <w:rsid w:val="00111E34"/>
    <w:rsid w:val="001120CA"/>
    <w:rsid w:val="00112332"/>
    <w:rsid w:val="00112666"/>
    <w:rsid w:val="00112724"/>
    <w:rsid w:val="00112C41"/>
    <w:rsid w:val="001131EE"/>
    <w:rsid w:val="00113DB8"/>
    <w:rsid w:val="00113F3E"/>
    <w:rsid w:val="00114056"/>
    <w:rsid w:val="00114806"/>
    <w:rsid w:val="001152CE"/>
    <w:rsid w:val="001154A5"/>
    <w:rsid w:val="0011569F"/>
    <w:rsid w:val="0011584B"/>
    <w:rsid w:val="00115DCA"/>
    <w:rsid w:val="00115F2E"/>
    <w:rsid w:val="00116354"/>
    <w:rsid w:val="001164C8"/>
    <w:rsid w:val="0011660E"/>
    <w:rsid w:val="00116933"/>
    <w:rsid w:val="00116991"/>
    <w:rsid w:val="00116E76"/>
    <w:rsid w:val="00116EC5"/>
    <w:rsid w:val="0011704A"/>
    <w:rsid w:val="00117052"/>
    <w:rsid w:val="001172F7"/>
    <w:rsid w:val="00117555"/>
    <w:rsid w:val="0011781A"/>
    <w:rsid w:val="00120614"/>
    <w:rsid w:val="001219D7"/>
    <w:rsid w:val="00121BA9"/>
    <w:rsid w:val="00121C7E"/>
    <w:rsid w:val="00121F62"/>
    <w:rsid w:val="00122BCF"/>
    <w:rsid w:val="00123116"/>
    <w:rsid w:val="00123204"/>
    <w:rsid w:val="00123298"/>
    <w:rsid w:val="00123CA8"/>
    <w:rsid w:val="00124302"/>
    <w:rsid w:val="00124363"/>
    <w:rsid w:val="001243AC"/>
    <w:rsid w:val="00124527"/>
    <w:rsid w:val="0012463D"/>
    <w:rsid w:val="00124D44"/>
    <w:rsid w:val="00125ABD"/>
    <w:rsid w:val="001261A6"/>
    <w:rsid w:val="001261FE"/>
    <w:rsid w:val="00126414"/>
    <w:rsid w:val="00126603"/>
    <w:rsid w:val="001266BD"/>
    <w:rsid w:val="00126D5F"/>
    <w:rsid w:val="0012745E"/>
    <w:rsid w:val="001278A9"/>
    <w:rsid w:val="001279CC"/>
    <w:rsid w:val="00127FC1"/>
    <w:rsid w:val="0013086C"/>
    <w:rsid w:val="00130BFF"/>
    <w:rsid w:val="00130ED1"/>
    <w:rsid w:val="001310E7"/>
    <w:rsid w:val="0013116A"/>
    <w:rsid w:val="00131269"/>
    <w:rsid w:val="00131360"/>
    <w:rsid w:val="00131D65"/>
    <w:rsid w:val="00133580"/>
    <w:rsid w:val="001338E3"/>
    <w:rsid w:val="00133DF6"/>
    <w:rsid w:val="001340FE"/>
    <w:rsid w:val="001348C2"/>
    <w:rsid w:val="00134D94"/>
    <w:rsid w:val="00134E4B"/>
    <w:rsid w:val="00135666"/>
    <w:rsid w:val="00135BCD"/>
    <w:rsid w:val="001366A9"/>
    <w:rsid w:val="00136B3B"/>
    <w:rsid w:val="001372D2"/>
    <w:rsid w:val="001374C8"/>
    <w:rsid w:val="0013766D"/>
    <w:rsid w:val="001376FE"/>
    <w:rsid w:val="001377E6"/>
    <w:rsid w:val="00137801"/>
    <w:rsid w:val="00137C0D"/>
    <w:rsid w:val="00140166"/>
    <w:rsid w:val="0014057D"/>
    <w:rsid w:val="00140D10"/>
    <w:rsid w:val="001411BA"/>
    <w:rsid w:val="001413BF"/>
    <w:rsid w:val="00141460"/>
    <w:rsid w:val="0014179B"/>
    <w:rsid w:val="00141A99"/>
    <w:rsid w:val="00141AFF"/>
    <w:rsid w:val="00141EAA"/>
    <w:rsid w:val="00142E69"/>
    <w:rsid w:val="001431E0"/>
    <w:rsid w:val="00143355"/>
    <w:rsid w:val="001433B5"/>
    <w:rsid w:val="0014348C"/>
    <w:rsid w:val="001435FD"/>
    <w:rsid w:val="00143A68"/>
    <w:rsid w:val="00143B62"/>
    <w:rsid w:val="00144168"/>
    <w:rsid w:val="001441DD"/>
    <w:rsid w:val="00144530"/>
    <w:rsid w:val="0014534F"/>
    <w:rsid w:val="001453DA"/>
    <w:rsid w:val="001462BF"/>
    <w:rsid w:val="001467F8"/>
    <w:rsid w:val="00146E0C"/>
    <w:rsid w:val="00146E18"/>
    <w:rsid w:val="00146FC5"/>
    <w:rsid w:val="001473F4"/>
    <w:rsid w:val="001475CA"/>
    <w:rsid w:val="00147776"/>
    <w:rsid w:val="00147948"/>
    <w:rsid w:val="00147A0B"/>
    <w:rsid w:val="00147A8E"/>
    <w:rsid w:val="00147BFB"/>
    <w:rsid w:val="0015018C"/>
    <w:rsid w:val="00150282"/>
    <w:rsid w:val="0015099B"/>
    <w:rsid w:val="001509CE"/>
    <w:rsid w:val="00150A56"/>
    <w:rsid w:val="00150A60"/>
    <w:rsid w:val="00151913"/>
    <w:rsid w:val="00151B87"/>
    <w:rsid w:val="00151D96"/>
    <w:rsid w:val="00151FE7"/>
    <w:rsid w:val="001528D9"/>
    <w:rsid w:val="00152D16"/>
    <w:rsid w:val="0015304A"/>
    <w:rsid w:val="0015375B"/>
    <w:rsid w:val="00153A85"/>
    <w:rsid w:val="00153BEA"/>
    <w:rsid w:val="00153C04"/>
    <w:rsid w:val="00153E7E"/>
    <w:rsid w:val="00153F1F"/>
    <w:rsid w:val="00154524"/>
    <w:rsid w:val="0015487A"/>
    <w:rsid w:val="00154E9F"/>
    <w:rsid w:val="00154EFE"/>
    <w:rsid w:val="001550C2"/>
    <w:rsid w:val="00155167"/>
    <w:rsid w:val="001553C7"/>
    <w:rsid w:val="001556D6"/>
    <w:rsid w:val="001559C8"/>
    <w:rsid w:val="00156728"/>
    <w:rsid w:val="0015688E"/>
    <w:rsid w:val="0015762A"/>
    <w:rsid w:val="00157827"/>
    <w:rsid w:val="00157AC0"/>
    <w:rsid w:val="00157F9E"/>
    <w:rsid w:val="001600B8"/>
    <w:rsid w:val="00160860"/>
    <w:rsid w:val="00160998"/>
    <w:rsid w:val="00160C15"/>
    <w:rsid w:val="00160D4C"/>
    <w:rsid w:val="00160DF9"/>
    <w:rsid w:val="00161075"/>
    <w:rsid w:val="00161349"/>
    <w:rsid w:val="0016194C"/>
    <w:rsid w:val="00161BC9"/>
    <w:rsid w:val="00161D51"/>
    <w:rsid w:val="001628B6"/>
    <w:rsid w:val="00162988"/>
    <w:rsid w:val="00162F84"/>
    <w:rsid w:val="001631EC"/>
    <w:rsid w:val="0016336A"/>
    <w:rsid w:val="001640D2"/>
    <w:rsid w:val="00164B72"/>
    <w:rsid w:val="00164CEE"/>
    <w:rsid w:val="00164D54"/>
    <w:rsid w:val="00165214"/>
    <w:rsid w:val="0016561F"/>
    <w:rsid w:val="00165F76"/>
    <w:rsid w:val="0016627F"/>
    <w:rsid w:val="00166526"/>
    <w:rsid w:val="00166939"/>
    <w:rsid w:val="00166E66"/>
    <w:rsid w:val="00167380"/>
    <w:rsid w:val="0016784E"/>
    <w:rsid w:val="00167A0B"/>
    <w:rsid w:val="00170118"/>
    <w:rsid w:val="001701B8"/>
    <w:rsid w:val="001703AE"/>
    <w:rsid w:val="00170643"/>
    <w:rsid w:val="00170735"/>
    <w:rsid w:val="00170D8E"/>
    <w:rsid w:val="0017143B"/>
    <w:rsid w:val="001719B0"/>
    <w:rsid w:val="00172C6A"/>
    <w:rsid w:val="00172DF8"/>
    <w:rsid w:val="00172E78"/>
    <w:rsid w:val="0017322F"/>
    <w:rsid w:val="0017378A"/>
    <w:rsid w:val="00174617"/>
    <w:rsid w:val="00174887"/>
    <w:rsid w:val="00174995"/>
    <w:rsid w:val="001753CF"/>
    <w:rsid w:val="00175DF2"/>
    <w:rsid w:val="00175FBF"/>
    <w:rsid w:val="0017622A"/>
    <w:rsid w:val="001767C0"/>
    <w:rsid w:val="0017696B"/>
    <w:rsid w:val="00177793"/>
    <w:rsid w:val="00177904"/>
    <w:rsid w:val="00180AF6"/>
    <w:rsid w:val="00180FDB"/>
    <w:rsid w:val="001824DD"/>
    <w:rsid w:val="00182686"/>
    <w:rsid w:val="00182DA5"/>
    <w:rsid w:val="00182F86"/>
    <w:rsid w:val="001830BF"/>
    <w:rsid w:val="001833D9"/>
    <w:rsid w:val="00184242"/>
    <w:rsid w:val="00184291"/>
    <w:rsid w:val="001842C8"/>
    <w:rsid w:val="001847A0"/>
    <w:rsid w:val="00184FAB"/>
    <w:rsid w:val="00186169"/>
    <w:rsid w:val="00186515"/>
    <w:rsid w:val="00186770"/>
    <w:rsid w:val="00186E35"/>
    <w:rsid w:val="00186F85"/>
    <w:rsid w:val="0018712C"/>
    <w:rsid w:val="001877D1"/>
    <w:rsid w:val="001878DC"/>
    <w:rsid w:val="001878EC"/>
    <w:rsid w:val="0018795F"/>
    <w:rsid w:val="001879E2"/>
    <w:rsid w:val="00187B10"/>
    <w:rsid w:val="00187B3F"/>
    <w:rsid w:val="00187B5E"/>
    <w:rsid w:val="00187CEF"/>
    <w:rsid w:val="00187E89"/>
    <w:rsid w:val="00187F19"/>
    <w:rsid w:val="00190052"/>
    <w:rsid w:val="001910A5"/>
    <w:rsid w:val="00191563"/>
    <w:rsid w:val="001916F4"/>
    <w:rsid w:val="0019194A"/>
    <w:rsid w:val="00191FBC"/>
    <w:rsid w:val="0019264C"/>
    <w:rsid w:val="00193100"/>
    <w:rsid w:val="001935C9"/>
    <w:rsid w:val="00193B45"/>
    <w:rsid w:val="00193B87"/>
    <w:rsid w:val="001940A5"/>
    <w:rsid w:val="00194170"/>
    <w:rsid w:val="00194451"/>
    <w:rsid w:val="001947A9"/>
    <w:rsid w:val="00195215"/>
    <w:rsid w:val="0019557C"/>
    <w:rsid w:val="0019585D"/>
    <w:rsid w:val="00195DF5"/>
    <w:rsid w:val="00195FBB"/>
    <w:rsid w:val="00197076"/>
    <w:rsid w:val="001978B2"/>
    <w:rsid w:val="00197BD9"/>
    <w:rsid w:val="001A0059"/>
    <w:rsid w:val="001A0769"/>
    <w:rsid w:val="001A081B"/>
    <w:rsid w:val="001A0D81"/>
    <w:rsid w:val="001A100A"/>
    <w:rsid w:val="001A10D0"/>
    <w:rsid w:val="001A157C"/>
    <w:rsid w:val="001A1779"/>
    <w:rsid w:val="001A17A7"/>
    <w:rsid w:val="001A1ED5"/>
    <w:rsid w:val="001A2391"/>
    <w:rsid w:val="001A25B3"/>
    <w:rsid w:val="001A2653"/>
    <w:rsid w:val="001A2930"/>
    <w:rsid w:val="001A2EB1"/>
    <w:rsid w:val="001A2EFE"/>
    <w:rsid w:val="001A330F"/>
    <w:rsid w:val="001A35BB"/>
    <w:rsid w:val="001A38D7"/>
    <w:rsid w:val="001A3C04"/>
    <w:rsid w:val="001A3D1D"/>
    <w:rsid w:val="001A3E32"/>
    <w:rsid w:val="001A4039"/>
    <w:rsid w:val="001A485C"/>
    <w:rsid w:val="001A5343"/>
    <w:rsid w:val="001A656C"/>
    <w:rsid w:val="001A67B8"/>
    <w:rsid w:val="001A6DB3"/>
    <w:rsid w:val="001A704A"/>
    <w:rsid w:val="001A71D3"/>
    <w:rsid w:val="001A751E"/>
    <w:rsid w:val="001A77B1"/>
    <w:rsid w:val="001A7CEA"/>
    <w:rsid w:val="001A7EFD"/>
    <w:rsid w:val="001A7FD7"/>
    <w:rsid w:val="001B09AC"/>
    <w:rsid w:val="001B0CC4"/>
    <w:rsid w:val="001B1C5A"/>
    <w:rsid w:val="001B1D06"/>
    <w:rsid w:val="001B2BD0"/>
    <w:rsid w:val="001B2D52"/>
    <w:rsid w:val="001B38E7"/>
    <w:rsid w:val="001B3F60"/>
    <w:rsid w:val="001B4187"/>
    <w:rsid w:val="001B42E7"/>
    <w:rsid w:val="001B452A"/>
    <w:rsid w:val="001B4C23"/>
    <w:rsid w:val="001B52F3"/>
    <w:rsid w:val="001B5538"/>
    <w:rsid w:val="001B5D0E"/>
    <w:rsid w:val="001B5F5C"/>
    <w:rsid w:val="001B6C90"/>
    <w:rsid w:val="001B6E1C"/>
    <w:rsid w:val="001B6FD8"/>
    <w:rsid w:val="001B707B"/>
    <w:rsid w:val="001B70CB"/>
    <w:rsid w:val="001C01E9"/>
    <w:rsid w:val="001C069B"/>
    <w:rsid w:val="001C0CBF"/>
    <w:rsid w:val="001C0EDB"/>
    <w:rsid w:val="001C1D68"/>
    <w:rsid w:val="001C23EA"/>
    <w:rsid w:val="001C2CC4"/>
    <w:rsid w:val="001C2CDA"/>
    <w:rsid w:val="001C2DF0"/>
    <w:rsid w:val="001C3106"/>
    <w:rsid w:val="001C31D8"/>
    <w:rsid w:val="001C37A5"/>
    <w:rsid w:val="001C3994"/>
    <w:rsid w:val="001C3A95"/>
    <w:rsid w:val="001C3C30"/>
    <w:rsid w:val="001C4412"/>
    <w:rsid w:val="001C4C01"/>
    <w:rsid w:val="001C4C4E"/>
    <w:rsid w:val="001C4EAB"/>
    <w:rsid w:val="001C54C9"/>
    <w:rsid w:val="001C5A4C"/>
    <w:rsid w:val="001C5F34"/>
    <w:rsid w:val="001C5F46"/>
    <w:rsid w:val="001C62FA"/>
    <w:rsid w:val="001C6492"/>
    <w:rsid w:val="001C6A4C"/>
    <w:rsid w:val="001C7621"/>
    <w:rsid w:val="001C7899"/>
    <w:rsid w:val="001D02EF"/>
    <w:rsid w:val="001D0322"/>
    <w:rsid w:val="001D064C"/>
    <w:rsid w:val="001D0D49"/>
    <w:rsid w:val="001D0E6A"/>
    <w:rsid w:val="001D0F1F"/>
    <w:rsid w:val="001D13D5"/>
    <w:rsid w:val="001D13FD"/>
    <w:rsid w:val="001D1445"/>
    <w:rsid w:val="001D1779"/>
    <w:rsid w:val="001D1A5B"/>
    <w:rsid w:val="001D26AD"/>
    <w:rsid w:val="001D26D3"/>
    <w:rsid w:val="001D2BDD"/>
    <w:rsid w:val="001D2CC0"/>
    <w:rsid w:val="001D309D"/>
    <w:rsid w:val="001D3812"/>
    <w:rsid w:val="001D3EED"/>
    <w:rsid w:val="001D42A8"/>
    <w:rsid w:val="001D4431"/>
    <w:rsid w:val="001D4560"/>
    <w:rsid w:val="001D45A4"/>
    <w:rsid w:val="001D4FCF"/>
    <w:rsid w:val="001D50DB"/>
    <w:rsid w:val="001D548F"/>
    <w:rsid w:val="001D5614"/>
    <w:rsid w:val="001D5876"/>
    <w:rsid w:val="001D6045"/>
    <w:rsid w:val="001D68ED"/>
    <w:rsid w:val="001D6C30"/>
    <w:rsid w:val="001D6C36"/>
    <w:rsid w:val="001D6E67"/>
    <w:rsid w:val="001D73F6"/>
    <w:rsid w:val="001D77CE"/>
    <w:rsid w:val="001D7FB0"/>
    <w:rsid w:val="001E0598"/>
    <w:rsid w:val="001E0730"/>
    <w:rsid w:val="001E0F0B"/>
    <w:rsid w:val="001E0FB5"/>
    <w:rsid w:val="001E141C"/>
    <w:rsid w:val="001E1502"/>
    <w:rsid w:val="001E17A3"/>
    <w:rsid w:val="001E18F2"/>
    <w:rsid w:val="001E19DB"/>
    <w:rsid w:val="001E2837"/>
    <w:rsid w:val="001E3475"/>
    <w:rsid w:val="001E38C6"/>
    <w:rsid w:val="001E38F4"/>
    <w:rsid w:val="001E3B58"/>
    <w:rsid w:val="001E3F89"/>
    <w:rsid w:val="001E41A7"/>
    <w:rsid w:val="001E433F"/>
    <w:rsid w:val="001E43B6"/>
    <w:rsid w:val="001E51F1"/>
    <w:rsid w:val="001E58F5"/>
    <w:rsid w:val="001E600B"/>
    <w:rsid w:val="001E62AC"/>
    <w:rsid w:val="001E65D1"/>
    <w:rsid w:val="001E6B0B"/>
    <w:rsid w:val="001E77D1"/>
    <w:rsid w:val="001E7A00"/>
    <w:rsid w:val="001E7BA4"/>
    <w:rsid w:val="001F0F42"/>
    <w:rsid w:val="001F0FEF"/>
    <w:rsid w:val="001F10AD"/>
    <w:rsid w:val="001F1A82"/>
    <w:rsid w:val="001F1FE0"/>
    <w:rsid w:val="001F20BC"/>
    <w:rsid w:val="001F2131"/>
    <w:rsid w:val="001F21A2"/>
    <w:rsid w:val="001F2627"/>
    <w:rsid w:val="001F26A4"/>
    <w:rsid w:val="001F2B08"/>
    <w:rsid w:val="001F2F98"/>
    <w:rsid w:val="001F3118"/>
    <w:rsid w:val="001F333E"/>
    <w:rsid w:val="001F3DE3"/>
    <w:rsid w:val="001F4133"/>
    <w:rsid w:val="001F42EF"/>
    <w:rsid w:val="001F4AF1"/>
    <w:rsid w:val="001F4E70"/>
    <w:rsid w:val="001F519D"/>
    <w:rsid w:val="001F52C4"/>
    <w:rsid w:val="001F5334"/>
    <w:rsid w:val="001F54AF"/>
    <w:rsid w:val="001F5760"/>
    <w:rsid w:val="001F62C5"/>
    <w:rsid w:val="001F6D15"/>
    <w:rsid w:val="001F728D"/>
    <w:rsid w:val="001F74D4"/>
    <w:rsid w:val="001F79D2"/>
    <w:rsid w:val="001F7F6B"/>
    <w:rsid w:val="0020013C"/>
    <w:rsid w:val="00200180"/>
    <w:rsid w:val="0020035A"/>
    <w:rsid w:val="00200A17"/>
    <w:rsid w:val="00200A3E"/>
    <w:rsid w:val="00200C82"/>
    <w:rsid w:val="00200E93"/>
    <w:rsid w:val="00200FE2"/>
    <w:rsid w:val="002011B8"/>
    <w:rsid w:val="0020124E"/>
    <w:rsid w:val="00201627"/>
    <w:rsid w:val="002016C9"/>
    <w:rsid w:val="00201A05"/>
    <w:rsid w:val="00201D42"/>
    <w:rsid w:val="002021E2"/>
    <w:rsid w:val="002022D3"/>
    <w:rsid w:val="0020243C"/>
    <w:rsid w:val="00202847"/>
    <w:rsid w:val="00203BA1"/>
    <w:rsid w:val="00203E21"/>
    <w:rsid w:val="00203EC3"/>
    <w:rsid w:val="00204B3A"/>
    <w:rsid w:val="0020556E"/>
    <w:rsid w:val="0020570C"/>
    <w:rsid w:val="00205AB7"/>
    <w:rsid w:val="00206323"/>
    <w:rsid w:val="002066B5"/>
    <w:rsid w:val="002069DC"/>
    <w:rsid w:val="00206F47"/>
    <w:rsid w:val="00207075"/>
    <w:rsid w:val="002075D8"/>
    <w:rsid w:val="002076BB"/>
    <w:rsid w:val="0020788A"/>
    <w:rsid w:val="0020794B"/>
    <w:rsid w:val="00207A14"/>
    <w:rsid w:val="00207CDB"/>
    <w:rsid w:val="00210758"/>
    <w:rsid w:val="00211BA3"/>
    <w:rsid w:val="00211F50"/>
    <w:rsid w:val="00212071"/>
    <w:rsid w:val="002121EF"/>
    <w:rsid w:val="002123BD"/>
    <w:rsid w:val="002124BD"/>
    <w:rsid w:val="00212533"/>
    <w:rsid w:val="00212BB3"/>
    <w:rsid w:val="00212EF6"/>
    <w:rsid w:val="002137FC"/>
    <w:rsid w:val="00213A2D"/>
    <w:rsid w:val="00213C25"/>
    <w:rsid w:val="00213EE6"/>
    <w:rsid w:val="0021426E"/>
    <w:rsid w:val="00214464"/>
    <w:rsid w:val="00214F22"/>
    <w:rsid w:val="002153E1"/>
    <w:rsid w:val="00215615"/>
    <w:rsid w:val="00215C39"/>
    <w:rsid w:val="00215EA7"/>
    <w:rsid w:val="00216021"/>
    <w:rsid w:val="0021673C"/>
    <w:rsid w:val="002179F2"/>
    <w:rsid w:val="00220337"/>
    <w:rsid w:val="00220A66"/>
    <w:rsid w:val="00220CB8"/>
    <w:rsid w:val="002224FF"/>
    <w:rsid w:val="00222559"/>
    <w:rsid w:val="002227BE"/>
    <w:rsid w:val="0022344A"/>
    <w:rsid w:val="002238D2"/>
    <w:rsid w:val="00223AA1"/>
    <w:rsid w:val="0022428F"/>
    <w:rsid w:val="0022467D"/>
    <w:rsid w:val="00224FCA"/>
    <w:rsid w:val="0022507C"/>
    <w:rsid w:val="00225350"/>
    <w:rsid w:val="002256BB"/>
    <w:rsid w:val="00226828"/>
    <w:rsid w:val="00226C1B"/>
    <w:rsid w:val="00227691"/>
    <w:rsid w:val="0022790B"/>
    <w:rsid w:val="00227F5E"/>
    <w:rsid w:val="00230170"/>
    <w:rsid w:val="00230C98"/>
    <w:rsid w:val="00230E6C"/>
    <w:rsid w:val="00231075"/>
    <w:rsid w:val="00231429"/>
    <w:rsid w:val="00231624"/>
    <w:rsid w:val="0023166F"/>
    <w:rsid w:val="00231CD8"/>
    <w:rsid w:val="00231D91"/>
    <w:rsid w:val="00231FE2"/>
    <w:rsid w:val="00232180"/>
    <w:rsid w:val="0023261D"/>
    <w:rsid w:val="00232775"/>
    <w:rsid w:val="00232BCC"/>
    <w:rsid w:val="002331BA"/>
    <w:rsid w:val="00233257"/>
    <w:rsid w:val="0023340B"/>
    <w:rsid w:val="0023352B"/>
    <w:rsid w:val="00233A8F"/>
    <w:rsid w:val="00233D40"/>
    <w:rsid w:val="00233EB2"/>
    <w:rsid w:val="00234787"/>
    <w:rsid w:val="00234CE5"/>
    <w:rsid w:val="00234E84"/>
    <w:rsid w:val="0023618D"/>
    <w:rsid w:val="00236D03"/>
    <w:rsid w:val="00236DB1"/>
    <w:rsid w:val="00237363"/>
    <w:rsid w:val="002373A7"/>
    <w:rsid w:val="00237968"/>
    <w:rsid w:val="00240651"/>
    <w:rsid w:val="0024070B"/>
    <w:rsid w:val="00241B47"/>
    <w:rsid w:val="00242435"/>
    <w:rsid w:val="00242536"/>
    <w:rsid w:val="00243891"/>
    <w:rsid w:val="00243C4D"/>
    <w:rsid w:val="00244066"/>
    <w:rsid w:val="0024420C"/>
    <w:rsid w:val="00244265"/>
    <w:rsid w:val="002447C2"/>
    <w:rsid w:val="00244C30"/>
    <w:rsid w:val="00244C67"/>
    <w:rsid w:val="00244DF0"/>
    <w:rsid w:val="002456FA"/>
    <w:rsid w:val="00245A85"/>
    <w:rsid w:val="0024669B"/>
    <w:rsid w:val="002468F7"/>
    <w:rsid w:val="00246C53"/>
    <w:rsid w:val="00247133"/>
    <w:rsid w:val="002475EE"/>
    <w:rsid w:val="002477E1"/>
    <w:rsid w:val="002506B0"/>
    <w:rsid w:val="00250AAB"/>
    <w:rsid w:val="0025166A"/>
    <w:rsid w:val="00251CF3"/>
    <w:rsid w:val="00252CA3"/>
    <w:rsid w:val="002541CC"/>
    <w:rsid w:val="00254458"/>
    <w:rsid w:val="00254800"/>
    <w:rsid w:val="00254A5C"/>
    <w:rsid w:val="0025628F"/>
    <w:rsid w:val="0025633A"/>
    <w:rsid w:val="002565C5"/>
    <w:rsid w:val="002569D2"/>
    <w:rsid w:val="002573BB"/>
    <w:rsid w:val="002601E8"/>
    <w:rsid w:val="00260766"/>
    <w:rsid w:val="00260D3F"/>
    <w:rsid w:val="00260F72"/>
    <w:rsid w:val="002618AF"/>
    <w:rsid w:val="00261DE1"/>
    <w:rsid w:val="00261FF7"/>
    <w:rsid w:val="002621EA"/>
    <w:rsid w:val="002625DD"/>
    <w:rsid w:val="002626FB"/>
    <w:rsid w:val="00262DAB"/>
    <w:rsid w:val="00262FFA"/>
    <w:rsid w:val="00263180"/>
    <w:rsid w:val="00263ECC"/>
    <w:rsid w:val="00263EFA"/>
    <w:rsid w:val="00264075"/>
    <w:rsid w:val="002649D4"/>
    <w:rsid w:val="0026568E"/>
    <w:rsid w:val="002658DE"/>
    <w:rsid w:val="00265971"/>
    <w:rsid w:val="00265EF8"/>
    <w:rsid w:val="002660D2"/>
    <w:rsid w:val="00266506"/>
    <w:rsid w:val="00266564"/>
    <w:rsid w:val="00266B0C"/>
    <w:rsid w:val="00267788"/>
    <w:rsid w:val="00267B4B"/>
    <w:rsid w:val="002702CB"/>
    <w:rsid w:val="00270397"/>
    <w:rsid w:val="00270B4F"/>
    <w:rsid w:val="00270C9D"/>
    <w:rsid w:val="00271559"/>
    <w:rsid w:val="00271FD6"/>
    <w:rsid w:val="002723BC"/>
    <w:rsid w:val="002723C7"/>
    <w:rsid w:val="002726D3"/>
    <w:rsid w:val="00272A62"/>
    <w:rsid w:val="00273946"/>
    <w:rsid w:val="00273ACD"/>
    <w:rsid w:val="00273D53"/>
    <w:rsid w:val="00274084"/>
    <w:rsid w:val="0027422C"/>
    <w:rsid w:val="00274368"/>
    <w:rsid w:val="002743C4"/>
    <w:rsid w:val="00274679"/>
    <w:rsid w:val="00274A6D"/>
    <w:rsid w:val="00274C61"/>
    <w:rsid w:val="00274D42"/>
    <w:rsid w:val="00276A68"/>
    <w:rsid w:val="00276D98"/>
    <w:rsid w:val="002809E7"/>
    <w:rsid w:val="00280C35"/>
    <w:rsid w:val="00281356"/>
    <w:rsid w:val="00281431"/>
    <w:rsid w:val="00281653"/>
    <w:rsid w:val="00281DA0"/>
    <w:rsid w:val="002820E7"/>
    <w:rsid w:val="002821AA"/>
    <w:rsid w:val="00282366"/>
    <w:rsid w:val="00282472"/>
    <w:rsid w:val="00282985"/>
    <w:rsid w:val="00282CE7"/>
    <w:rsid w:val="0028350F"/>
    <w:rsid w:val="0028413E"/>
    <w:rsid w:val="002842FC"/>
    <w:rsid w:val="002843CD"/>
    <w:rsid w:val="0028469D"/>
    <w:rsid w:val="002846C4"/>
    <w:rsid w:val="002847B1"/>
    <w:rsid w:val="00284A6A"/>
    <w:rsid w:val="00284B45"/>
    <w:rsid w:val="00284F5A"/>
    <w:rsid w:val="0028519E"/>
    <w:rsid w:val="00285339"/>
    <w:rsid w:val="002853F3"/>
    <w:rsid w:val="00285A0C"/>
    <w:rsid w:val="00285F43"/>
    <w:rsid w:val="002863C7"/>
    <w:rsid w:val="00286470"/>
    <w:rsid w:val="00286F6C"/>
    <w:rsid w:val="00286FC3"/>
    <w:rsid w:val="0028752B"/>
    <w:rsid w:val="002875E4"/>
    <w:rsid w:val="0028761F"/>
    <w:rsid w:val="00287803"/>
    <w:rsid w:val="002878BC"/>
    <w:rsid w:val="002900FC"/>
    <w:rsid w:val="00290975"/>
    <w:rsid w:val="0029170F"/>
    <w:rsid w:val="00291B35"/>
    <w:rsid w:val="00291F35"/>
    <w:rsid w:val="0029215C"/>
    <w:rsid w:val="002921D7"/>
    <w:rsid w:val="00292A6D"/>
    <w:rsid w:val="00292E41"/>
    <w:rsid w:val="00292E61"/>
    <w:rsid w:val="0029357F"/>
    <w:rsid w:val="002936F1"/>
    <w:rsid w:val="00293D85"/>
    <w:rsid w:val="002946FD"/>
    <w:rsid w:val="00294A47"/>
    <w:rsid w:val="00294EE1"/>
    <w:rsid w:val="0029599B"/>
    <w:rsid w:val="002959C9"/>
    <w:rsid w:val="00296008"/>
    <w:rsid w:val="0029653C"/>
    <w:rsid w:val="002966C8"/>
    <w:rsid w:val="002967AD"/>
    <w:rsid w:val="00296ED7"/>
    <w:rsid w:val="002973CF"/>
    <w:rsid w:val="002A041D"/>
    <w:rsid w:val="002A04C5"/>
    <w:rsid w:val="002A13DE"/>
    <w:rsid w:val="002A1F43"/>
    <w:rsid w:val="002A22BD"/>
    <w:rsid w:val="002A25CD"/>
    <w:rsid w:val="002A2D33"/>
    <w:rsid w:val="002A2F94"/>
    <w:rsid w:val="002A3523"/>
    <w:rsid w:val="002A3F81"/>
    <w:rsid w:val="002A403E"/>
    <w:rsid w:val="002A48C6"/>
    <w:rsid w:val="002A4C7D"/>
    <w:rsid w:val="002A5128"/>
    <w:rsid w:val="002A5A85"/>
    <w:rsid w:val="002A5B37"/>
    <w:rsid w:val="002A5CDD"/>
    <w:rsid w:val="002A5EB7"/>
    <w:rsid w:val="002A5FB7"/>
    <w:rsid w:val="002A6A63"/>
    <w:rsid w:val="002A6CCF"/>
    <w:rsid w:val="002A7A15"/>
    <w:rsid w:val="002A7E17"/>
    <w:rsid w:val="002B0CF0"/>
    <w:rsid w:val="002B1D8F"/>
    <w:rsid w:val="002B1E8E"/>
    <w:rsid w:val="002B24F4"/>
    <w:rsid w:val="002B2588"/>
    <w:rsid w:val="002B2A8B"/>
    <w:rsid w:val="002B2B2E"/>
    <w:rsid w:val="002B2BA6"/>
    <w:rsid w:val="002B2C82"/>
    <w:rsid w:val="002B2CA1"/>
    <w:rsid w:val="002B2F28"/>
    <w:rsid w:val="002B31C9"/>
    <w:rsid w:val="002B3516"/>
    <w:rsid w:val="002B38AB"/>
    <w:rsid w:val="002B3F70"/>
    <w:rsid w:val="002B42FB"/>
    <w:rsid w:val="002B430D"/>
    <w:rsid w:val="002B4396"/>
    <w:rsid w:val="002B4EB0"/>
    <w:rsid w:val="002B50BE"/>
    <w:rsid w:val="002B5128"/>
    <w:rsid w:val="002B5239"/>
    <w:rsid w:val="002B592C"/>
    <w:rsid w:val="002B6D07"/>
    <w:rsid w:val="002B70DD"/>
    <w:rsid w:val="002B7604"/>
    <w:rsid w:val="002B7ABA"/>
    <w:rsid w:val="002C0037"/>
    <w:rsid w:val="002C0174"/>
    <w:rsid w:val="002C04DD"/>
    <w:rsid w:val="002C068B"/>
    <w:rsid w:val="002C0A04"/>
    <w:rsid w:val="002C0A87"/>
    <w:rsid w:val="002C0B82"/>
    <w:rsid w:val="002C0CF5"/>
    <w:rsid w:val="002C14DA"/>
    <w:rsid w:val="002C16D4"/>
    <w:rsid w:val="002C16E7"/>
    <w:rsid w:val="002C1885"/>
    <w:rsid w:val="002C1A7A"/>
    <w:rsid w:val="002C2157"/>
    <w:rsid w:val="002C283E"/>
    <w:rsid w:val="002C2CEB"/>
    <w:rsid w:val="002C3546"/>
    <w:rsid w:val="002C3E3C"/>
    <w:rsid w:val="002C45C4"/>
    <w:rsid w:val="002C4746"/>
    <w:rsid w:val="002C52D3"/>
    <w:rsid w:val="002C5B6A"/>
    <w:rsid w:val="002C5C8F"/>
    <w:rsid w:val="002C5FA5"/>
    <w:rsid w:val="002C62F6"/>
    <w:rsid w:val="002C6C5C"/>
    <w:rsid w:val="002C715F"/>
    <w:rsid w:val="002C76BC"/>
    <w:rsid w:val="002C77D2"/>
    <w:rsid w:val="002C7D98"/>
    <w:rsid w:val="002C7DDF"/>
    <w:rsid w:val="002D0493"/>
    <w:rsid w:val="002D07CC"/>
    <w:rsid w:val="002D0AF2"/>
    <w:rsid w:val="002D1117"/>
    <w:rsid w:val="002D1451"/>
    <w:rsid w:val="002D15F3"/>
    <w:rsid w:val="002D1640"/>
    <w:rsid w:val="002D1B80"/>
    <w:rsid w:val="002D22AD"/>
    <w:rsid w:val="002D24EE"/>
    <w:rsid w:val="002D2A8D"/>
    <w:rsid w:val="002D2D2B"/>
    <w:rsid w:val="002D3211"/>
    <w:rsid w:val="002D3310"/>
    <w:rsid w:val="002D3621"/>
    <w:rsid w:val="002D36FD"/>
    <w:rsid w:val="002D43EF"/>
    <w:rsid w:val="002D450B"/>
    <w:rsid w:val="002D4760"/>
    <w:rsid w:val="002D5312"/>
    <w:rsid w:val="002D5BB7"/>
    <w:rsid w:val="002D619A"/>
    <w:rsid w:val="002D683F"/>
    <w:rsid w:val="002D6C83"/>
    <w:rsid w:val="002D7E13"/>
    <w:rsid w:val="002D7EBF"/>
    <w:rsid w:val="002E0122"/>
    <w:rsid w:val="002E1D87"/>
    <w:rsid w:val="002E1DAB"/>
    <w:rsid w:val="002E211A"/>
    <w:rsid w:val="002E286C"/>
    <w:rsid w:val="002E2C41"/>
    <w:rsid w:val="002E2D33"/>
    <w:rsid w:val="002E365D"/>
    <w:rsid w:val="002E3BD4"/>
    <w:rsid w:val="002E4182"/>
    <w:rsid w:val="002E4BD6"/>
    <w:rsid w:val="002E4D1A"/>
    <w:rsid w:val="002E4EAC"/>
    <w:rsid w:val="002E5568"/>
    <w:rsid w:val="002E5AC3"/>
    <w:rsid w:val="002E5C4A"/>
    <w:rsid w:val="002E6046"/>
    <w:rsid w:val="002E6D2D"/>
    <w:rsid w:val="002E6F3A"/>
    <w:rsid w:val="002E73E9"/>
    <w:rsid w:val="002E76CB"/>
    <w:rsid w:val="002E7801"/>
    <w:rsid w:val="002E7A84"/>
    <w:rsid w:val="002E7D59"/>
    <w:rsid w:val="002E7EDD"/>
    <w:rsid w:val="002F0159"/>
    <w:rsid w:val="002F046D"/>
    <w:rsid w:val="002F062D"/>
    <w:rsid w:val="002F0701"/>
    <w:rsid w:val="002F0FE5"/>
    <w:rsid w:val="002F1312"/>
    <w:rsid w:val="002F13C7"/>
    <w:rsid w:val="002F15F8"/>
    <w:rsid w:val="002F16B2"/>
    <w:rsid w:val="002F19AB"/>
    <w:rsid w:val="002F1FA5"/>
    <w:rsid w:val="002F239F"/>
    <w:rsid w:val="002F2805"/>
    <w:rsid w:val="002F286F"/>
    <w:rsid w:val="002F2E49"/>
    <w:rsid w:val="002F3103"/>
    <w:rsid w:val="002F34A9"/>
    <w:rsid w:val="002F3714"/>
    <w:rsid w:val="002F3BDC"/>
    <w:rsid w:val="002F3C70"/>
    <w:rsid w:val="002F3C87"/>
    <w:rsid w:val="002F52F0"/>
    <w:rsid w:val="002F5657"/>
    <w:rsid w:val="002F59B8"/>
    <w:rsid w:val="002F5FC5"/>
    <w:rsid w:val="002F722A"/>
    <w:rsid w:val="002F7669"/>
    <w:rsid w:val="002F7AE4"/>
    <w:rsid w:val="002F7CF2"/>
    <w:rsid w:val="003001A2"/>
    <w:rsid w:val="0030071A"/>
    <w:rsid w:val="00300792"/>
    <w:rsid w:val="00301364"/>
    <w:rsid w:val="003016B3"/>
    <w:rsid w:val="00301C15"/>
    <w:rsid w:val="00302343"/>
    <w:rsid w:val="0030251A"/>
    <w:rsid w:val="00302A5E"/>
    <w:rsid w:val="00302ED3"/>
    <w:rsid w:val="00302FA8"/>
    <w:rsid w:val="00302FEF"/>
    <w:rsid w:val="00303833"/>
    <w:rsid w:val="00303BAF"/>
    <w:rsid w:val="00303FD4"/>
    <w:rsid w:val="00304309"/>
    <w:rsid w:val="00304428"/>
    <w:rsid w:val="00304589"/>
    <w:rsid w:val="00305724"/>
    <w:rsid w:val="00306312"/>
    <w:rsid w:val="00307202"/>
    <w:rsid w:val="00307369"/>
    <w:rsid w:val="003073F5"/>
    <w:rsid w:val="00307502"/>
    <w:rsid w:val="00307D89"/>
    <w:rsid w:val="0031067C"/>
    <w:rsid w:val="0031098A"/>
    <w:rsid w:val="00310FC8"/>
    <w:rsid w:val="003114ED"/>
    <w:rsid w:val="003117EB"/>
    <w:rsid w:val="0031195B"/>
    <w:rsid w:val="00311BF4"/>
    <w:rsid w:val="00312777"/>
    <w:rsid w:val="00312AAA"/>
    <w:rsid w:val="00312BDA"/>
    <w:rsid w:val="003137E1"/>
    <w:rsid w:val="00313B5A"/>
    <w:rsid w:val="00313C55"/>
    <w:rsid w:val="0031410D"/>
    <w:rsid w:val="00314678"/>
    <w:rsid w:val="003146CF"/>
    <w:rsid w:val="00314A53"/>
    <w:rsid w:val="00314DB4"/>
    <w:rsid w:val="00315AFD"/>
    <w:rsid w:val="00315E69"/>
    <w:rsid w:val="003161A2"/>
    <w:rsid w:val="003165CF"/>
    <w:rsid w:val="00316840"/>
    <w:rsid w:val="00316E8F"/>
    <w:rsid w:val="00316F77"/>
    <w:rsid w:val="00317125"/>
    <w:rsid w:val="0031776A"/>
    <w:rsid w:val="003178E9"/>
    <w:rsid w:val="00317A2F"/>
    <w:rsid w:val="00320B9B"/>
    <w:rsid w:val="00320DDA"/>
    <w:rsid w:val="00320EA4"/>
    <w:rsid w:val="00321179"/>
    <w:rsid w:val="00321756"/>
    <w:rsid w:val="00321A07"/>
    <w:rsid w:val="00321D88"/>
    <w:rsid w:val="003223DB"/>
    <w:rsid w:val="00322A77"/>
    <w:rsid w:val="00322F5D"/>
    <w:rsid w:val="00323171"/>
    <w:rsid w:val="003238BF"/>
    <w:rsid w:val="00323E42"/>
    <w:rsid w:val="00324018"/>
    <w:rsid w:val="003240DB"/>
    <w:rsid w:val="00324125"/>
    <w:rsid w:val="0032418F"/>
    <w:rsid w:val="00324356"/>
    <w:rsid w:val="0032451C"/>
    <w:rsid w:val="0032461B"/>
    <w:rsid w:val="003248DB"/>
    <w:rsid w:val="00324988"/>
    <w:rsid w:val="00324BB3"/>
    <w:rsid w:val="00324D0A"/>
    <w:rsid w:val="00324E10"/>
    <w:rsid w:val="00324EDE"/>
    <w:rsid w:val="0032528C"/>
    <w:rsid w:val="00325464"/>
    <w:rsid w:val="00325566"/>
    <w:rsid w:val="0032576C"/>
    <w:rsid w:val="00325841"/>
    <w:rsid w:val="00325A04"/>
    <w:rsid w:val="00325CAA"/>
    <w:rsid w:val="00325FAB"/>
    <w:rsid w:val="00326E4E"/>
    <w:rsid w:val="0032771D"/>
    <w:rsid w:val="003279B5"/>
    <w:rsid w:val="003305F8"/>
    <w:rsid w:val="00330AFD"/>
    <w:rsid w:val="003312FF"/>
    <w:rsid w:val="00331644"/>
    <w:rsid w:val="0033175B"/>
    <w:rsid w:val="003317C8"/>
    <w:rsid w:val="00332090"/>
    <w:rsid w:val="00332256"/>
    <w:rsid w:val="00332F0C"/>
    <w:rsid w:val="003331E3"/>
    <w:rsid w:val="003335B4"/>
    <w:rsid w:val="00333738"/>
    <w:rsid w:val="0033398E"/>
    <w:rsid w:val="00334473"/>
    <w:rsid w:val="003345E5"/>
    <w:rsid w:val="00334F88"/>
    <w:rsid w:val="00335265"/>
    <w:rsid w:val="003352DD"/>
    <w:rsid w:val="0033538D"/>
    <w:rsid w:val="003353FC"/>
    <w:rsid w:val="00335531"/>
    <w:rsid w:val="0033568E"/>
    <w:rsid w:val="00335787"/>
    <w:rsid w:val="00335FFF"/>
    <w:rsid w:val="00336516"/>
    <w:rsid w:val="003366A8"/>
    <w:rsid w:val="0033694F"/>
    <w:rsid w:val="00336DE2"/>
    <w:rsid w:val="00337338"/>
    <w:rsid w:val="0033797A"/>
    <w:rsid w:val="00341040"/>
    <w:rsid w:val="00341112"/>
    <w:rsid w:val="00341845"/>
    <w:rsid w:val="00341963"/>
    <w:rsid w:val="00341CE3"/>
    <w:rsid w:val="00342218"/>
    <w:rsid w:val="00342BE3"/>
    <w:rsid w:val="00342EB0"/>
    <w:rsid w:val="00342FF6"/>
    <w:rsid w:val="003433DF"/>
    <w:rsid w:val="003438B3"/>
    <w:rsid w:val="00343DBE"/>
    <w:rsid w:val="0034404E"/>
    <w:rsid w:val="003440D3"/>
    <w:rsid w:val="00344182"/>
    <w:rsid w:val="003459DA"/>
    <w:rsid w:val="00345AB9"/>
    <w:rsid w:val="003460E1"/>
    <w:rsid w:val="003461E6"/>
    <w:rsid w:val="00346BBD"/>
    <w:rsid w:val="00346C46"/>
    <w:rsid w:val="00346D11"/>
    <w:rsid w:val="00346DBB"/>
    <w:rsid w:val="00346FDB"/>
    <w:rsid w:val="00347B52"/>
    <w:rsid w:val="00347DEC"/>
    <w:rsid w:val="00347E99"/>
    <w:rsid w:val="00347E9B"/>
    <w:rsid w:val="00350413"/>
    <w:rsid w:val="003505C1"/>
    <w:rsid w:val="003506E7"/>
    <w:rsid w:val="00351BA5"/>
    <w:rsid w:val="00351C42"/>
    <w:rsid w:val="00351C61"/>
    <w:rsid w:val="00351D2E"/>
    <w:rsid w:val="00351E2B"/>
    <w:rsid w:val="003523FC"/>
    <w:rsid w:val="00352FA1"/>
    <w:rsid w:val="00353014"/>
    <w:rsid w:val="003531C4"/>
    <w:rsid w:val="00353706"/>
    <w:rsid w:val="00355074"/>
    <w:rsid w:val="003550D7"/>
    <w:rsid w:val="0035521A"/>
    <w:rsid w:val="0035582F"/>
    <w:rsid w:val="003561B0"/>
    <w:rsid w:val="00356A41"/>
    <w:rsid w:val="00357057"/>
    <w:rsid w:val="00357B43"/>
    <w:rsid w:val="00360342"/>
    <w:rsid w:val="00360425"/>
    <w:rsid w:val="003609D4"/>
    <w:rsid w:val="00361746"/>
    <w:rsid w:val="003617EF"/>
    <w:rsid w:val="00362279"/>
    <w:rsid w:val="0036255C"/>
    <w:rsid w:val="0036287A"/>
    <w:rsid w:val="00362FF3"/>
    <w:rsid w:val="003633D9"/>
    <w:rsid w:val="0036352B"/>
    <w:rsid w:val="003636C7"/>
    <w:rsid w:val="00363FFD"/>
    <w:rsid w:val="00364063"/>
    <w:rsid w:val="003640AF"/>
    <w:rsid w:val="00364D2B"/>
    <w:rsid w:val="00364D8A"/>
    <w:rsid w:val="00365A94"/>
    <w:rsid w:val="00365DBA"/>
    <w:rsid w:val="00365F63"/>
    <w:rsid w:val="00366298"/>
    <w:rsid w:val="0036642E"/>
    <w:rsid w:val="0036653A"/>
    <w:rsid w:val="003667DC"/>
    <w:rsid w:val="00366ADA"/>
    <w:rsid w:val="0036747A"/>
    <w:rsid w:val="003675F8"/>
    <w:rsid w:val="00367819"/>
    <w:rsid w:val="00367AF8"/>
    <w:rsid w:val="00367CE5"/>
    <w:rsid w:val="00367FB6"/>
    <w:rsid w:val="00370801"/>
    <w:rsid w:val="003709B2"/>
    <w:rsid w:val="003714DE"/>
    <w:rsid w:val="003714F9"/>
    <w:rsid w:val="00371834"/>
    <w:rsid w:val="00371972"/>
    <w:rsid w:val="00372395"/>
    <w:rsid w:val="003723A9"/>
    <w:rsid w:val="003724D8"/>
    <w:rsid w:val="003728D2"/>
    <w:rsid w:val="00372D89"/>
    <w:rsid w:val="003732B7"/>
    <w:rsid w:val="0037365A"/>
    <w:rsid w:val="003738F0"/>
    <w:rsid w:val="00373B93"/>
    <w:rsid w:val="00373D56"/>
    <w:rsid w:val="003742DA"/>
    <w:rsid w:val="003743F9"/>
    <w:rsid w:val="00374600"/>
    <w:rsid w:val="00374729"/>
    <w:rsid w:val="003749C2"/>
    <w:rsid w:val="00374DD0"/>
    <w:rsid w:val="003754DB"/>
    <w:rsid w:val="003754EA"/>
    <w:rsid w:val="003754F0"/>
    <w:rsid w:val="0037594B"/>
    <w:rsid w:val="00375DCF"/>
    <w:rsid w:val="00375F9A"/>
    <w:rsid w:val="003768B8"/>
    <w:rsid w:val="003771C7"/>
    <w:rsid w:val="00377306"/>
    <w:rsid w:val="003774B2"/>
    <w:rsid w:val="003775CE"/>
    <w:rsid w:val="003777A5"/>
    <w:rsid w:val="00377A6F"/>
    <w:rsid w:val="00377B64"/>
    <w:rsid w:val="00377D34"/>
    <w:rsid w:val="00377DF8"/>
    <w:rsid w:val="003801CF"/>
    <w:rsid w:val="0038026A"/>
    <w:rsid w:val="00380612"/>
    <w:rsid w:val="00380629"/>
    <w:rsid w:val="003808C9"/>
    <w:rsid w:val="00381000"/>
    <w:rsid w:val="00381614"/>
    <w:rsid w:val="003818B5"/>
    <w:rsid w:val="00381A27"/>
    <w:rsid w:val="0038236A"/>
    <w:rsid w:val="003824EB"/>
    <w:rsid w:val="00382E33"/>
    <w:rsid w:val="00383425"/>
    <w:rsid w:val="003836C4"/>
    <w:rsid w:val="0038385D"/>
    <w:rsid w:val="003838B2"/>
    <w:rsid w:val="0038394A"/>
    <w:rsid w:val="00383C72"/>
    <w:rsid w:val="00383C9C"/>
    <w:rsid w:val="00383CAA"/>
    <w:rsid w:val="0038411A"/>
    <w:rsid w:val="00384A8F"/>
    <w:rsid w:val="00384AF5"/>
    <w:rsid w:val="003862F1"/>
    <w:rsid w:val="00386ACF"/>
    <w:rsid w:val="00386CF7"/>
    <w:rsid w:val="00386D36"/>
    <w:rsid w:val="00386F99"/>
    <w:rsid w:val="00387358"/>
    <w:rsid w:val="00387949"/>
    <w:rsid w:val="00387964"/>
    <w:rsid w:val="00387E6F"/>
    <w:rsid w:val="0039037D"/>
    <w:rsid w:val="00390497"/>
    <w:rsid w:val="00390781"/>
    <w:rsid w:val="00390AA0"/>
    <w:rsid w:val="00390B4F"/>
    <w:rsid w:val="00390C4B"/>
    <w:rsid w:val="00391452"/>
    <w:rsid w:val="00391AA5"/>
    <w:rsid w:val="00391C70"/>
    <w:rsid w:val="00391C86"/>
    <w:rsid w:val="00392408"/>
    <w:rsid w:val="00392474"/>
    <w:rsid w:val="003929B6"/>
    <w:rsid w:val="00392AB3"/>
    <w:rsid w:val="0039301F"/>
    <w:rsid w:val="003936B0"/>
    <w:rsid w:val="003937DF"/>
    <w:rsid w:val="003939EF"/>
    <w:rsid w:val="00393DCE"/>
    <w:rsid w:val="00394424"/>
    <w:rsid w:val="003945BF"/>
    <w:rsid w:val="0039461C"/>
    <w:rsid w:val="003946A5"/>
    <w:rsid w:val="00394A7E"/>
    <w:rsid w:val="003952A6"/>
    <w:rsid w:val="00395383"/>
    <w:rsid w:val="00395694"/>
    <w:rsid w:val="00395844"/>
    <w:rsid w:val="00396AE1"/>
    <w:rsid w:val="0039719F"/>
    <w:rsid w:val="0039722B"/>
    <w:rsid w:val="003975A7"/>
    <w:rsid w:val="00397EDD"/>
    <w:rsid w:val="00397F03"/>
    <w:rsid w:val="003A048C"/>
    <w:rsid w:val="003A0591"/>
    <w:rsid w:val="003A0878"/>
    <w:rsid w:val="003A0E23"/>
    <w:rsid w:val="003A134D"/>
    <w:rsid w:val="003A1BE3"/>
    <w:rsid w:val="003A217A"/>
    <w:rsid w:val="003A2630"/>
    <w:rsid w:val="003A26B4"/>
    <w:rsid w:val="003A2857"/>
    <w:rsid w:val="003A2863"/>
    <w:rsid w:val="003A2935"/>
    <w:rsid w:val="003A309E"/>
    <w:rsid w:val="003A325D"/>
    <w:rsid w:val="003A3437"/>
    <w:rsid w:val="003A42B6"/>
    <w:rsid w:val="003A4BDA"/>
    <w:rsid w:val="003A4FAD"/>
    <w:rsid w:val="003A5251"/>
    <w:rsid w:val="003A52D6"/>
    <w:rsid w:val="003A5F17"/>
    <w:rsid w:val="003A63B5"/>
    <w:rsid w:val="003A64C4"/>
    <w:rsid w:val="003A680C"/>
    <w:rsid w:val="003A6D13"/>
    <w:rsid w:val="003A716C"/>
    <w:rsid w:val="003A72C8"/>
    <w:rsid w:val="003A7AE7"/>
    <w:rsid w:val="003A7F7F"/>
    <w:rsid w:val="003B0845"/>
    <w:rsid w:val="003B0980"/>
    <w:rsid w:val="003B0D82"/>
    <w:rsid w:val="003B0DEC"/>
    <w:rsid w:val="003B0FD8"/>
    <w:rsid w:val="003B1600"/>
    <w:rsid w:val="003B1CB8"/>
    <w:rsid w:val="003B1E00"/>
    <w:rsid w:val="003B21AD"/>
    <w:rsid w:val="003B2751"/>
    <w:rsid w:val="003B2E4E"/>
    <w:rsid w:val="003B31C4"/>
    <w:rsid w:val="003B3A53"/>
    <w:rsid w:val="003B3F76"/>
    <w:rsid w:val="003B418D"/>
    <w:rsid w:val="003B431F"/>
    <w:rsid w:val="003B43F4"/>
    <w:rsid w:val="003B441D"/>
    <w:rsid w:val="003B45F0"/>
    <w:rsid w:val="003B46DC"/>
    <w:rsid w:val="003B5407"/>
    <w:rsid w:val="003B54D7"/>
    <w:rsid w:val="003B626A"/>
    <w:rsid w:val="003B643D"/>
    <w:rsid w:val="003B6484"/>
    <w:rsid w:val="003B67AF"/>
    <w:rsid w:val="003B6BC7"/>
    <w:rsid w:val="003B6C28"/>
    <w:rsid w:val="003B7079"/>
    <w:rsid w:val="003B70CD"/>
    <w:rsid w:val="003B7248"/>
    <w:rsid w:val="003B72E9"/>
    <w:rsid w:val="003B77E2"/>
    <w:rsid w:val="003B7C94"/>
    <w:rsid w:val="003B7E2D"/>
    <w:rsid w:val="003B7F5A"/>
    <w:rsid w:val="003C04A5"/>
    <w:rsid w:val="003C073A"/>
    <w:rsid w:val="003C0A90"/>
    <w:rsid w:val="003C1BBC"/>
    <w:rsid w:val="003C1BC6"/>
    <w:rsid w:val="003C1C33"/>
    <w:rsid w:val="003C2553"/>
    <w:rsid w:val="003C261F"/>
    <w:rsid w:val="003C2948"/>
    <w:rsid w:val="003C2CCD"/>
    <w:rsid w:val="003C2D64"/>
    <w:rsid w:val="003C30AA"/>
    <w:rsid w:val="003C3612"/>
    <w:rsid w:val="003C36B7"/>
    <w:rsid w:val="003C3AE1"/>
    <w:rsid w:val="003C3B63"/>
    <w:rsid w:val="003C4363"/>
    <w:rsid w:val="003C4432"/>
    <w:rsid w:val="003C44D2"/>
    <w:rsid w:val="003C46C6"/>
    <w:rsid w:val="003C4D58"/>
    <w:rsid w:val="003C508B"/>
    <w:rsid w:val="003C5367"/>
    <w:rsid w:val="003C585E"/>
    <w:rsid w:val="003C5FF0"/>
    <w:rsid w:val="003C6342"/>
    <w:rsid w:val="003C692B"/>
    <w:rsid w:val="003C69F9"/>
    <w:rsid w:val="003C6A41"/>
    <w:rsid w:val="003C717A"/>
    <w:rsid w:val="003C73AB"/>
    <w:rsid w:val="003C75B7"/>
    <w:rsid w:val="003C789E"/>
    <w:rsid w:val="003C7B04"/>
    <w:rsid w:val="003D0733"/>
    <w:rsid w:val="003D0E04"/>
    <w:rsid w:val="003D0EDC"/>
    <w:rsid w:val="003D0EF9"/>
    <w:rsid w:val="003D0F4E"/>
    <w:rsid w:val="003D1179"/>
    <w:rsid w:val="003D1277"/>
    <w:rsid w:val="003D1488"/>
    <w:rsid w:val="003D1522"/>
    <w:rsid w:val="003D17EC"/>
    <w:rsid w:val="003D193F"/>
    <w:rsid w:val="003D1B43"/>
    <w:rsid w:val="003D28CE"/>
    <w:rsid w:val="003D292F"/>
    <w:rsid w:val="003D29DE"/>
    <w:rsid w:val="003D332E"/>
    <w:rsid w:val="003D35AC"/>
    <w:rsid w:val="003D364F"/>
    <w:rsid w:val="003D3DDD"/>
    <w:rsid w:val="003D43B4"/>
    <w:rsid w:val="003D510E"/>
    <w:rsid w:val="003D5169"/>
    <w:rsid w:val="003D5D00"/>
    <w:rsid w:val="003D60C1"/>
    <w:rsid w:val="003D611D"/>
    <w:rsid w:val="003D65A3"/>
    <w:rsid w:val="003D699A"/>
    <w:rsid w:val="003D6D8B"/>
    <w:rsid w:val="003D6E38"/>
    <w:rsid w:val="003D6FE2"/>
    <w:rsid w:val="003D7049"/>
    <w:rsid w:val="003D795C"/>
    <w:rsid w:val="003E044A"/>
    <w:rsid w:val="003E05A4"/>
    <w:rsid w:val="003E1C33"/>
    <w:rsid w:val="003E2058"/>
    <w:rsid w:val="003E20FC"/>
    <w:rsid w:val="003E22E3"/>
    <w:rsid w:val="003E23AE"/>
    <w:rsid w:val="003E2503"/>
    <w:rsid w:val="003E271B"/>
    <w:rsid w:val="003E2BA8"/>
    <w:rsid w:val="003E3612"/>
    <w:rsid w:val="003E36CD"/>
    <w:rsid w:val="003E3ADA"/>
    <w:rsid w:val="003E41BB"/>
    <w:rsid w:val="003E49FE"/>
    <w:rsid w:val="003E59A4"/>
    <w:rsid w:val="003E5C81"/>
    <w:rsid w:val="003E5CBF"/>
    <w:rsid w:val="003E5D99"/>
    <w:rsid w:val="003E6B95"/>
    <w:rsid w:val="003E7F54"/>
    <w:rsid w:val="003F0750"/>
    <w:rsid w:val="003F0C05"/>
    <w:rsid w:val="003F0E16"/>
    <w:rsid w:val="003F1367"/>
    <w:rsid w:val="003F138E"/>
    <w:rsid w:val="003F1B8C"/>
    <w:rsid w:val="003F1C05"/>
    <w:rsid w:val="003F1EE9"/>
    <w:rsid w:val="003F28BF"/>
    <w:rsid w:val="003F2A0B"/>
    <w:rsid w:val="003F2A2E"/>
    <w:rsid w:val="003F2FB0"/>
    <w:rsid w:val="003F32B9"/>
    <w:rsid w:val="003F343D"/>
    <w:rsid w:val="003F3FD9"/>
    <w:rsid w:val="003F4183"/>
    <w:rsid w:val="003F4AFC"/>
    <w:rsid w:val="003F4D80"/>
    <w:rsid w:val="003F51C2"/>
    <w:rsid w:val="003F55D4"/>
    <w:rsid w:val="003F5C06"/>
    <w:rsid w:val="003F5DF6"/>
    <w:rsid w:val="003F5EDC"/>
    <w:rsid w:val="003F7637"/>
    <w:rsid w:val="00400D90"/>
    <w:rsid w:val="00400ED2"/>
    <w:rsid w:val="004014B0"/>
    <w:rsid w:val="004015ED"/>
    <w:rsid w:val="004023EA"/>
    <w:rsid w:val="00402683"/>
    <w:rsid w:val="00402AEC"/>
    <w:rsid w:val="00402C4B"/>
    <w:rsid w:val="00402CB7"/>
    <w:rsid w:val="00402F51"/>
    <w:rsid w:val="0040327B"/>
    <w:rsid w:val="0040356B"/>
    <w:rsid w:val="0040437F"/>
    <w:rsid w:val="004043CF"/>
    <w:rsid w:val="00404FD3"/>
    <w:rsid w:val="004052FF"/>
    <w:rsid w:val="00405EFC"/>
    <w:rsid w:val="00406311"/>
    <w:rsid w:val="004068DD"/>
    <w:rsid w:val="00407150"/>
    <w:rsid w:val="0040734D"/>
    <w:rsid w:val="00407E82"/>
    <w:rsid w:val="00410075"/>
    <w:rsid w:val="00410272"/>
    <w:rsid w:val="004102B7"/>
    <w:rsid w:val="004102F4"/>
    <w:rsid w:val="0041049A"/>
    <w:rsid w:val="00410D70"/>
    <w:rsid w:val="00411159"/>
    <w:rsid w:val="0041157A"/>
    <w:rsid w:val="00412BBC"/>
    <w:rsid w:val="00412C50"/>
    <w:rsid w:val="00412C9D"/>
    <w:rsid w:val="00412FBF"/>
    <w:rsid w:val="004130A1"/>
    <w:rsid w:val="004135B0"/>
    <w:rsid w:val="00413A8B"/>
    <w:rsid w:val="00413CB3"/>
    <w:rsid w:val="00413CE2"/>
    <w:rsid w:val="004140EB"/>
    <w:rsid w:val="004142E3"/>
    <w:rsid w:val="004149F7"/>
    <w:rsid w:val="004155C1"/>
    <w:rsid w:val="004155F5"/>
    <w:rsid w:val="00415700"/>
    <w:rsid w:val="00415903"/>
    <w:rsid w:val="004159D2"/>
    <w:rsid w:val="00415B11"/>
    <w:rsid w:val="00415C7F"/>
    <w:rsid w:val="00415D31"/>
    <w:rsid w:val="00415FFA"/>
    <w:rsid w:val="0041659B"/>
    <w:rsid w:val="00416A38"/>
    <w:rsid w:val="00416C01"/>
    <w:rsid w:val="00416F37"/>
    <w:rsid w:val="004173D9"/>
    <w:rsid w:val="0041740E"/>
    <w:rsid w:val="004175C1"/>
    <w:rsid w:val="00417CF2"/>
    <w:rsid w:val="00417F4F"/>
    <w:rsid w:val="0042057A"/>
    <w:rsid w:val="00420B91"/>
    <w:rsid w:val="00420C46"/>
    <w:rsid w:val="00420CFC"/>
    <w:rsid w:val="004211AA"/>
    <w:rsid w:val="00421507"/>
    <w:rsid w:val="00421738"/>
    <w:rsid w:val="00421835"/>
    <w:rsid w:val="004232C1"/>
    <w:rsid w:val="0042348E"/>
    <w:rsid w:val="0042353F"/>
    <w:rsid w:val="004238CC"/>
    <w:rsid w:val="00423E33"/>
    <w:rsid w:val="0042441C"/>
    <w:rsid w:val="0042501B"/>
    <w:rsid w:val="004253E8"/>
    <w:rsid w:val="00426A31"/>
    <w:rsid w:val="00426DF3"/>
    <w:rsid w:val="00426E18"/>
    <w:rsid w:val="00426FD6"/>
    <w:rsid w:val="004272F9"/>
    <w:rsid w:val="00427A8C"/>
    <w:rsid w:val="0043072B"/>
    <w:rsid w:val="00430E4A"/>
    <w:rsid w:val="00431324"/>
    <w:rsid w:val="004316B3"/>
    <w:rsid w:val="00431950"/>
    <w:rsid w:val="00431B28"/>
    <w:rsid w:val="00431B68"/>
    <w:rsid w:val="00431B91"/>
    <w:rsid w:val="00431F64"/>
    <w:rsid w:val="004326F0"/>
    <w:rsid w:val="0043280C"/>
    <w:rsid w:val="0043299C"/>
    <w:rsid w:val="00432A78"/>
    <w:rsid w:val="00432D99"/>
    <w:rsid w:val="00432DB2"/>
    <w:rsid w:val="0043320A"/>
    <w:rsid w:val="004332D4"/>
    <w:rsid w:val="004335C2"/>
    <w:rsid w:val="00433884"/>
    <w:rsid w:val="00433D1B"/>
    <w:rsid w:val="00433EFC"/>
    <w:rsid w:val="00433FDB"/>
    <w:rsid w:val="0043422C"/>
    <w:rsid w:val="0043435B"/>
    <w:rsid w:val="004346C1"/>
    <w:rsid w:val="00434888"/>
    <w:rsid w:val="0043535B"/>
    <w:rsid w:val="00435AAE"/>
    <w:rsid w:val="00435DB0"/>
    <w:rsid w:val="0043620A"/>
    <w:rsid w:val="00436553"/>
    <w:rsid w:val="00436E02"/>
    <w:rsid w:val="00437B4B"/>
    <w:rsid w:val="00437F6C"/>
    <w:rsid w:val="0044082E"/>
    <w:rsid w:val="00440AE6"/>
    <w:rsid w:val="00440B7F"/>
    <w:rsid w:val="00440E64"/>
    <w:rsid w:val="0044145E"/>
    <w:rsid w:val="0044183F"/>
    <w:rsid w:val="00441A61"/>
    <w:rsid w:val="00442651"/>
    <w:rsid w:val="004428E6"/>
    <w:rsid w:val="00442E9A"/>
    <w:rsid w:val="00442F70"/>
    <w:rsid w:val="00443212"/>
    <w:rsid w:val="00443DC4"/>
    <w:rsid w:val="00443E45"/>
    <w:rsid w:val="00443EF2"/>
    <w:rsid w:val="004445FD"/>
    <w:rsid w:val="004446AA"/>
    <w:rsid w:val="00444811"/>
    <w:rsid w:val="00444971"/>
    <w:rsid w:val="00445145"/>
    <w:rsid w:val="0044521C"/>
    <w:rsid w:val="0044549D"/>
    <w:rsid w:val="004454FE"/>
    <w:rsid w:val="004455B1"/>
    <w:rsid w:val="004456E1"/>
    <w:rsid w:val="00445B21"/>
    <w:rsid w:val="00445BB3"/>
    <w:rsid w:val="00445BFD"/>
    <w:rsid w:val="00445DFA"/>
    <w:rsid w:val="00445E90"/>
    <w:rsid w:val="00445F53"/>
    <w:rsid w:val="00446216"/>
    <w:rsid w:val="00446F9F"/>
    <w:rsid w:val="00447209"/>
    <w:rsid w:val="004472E1"/>
    <w:rsid w:val="0044732A"/>
    <w:rsid w:val="0044744E"/>
    <w:rsid w:val="0044762D"/>
    <w:rsid w:val="004502F8"/>
    <w:rsid w:val="0045032D"/>
    <w:rsid w:val="004507BA"/>
    <w:rsid w:val="00450BBF"/>
    <w:rsid w:val="00450D46"/>
    <w:rsid w:val="0045137D"/>
    <w:rsid w:val="0045159F"/>
    <w:rsid w:val="0045169F"/>
    <w:rsid w:val="00451CBA"/>
    <w:rsid w:val="00451FC0"/>
    <w:rsid w:val="0045231B"/>
    <w:rsid w:val="0045243B"/>
    <w:rsid w:val="004525AD"/>
    <w:rsid w:val="00452D27"/>
    <w:rsid w:val="00453015"/>
    <w:rsid w:val="00453535"/>
    <w:rsid w:val="00453A4E"/>
    <w:rsid w:val="00453B99"/>
    <w:rsid w:val="00453DB4"/>
    <w:rsid w:val="00453E9B"/>
    <w:rsid w:val="004546A2"/>
    <w:rsid w:val="004547DF"/>
    <w:rsid w:val="00454A98"/>
    <w:rsid w:val="00454B07"/>
    <w:rsid w:val="00454C5E"/>
    <w:rsid w:val="00455064"/>
    <w:rsid w:val="004550A5"/>
    <w:rsid w:val="00455665"/>
    <w:rsid w:val="0045576A"/>
    <w:rsid w:val="00455947"/>
    <w:rsid w:val="0045599A"/>
    <w:rsid w:val="00455A5E"/>
    <w:rsid w:val="00455AE7"/>
    <w:rsid w:val="00455B68"/>
    <w:rsid w:val="0045613A"/>
    <w:rsid w:val="00456238"/>
    <w:rsid w:val="00456969"/>
    <w:rsid w:val="00456A6A"/>
    <w:rsid w:val="00456FED"/>
    <w:rsid w:val="00457846"/>
    <w:rsid w:val="00457BAF"/>
    <w:rsid w:val="00460305"/>
    <w:rsid w:val="00460340"/>
    <w:rsid w:val="00460439"/>
    <w:rsid w:val="00460539"/>
    <w:rsid w:val="00460A62"/>
    <w:rsid w:val="00461F2B"/>
    <w:rsid w:val="00462392"/>
    <w:rsid w:val="0046289A"/>
    <w:rsid w:val="00462E16"/>
    <w:rsid w:val="0046300C"/>
    <w:rsid w:val="004632F1"/>
    <w:rsid w:val="004633DB"/>
    <w:rsid w:val="0046356B"/>
    <w:rsid w:val="0046384E"/>
    <w:rsid w:val="00463C1F"/>
    <w:rsid w:val="004643E8"/>
    <w:rsid w:val="00464BAF"/>
    <w:rsid w:val="0046560C"/>
    <w:rsid w:val="00465841"/>
    <w:rsid w:val="004659AE"/>
    <w:rsid w:val="00465D6D"/>
    <w:rsid w:val="00465E82"/>
    <w:rsid w:val="00465EA1"/>
    <w:rsid w:val="00466232"/>
    <w:rsid w:val="0046636A"/>
    <w:rsid w:val="004663E0"/>
    <w:rsid w:val="00466E81"/>
    <w:rsid w:val="00466ECD"/>
    <w:rsid w:val="00466EF1"/>
    <w:rsid w:val="004672B4"/>
    <w:rsid w:val="00467601"/>
    <w:rsid w:val="00467AEA"/>
    <w:rsid w:val="00467E44"/>
    <w:rsid w:val="00467F1A"/>
    <w:rsid w:val="0047037F"/>
    <w:rsid w:val="00470878"/>
    <w:rsid w:val="00470B17"/>
    <w:rsid w:val="00471268"/>
    <w:rsid w:val="004715DA"/>
    <w:rsid w:val="00471C4B"/>
    <w:rsid w:val="00471CA4"/>
    <w:rsid w:val="0047232C"/>
    <w:rsid w:val="00472A39"/>
    <w:rsid w:val="00472AC1"/>
    <w:rsid w:val="00472CF2"/>
    <w:rsid w:val="00472D9A"/>
    <w:rsid w:val="00473640"/>
    <w:rsid w:val="004738D7"/>
    <w:rsid w:val="00473C66"/>
    <w:rsid w:val="00473EC2"/>
    <w:rsid w:val="00474B3E"/>
    <w:rsid w:val="0047569C"/>
    <w:rsid w:val="00475722"/>
    <w:rsid w:val="00475740"/>
    <w:rsid w:val="004759A7"/>
    <w:rsid w:val="00475D08"/>
    <w:rsid w:val="0047600C"/>
    <w:rsid w:val="00476A69"/>
    <w:rsid w:val="00476C59"/>
    <w:rsid w:val="00477C1D"/>
    <w:rsid w:val="0048019E"/>
    <w:rsid w:val="00480989"/>
    <w:rsid w:val="004812EC"/>
    <w:rsid w:val="004828AC"/>
    <w:rsid w:val="0048327C"/>
    <w:rsid w:val="00483458"/>
    <w:rsid w:val="00483F25"/>
    <w:rsid w:val="004848C5"/>
    <w:rsid w:val="00484AA9"/>
    <w:rsid w:val="004850A6"/>
    <w:rsid w:val="0048582A"/>
    <w:rsid w:val="004862A3"/>
    <w:rsid w:val="00486332"/>
    <w:rsid w:val="004863BC"/>
    <w:rsid w:val="0048651A"/>
    <w:rsid w:val="00486EA0"/>
    <w:rsid w:val="00486EDA"/>
    <w:rsid w:val="00490907"/>
    <w:rsid w:val="00490AC8"/>
    <w:rsid w:val="00491C4B"/>
    <w:rsid w:val="00492899"/>
    <w:rsid w:val="004935AB"/>
    <w:rsid w:val="00493BFC"/>
    <w:rsid w:val="00494CB5"/>
    <w:rsid w:val="00494F7B"/>
    <w:rsid w:val="0049519B"/>
    <w:rsid w:val="0049521B"/>
    <w:rsid w:val="004954F7"/>
    <w:rsid w:val="00495DE4"/>
    <w:rsid w:val="00496519"/>
    <w:rsid w:val="00496C52"/>
    <w:rsid w:val="004975F3"/>
    <w:rsid w:val="0049797E"/>
    <w:rsid w:val="004A001A"/>
    <w:rsid w:val="004A0148"/>
    <w:rsid w:val="004A04AE"/>
    <w:rsid w:val="004A075C"/>
    <w:rsid w:val="004A0D28"/>
    <w:rsid w:val="004A0F04"/>
    <w:rsid w:val="004A15D1"/>
    <w:rsid w:val="004A175C"/>
    <w:rsid w:val="004A1855"/>
    <w:rsid w:val="004A196A"/>
    <w:rsid w:val="004A19D8"/>
    <w:rsid w:val="004A28B0"/>
    <w:rsid w:val="004A2CFC"/>
    <w:rsid w:val="004A31D0"/>
    <w:rsid w:val="004A32D1"/>
    <w:rsid w:val="004A364F"/>
    <w:rsid w:val="004A370B"/>
    <w:rsid w:val="004A384F"/>
    <w:rsid w:val="004A442B"/>
    <w:rsid w:val="004A52C9"/>
    <w:rsid w:val="004A592D"/>
    <w:rsid w:val="004A5C0F"/>
    <w:rsid w:val="004A5F0F"/>
    <w:rsid w:val="004A6079"/>
    <w:rsid w:val="004A66C2"/>
    <w:rsid w:val="004A68A8"/>
    <w:rsid w:val="004A6D79"/>
    <w:rsid w:val="004A6E00"/>
    <w:rsid w:val="004B0D1B"/>
    <w:rsid w:val="004B14C3"/>
    <w:rsid w:val="004B14E4"/>
    <w:rsid w:val="004B1D0E"/>
    <w:rsid w:val="004B25DB"/>
    <w:rsid w:val="004B2871"/>
    <w:rsid w:val="004B2E56"/>
    <w:rsid w:val="004B30B5"/>
    <w:rsid w:val="004B3239"/>
    <w:rsid w:val="004B3708"/>
    <w:rsid w:val="004B39EE"/>
    <w:rsid w:val="004B4008"/>
    <w:rsid w:val="004B431A"/>
    <w:rsid w:val="004B4680"/>
    <w:rsid w:val="004B4B8B"/>
    <w:rsid w:val="004B4E45"/>
    <w:rsid w:val="004B52BE"/>
    <w:rsid w:val="004B542F"/>
    <w:rsid w:val="004B561C"/>
    <w:rsid w:val="004B5EDB"/>
    <w:rsid w:val="004B601C"/>
    <w:rsid w:val="004B638E"/>
    <w:rsid w:val="004B6524"/>
    <w:rsid w:val="004B705F"/>
    <w:rsid w:val="004B7286"/>
    <w:rsid w:val="004B728F"/>
    <w:rsid w:val="004B72C1"/>
    <w:rsid w:val="004B73F8"/>
    <w:rsid w:val="004B75F3"/>
    <w:rsid w:val="004B7B5F"/>
    <w:rsid w:val="004B7E88"/>
    <w:rsid w:val="004B7F89"/>
    <w:rsid w:val="004C0090"/>
    <w:rsid w:val="004C016A"/>
    <w:rsid w:val="004C04F4"/>
    <w:rsid w:val="004C085D"/>
    <w:rsid w:val="004C1239"/>
    <w:rsid w:val="004C2C5F"/>
    <w:rsid w:val="004C2E5D"/>
    <w:rsid w:val="004C3198"/>
    <w:rsid w:val="004C3264"/>
    <w:rsid w:val="004C362F"/>
    <w:rsid w:val="004C3E0E"/>
    <w:rsid w:val="004C40B4"/>
    <w:rsid w:val="004C4396"/>
    <w:rsid w:val="004C449D"/>
    <w:rsid w:val="004C4A2E"/>
    <w:rsid w:val="004C4C1C"/>
    <w:rsid w:val="004C4DD7"/>
    <w:rsid w:val="004C5649"/>
    <w:rsid w:val="004C621D"/>
    <w:rsid w:val="004C6567"/>
    <w:rsid w:val="004C683D"/>
    <w:rsid w:val="004C6B66"/>
    <w:rsid w:val="004C6BBE"/>
    <w:rsid w:val="004C70F2"/>
    <w:rsid w:val="004C7BA5"/>
    <w:rsid w:val="004C7C11"/>
    <w:rsid w:val="004C7D03"/>
    <w:rsid w:val="004D0140"/>
    <w:rsid w:val="004D059E"/>
    <w:rsid w:val="004D0B56"/>
    <w:rsid w:val="004D0D45"/>
    <w:rsid w:val="004D1868"/>
    <w:rsid w:val="004D192C"/>
    <w:rsid w:val="004D2BD3"/>
    <w:rsid w:val="004D3774"/>
    <w:rsid w:val="004D3A98"/>
    <w:rsid w:val="004D3CB1"/>
    <w:rsid w:val="004D450D"/>
    <w:rsid w:val="004D47E6"/>
    <w:rsid w:val="004D5166"/>
    <w:rsid w:val="004D52D1"/>
    <w:rsid w:val="004D5AE3"/>
    <w:rsid w:val="004D5D01"/>
    <w:rsid w:val="004D5E25"/>
    <w:rsid w:val="004D5EAB"/>
    <w:rsid w:val="004D6236"/>
    <w:rsid w:val="004D6922"/>
    <w:rsid w:val="004E0C31"/>
    <w:rsid w:val="004E0EA6"/>
    <w:rsid w:val="004E1009"/>
    <w:rsid w:val="004E1AFC"/>
    <w:rsid w:val="004E218C"/>
    <w:rsid w:val="004E235A"/>
    <w:rsid w:val="004E2ACE"/>
    <w:rsid w:val="004E2B4E"/>
    <w:rsid w:val="004E3146"/>
    <w:rsid w:val="004E3258"/>
    <w:rsid w:val="004E34C8"/>
    <w:rsid w:val="004E3D0B"/>
    <w:rsid w:val="004E3E9A"/>
    <w:rsid w:val="004E41E7"/>
    <w:rsid w:val="004E4242"/>
    <w:rsid w:val="004E49FF"/>
    <w:rsid w:val="004E4B46"/>
    <w:rsid w:val="004E510F"/>
    <w:rsid w:val="004E517F"/>
    <w:rsid w:val="004E52E2"/>
    <w:rsid w:val="004E5418"/>
    <w:rsid w:val="004E56BF"/>
    <w:rsid w:val="004E586E"/>
    <w:rsid w:val="004E5ABA"/>
    <w:rsid w:val="004E63A4"/>
    <w:rsid w:val="004E6600"/>
    <w:rsid w:val="004E6837"/>
    <w:rsid w:val="004E79D2"/>
    <w:rsid w:val="004E7DC3"/>
    <w:rsid w:val="004F0445"/>
    <w:rsid w:val="004F08A8"/>
    <w:rsid w:val="004F0E5C"/>
    <w:rsid w:val="004F0E68"/>
    <w:rsid w:val="004F0EC5"/>
    <w:rsid w:val="004F1404"/>
    <w:rsid w:val="004F1FCC"/>
    <w:rsid w:val="004F2499"/>
    <w:rsid w:val="004F26C4"/>
    <w:rsid w:val="004F2975"/>
    <w:rsid w:val="004F29C1"/>
    <w:rsid w:val="004F2A9A"/>
    <w:rsid w:val="004F2E8F"/>
    <w:rsid w:val="004F33D6"/>
    <w:rsid w:val="004F33F5"/>
    <w:rsid w:val="004F44F3"/>
    <w:rsid w:val="004F48CC"/>
    <w:rsid w:val="004F4BE3"/>
    <w:rsid w:val="004F4D73"/>
    <w:rsid w:val="004F58BB"/>
    <w:rsid w:val="004F5AFC"/>
    <w:rsid w:val="004F5CB1"/>
    <w:rsid w:val="004F5CE9"/>
    <w:rsid w:val="004F5DF9"/>
    <w:rsid w:val="004F5F85"/>
    <w:rsid w:val="004F6033"/>
    <w:rsid w:val="004F606A"/>
    <w:rsid w:val="004F6235"/>
    <w:rsid w:val="004F673E"/>
    <w:rsid w:val="004F69ED"/>
    <w:rsid w:val="004F6A67"/>
    <w:rsid w:val="004F6AF0"/>
    <w:rsid w:val="004F6BC8"/>
    <w:rsid w:val="004F6D3B"/>
    <w:rsid w:val="004F7451"/>
    <w:rsid w:val="004F75C4"/>
    <w:rsid w:val="004F7EFC"/>
    <w:rsid w:val="0050006C"/>
    <w:rsid w:val="0050018F"/>
    <w:rsid w:val="0050047C"/>
    <w:rsid w:val="005006E3"/>
    <w:rsid w:val="00500952"/>
    <w:rsid w:val="00500E41"/>
    <w:rsid w:val="00501306"/>
    <w:rsid w:val="00501ADA"/>
    <w:rsid w:val="00501EA1"/>
    <w:rsid w:val="005020BB"/>
    <w:rsid w:val="00502152"/>
    <w:rsid w:val="005022DA"/>
    <w:rsid w:val="00502341"/>
    <w:rsid w:val="00502D2C"/>
    <w:rsid w:val="00502ED3"/>
    <w:rsid w:val="00503959"/>
    <w:rsid w:val="00503A4A"/>
    <w:rsid w:val="00504602"/>
    <w:rsid w:val="00504AD6"/>
    <w:rsid w:val="0050533C"/>
    <w:rsid w:val="0050542A"/>
    <w:rsid w:val="00505566"/>
    <w:rsid w:val="005057B9"/>
    <w:rsid w:val="00505E11"/>
    <w:rsid w:val="00506537"/>
    <w:rsid w:val="005068FE"/>
    <w:rsid w:val="0050743A"/>
    <w:rsid w:val="005074D4"/>
    <w:rsid w:val="00507545"/>
    <w:rsid w:val="0050766C"/>
    <w:rsid w:val="005079A5"/>
    <w:rsid w:val="00507C14"/>
    <w:rsid w:val="0051053E"/>
    <w:rsid w:val="00510648"/>
    <w:rsid w:val="00510AD4"/>
    <w:rsid w:val="0051121F"/>
    <w:rsid w:val="005119D4"/>
    <w:rsid w:val="00511BE0"/>
    <w:rsid w:val="00512583"/>
    <w:rsid w:val="005126AE"/>
    <w:rsid w:val="00512855"/>
    <w:rsid w:val="00512CCE"/>
    <w:rsid w:val="00513026"/>
    <w:rsid w:val="00513A08"/>
    <w:rsid w:val="00513BB1"/>
    <w:rsid w:val="005143D7"/>
    <w:rsid w:val="00514441"/>
    <w:rsid w:val="00514C00"/>
    <w:rsid w:val="00514CBE"/>
    <w:rsid w:val="0051548A"/>
    <w:rsid w:val="005157FA"/>
    <w:rsid w:val="00516341"/>
    <w:rsid w:val="00516944"/>
    <w:rsid w:val="00517260"/>
    <w:rsid w:val="005172B8"/>
    <w:rsid w:val="0051796F"/>
    <w:rsid w:val="00517A50"/>
    <w:rsid w:val="00517A81"/>
    <w:rsid w:val="00517C6E"/>
    <w:rsid w:val="0052015B"/>
    <w:rsid w:val="00520281"/>
    <w:rsid w:val="005207B2"/>
    <w:rsid w:val="00520928"/>
    <w:rsid w:val="00520A7B"/>
    <w:rsid w:val="00520AED"/>
    <w:rsid w:val="00520E68"/>
    <w:rsid w:val="00520E7D"/>
    <w:rsid w:val="0052110A"/>
    <w:rsid w:val="005220AD"/>
    <w:rsid w:val="005221F1"/>
    <w:rsid w:val="005222BC"/>
    <w:rsid w:val="00523A63"/>
    <w:rsid w:val="00524095"/>
    <w:rsid w:val="0052422C"/>
    <w:rsid w:val="00524A47"/>
    <w:rsid w:val="00524AE9"/>
    <w:rsid w:val="005251BA"/>
    <w:rsid w:val="0052553A"/>
    <w:rsid w:val="005262C0"/>
    <w:rsid w:val="005269EC"/>
    <w:rsid w:val="00527378"/>
    <w:rsid w:val="0052747F"/>
    <w:rsid w:val="00527A7E"/>
    <w:rsid w:val="00527EA2"/>
    <w:rsid w:val="005301E8"/>
    <w:rsid w:val="0053079A"/>
    <w:rsid w:val="00531048"/>
    <w:rsid w:val="005310CA"/>
    <w:rsid w:val="005312A0"/>
    <w:rsid w:val="00531905"/>
    <w:rsid w:val="00531EFC"/>
    <w:rsid w:val="00532ABD"/>
    <w:rsid w:val="00532CA3"/>
    <w:rsid w:val="005331A9"/>
    <w:rsid w:val="00533512"/>
    <w:rsid w:val="00533698"/>
    <w:rsid w:val="00533966"/>
    <w:rsid w:val="00533A67"/>
    <w:rsid w:val="00533FBE"/>
    <w:rsid w:val="00534861"/>
    <w:rsid w:val="005351DD"/>
    <w:rsid w:val="00536033"/>
    <w:rsid w:val="005361BB"/>
    <w:rsid w:val="00536D74"/>
    <w:rsid w:val="00536D92"/>
    <w:rsid w:val="005371D1"/>
    <w:rsid w:val="00540022"/>
    <w:rsid w:val="005405B7"/>
    <w:rsid w:val="0054086B"/>
    <w:rsid w:val="00541223"/>
    <w:rsid w:val="00541EE7"/>
    <w:rsid w:val="00542100"/>
    <w:rsid w:val="005421F7"/>
    <w:rsid w:val="0054222D"/>
    <w:rsid w:val="00542BFA"/>
    <w:rsid w:val="00542EA6"/>
    <w:rsid w:val="00542F67"/>
    <w:rsid w:val="005433BF"/>
    <w:rsid w:val="00543706"/>
    <w:rsid w:val="00543887"/>
    <w:rsid w:val="005442D9"/>
    <w:rsid w:val="005446F2"/>
    <w:rsid w:val="005447D8"/>
    <w:rsid w:val="00544851"/>
    <w:rsid w:val="00544876"/>
    <w:rsid w:val="005448F5"/>
    <w:rsid w:val="00544A60"/>
    <w:rsid w:val="00544B4A"/>
    <w:rsid w:val="00544D4B"/>
    <w:rsid w:val="00544FD5"/>
    <w:rsid w:val="005456E7"/>
    <w:rsid w:val="00545D75"/>
    <w:rsid w:val="00545EC7"/>
    <w:rsid w:val="00545F95"/>
    <w:rsid w:val="00546757"/>
    <w:rsid w:val="005468F0"/>
    <w:rsid w:val="00546E95"/>
    <w:rsid w:val="00546EB8"/>
    <w:rsid w:val="0055077A"/>
    <w:rsid w:val="00550AFB"/>
    <w:rsid w:val="00551315"/>
    <w:rsid w:val="005515C7"/>
    <w:rsid w:val="00551947"/>
    <w:rsid w:val="00551B5A"/>
    <w:rsid w:val="00551BFB"/>
    <w:rsid w:val="00551D0D"/>
    <w:rsid w:val="00551E29"/>
    <w:rsid w:val="00552961"/>
    <w:rsid w:val="00552FD1"/>
    <w:rsid w:val="005535A0"/>
    <w:rsid w:val="005535A6"/>
    <w:rsid w:val="00553712"/>
    <w:rsid w:val="0055387D"/>
    <w:rsid w:val="00554081"/>
    <w:rsid w:val="005546CE"/>
    <w:rsid w:val="00554A2B"/>
    <w:rsid w:val="0055579F"/>
    <w:rsid w:val="0055589F"/>
    <w:rsid w:val="0055590D"/>
    <w:rsid w:val="0055596A"/>
    <w:rsid w:val="0055614C"/>
    <w:rsid w:val="00556388"/>
    <w:rsid w:val="005572AB"/>
    <w:rsid w:val="005577D4"/>
    <w:rsid w:val="00557B13"/>
    <w:rsid w:val="005605B2"/>
    <w:rsid w:val="005606A1"/>
    <w:rsid w:val="00560CA2"/>
    <w:rsid w:val="005613DB"/>
    <w:rsid w:val="00561705"/>
    <w:rsid w:val="00562064"/>
    <w:rsid w:val="00562CA6"/>
    <w:rsid w:val="005630C2"/>
    <w:rsid w:val="00563476"/>
    <w:rsid w:val="0056355C"/>
    <w:rsid w:val="005635C8"/>
    <w:rsid w:val="00563698"/>
    <w:rsid w:val="00563D90"/>
    <w:rsid w:val="00563D96"/>
    <w:rsid w:val="00563F04"/>
    <w:rsid w:val="0056426D"/>
    <w:rsid w:val="00564437"/>
    <w:rsid w:val="00564AA8"/>
    <w:rsid w:val="00564BC3"/>
    <w:rsid w:val="00564E8E"/>
    <w:rsid w:val="00564F0B"/>
    <w:rsid w:val="0056529B"/>
    <w:rsid w:val="00565BA9"/>
    <w:rsid w:val="005665F6"/>
    <w:rsid w:val="0056681F"/>
    <w:rsid w:val="00566DFF"/>
    <w:rsid w:val="00566F1B"/>
    <w:rsid w:val="005671CE"/>
    <w:rsid w:val="00567294"/>
    <w:rsid w:val="005675DE"/>
    <w:rsid w:val="005676AF"/>
    <w:rsid w:val="00567D86"/>
    <w:rsid w:val="005704D6"/>
    <w:rsid w:val="00570AD1"/>
    <w:rsid w:val="00570C50"/>
    <w:rsid w:val="0057243C"/>
    <w:rsid w:val="0057353B"/>
    <w:rsid w:val="005739EA"/>
    <w:rsid w:val="00573EF1"/>
    <w:rsid w:val="0057442E"/>
    <w:rsid w:val="00574485"/>
    <w:rsid w:val="0057501F"/>
    <w:rsid w:val="005750C0"/>
    <w:rsid w:val="00575E25"/>
    <w:rsid w:val="00575EC4"/>
    <w:rsid w:val="005769A6"/>
    <w:rsid w:val="00576F2B"/>
    <w:rsid w:val="00577602"/>
    <w:rsid w:val="00577D11"/>
    <w:rsid w:val="005802CA"/>
    <w:rsid w:val="005806FB"/>
    <w:rsid w:val="00580A12"/>
    <w:rsid w:val="00580C21"/>
    <w:rsid w:val="00580E75"/>
    <w:rsid w:val="00580EBC"/>
    <w:rsid w:val="00581677"/>
    <w:rsid w:val="005817B4"/>
    <w:rsid w:val="00581899"/>
    <w:rsid w:val="005818D6"/>
    <w:rsid w:val="00581CF8"/>
    <w:rsid w:val="0058231A"/>
    <w:rsid w:val="0058242C"/>
    <w:rsid w:val="005825AA"/>
    <w:rsid w:val="00582842"/>
    <w:rsid w:val="00582962"/>
    <w:rsid w:val="00582DD9"/>
    <w:rsid w:val="00582F58"/>
    <w:rsid w:val="00583379"/>
    <w:rsid w:val="0058376B"/>
    <w:rsid w:val="00584D7A"/>
    <w:rsid w:val="005850D4"/>
    <w:rsid w:val="00585922"/>
    <w:rsid w:val="00585AF7"/>
    <w:rsid w:val="00585ED6"/>
    <w:rsid w:val="00585F78"/>
    <w:rsid w:val="0058618A"/>
    <w:rsid w:val="00586299"/>
    <w:rsid w:val="00586327"/>
    <w:rsid w:val="00586390"/>
    <w:rsid w:val="0058718A"/>
    <w:rsid w:val="005874B5"/>
    <w:rsid w:val="0058767A"/>
    <w:rsid w:val="0058790A"/>
    <w:rsid w:val="00590E7C"/>
    <w:rsid w:val="005911D0"/>
    <w:rsid w:val="00591F0E"/>
    <w:rsid w:val="005922D3"/>
    <w:rsid w:val="0059260B"/>
    <w:rsid w:val="005926BA"/>
    <w:rsid w:val="005926F2"/>
    <w:rsid w:val="00592821"/>
    <w:rsid w:val="005928D8"/>
    <w:rsid w:val="00592C18"/>
    <w:rsid w:val="00593821"/>
    <w:rsid w:val="0059391D"/>
    <w:rsid w:val="00593AAD"/>
    <w:rsid w:val="00593E3E"/>
    <w:rsid w:val="00594969"/>
    <w:rsid w:val="00594C13"/>
    <w:rsid w:val="00594E57"/>
    <w:rsid w:val="0059516B"/>
    <w:rsid w:val="00595480"/>
    <w:rsid w:val="00595738"/>
    <w:rsid w:val="00595E14"/>
    <w:rsid w:val="00595EC4"/>
    <w:rsid w:val="005961C1"/>
    <w:rsid w:val="005977E6"/>
    <w:rsid w:val="00597AEF"/>
    <w:rsid w:val="00597D5D"/>
    <w:rsid w:val="005A0398"/>
    <w:rsid w:val="005A03D7"/>
    <w:rsid w:val="005A0663"/>
    <w:rsid w:val="005A082A"/>
    <w:rsid w:val="005A0915"/>
    <w:rsid w:val="005A0F6D"/>
    <w:rsid w:val="005A15E6"/>
    <w:rsid w:val="005A16D4"/>
    <w:rsid w:val="005A1838"/>
    <w:rsid w:val="005A19C8"/>
    <w:rsid w:val="005A1A01"/>
    <w:rsid w:val="005A1A90"/>
    <w:rsid w:val="005A1BFE"/>
    <w:rsid w:val="005A29BF"/>
    <w:rsid w:val="005A2B0F"/>
    <w:rsid w:val="005A2D58"/>
    <w:rsid w:val="005A2F32"/>
    <w:rsid w:val="005A3391"/>
    <w:rsid w:val="005A35C1"/>
    <w:rsid w:val="005A3865"/>
    <w:rsid w:val="005A39A1"/>
    <w:rsid w:val="005A39C7"/>
    <w:rsid w:val="005A3FE1"/>
    <w:rsid w:val="005A4025"/>
    <w:rsid w:val="005A423E"/>
    <w:rsid w:val="005A4B2D"/>
    <w:rsid w:val="005A4CCE"/>
    <w:rsid w:val="005A5032"/>
    <w:rsid w:val="005A5483"/>
    <w:rsid w:val="005A5698"/>
    <w:rsid w:val="005A59AF"/>
    <w:rsid w:val="005A5C18"/>
    <w:rsid w:val="005A60CA"/>
    <w:rsid w:val="005A66F2"/>
    <w:rsid w:val="005A7006"/>
    <w:rsid w:val="005A712D"/>
    <w:rsid w:val="005A74E1"/>
    <w:rsid w:val="005A757D"/>
    <w:rsid w:val="005A7857"/>
    <w:rsid w:val="005A7D27"/>
    <w:rsid w:val="005A7D4F"/>
    <w:rsid w:val="005A7D8E"/>
    <w:rsid w:val="005A7F4A"/>
    <w:rsid w:val="005B0191"/>
    <w:rsid w:val="005B030D"/>
    <w:rsid w:val="005B118B"/>
    <w:rsid w:val="005B14DB"/>
    <w:rsid w:val="005B1664"/>
    <w:rsid w:val="005B176B"/>
    <w:rsid w:val="005B18D7"/>
    <w:rsid w:val="005B1A57"/>
    <w:rsid w:val="005B1BD7"/>
    <w:rsid w:val="005B238E"/>
    <w:rsid w:val="005B26AA"/>
    <w:rsid w:val="005B26DA"/>
    <w:rsid w:val="005B2866"/>
    <w:rsid w:val="005B2FC7"/>
    <w:rsid w:val="005B307B"/>
    <w:rsid w:val="005B356B"/>
    <w:rsid w:val="005B364B"/>
    <w:rsid w:val="005B39AE"/>
    <w:rsid w:val="005B3BC6"/>
    <w:rsid w:val="005B3C31"/>
    <w:rsid w:val="005B3F3D"/>
    <w:rsid w:val="005B4085"/>
    <w:rsid w:val="005B40A4"/>
    <w:rsid w:val="005B44ED"/>
    <w:rsid w:val="005B4935"/>
    <w:rsid w:val="005B4E9A"/>
    <w:rsid w:val="005B4F6E"/>
    <w:rsid w:val="005B5157"/>
    <w:rsid w:val="005B57C1"/>
    <w:rsid w:val="005B5997"/>
    <w:rsid w:val="005B602C"/>
    <w:rsid w:val="005B61A6"/>
    <w:rsid w:val="005B6ACA"/>
    <w:rsid w:val="005B77D4"/>
    <w:rsid w:val="005B7DC5"/>
    <w:rsid w:val="005C01D1"/>
    <w:rsid w:val="005C0851"/>
    <w:rsid w:val="005C0BCB"/>
    <w:rsid w:val="005C12AC"/>
    <w:rsid w:val="005C17D4"/>
    <w:rsid w:val="005C1ED7"/>
    <w:rsid w:val="005C204C"/>
    <w:rsid w:val="005C2443"/>
    <w:rsid w:val="005C25EE"/>
    <w:rsid w:val="005C27AA"/>
    <w:rsid w:val="005C2896"/>
    <w:rsid w:val="005C2A0B"/>
    <w:rsid w:val="005C2D8C"/>
    <w:rsid w:val="005C344B"/>
    <w:rsid w:val="005C361A"/>
    <w:rsid w:val="005C439F"/>
    <w:rsid w:val="005C465D"/>
    <w:rsid w:val="005C4A16"/>
    <w:rsid w:val="005C4D1D"/>
    <w:rsid w:val="005C4E41"/>
    <w:rsid w:val="005C4E8A"/>
    <w:rsid w:val="005C4F3C"/>
    <w:rsid w:val="005C5C16"/>
    <w:rsid w:val="005C6268"/>
    <w:rsid w:val="005C6605"/>
    <w:rsid w:val="005C677A"/>
    <w:rsid w:val="005C6C2D"/>
    <w:rsid w:val="005C74E5"/>
    <w:rsid w:val="005C77A2"/>
    <w:rsid w:val="005C7E66"/>
    <w:rsid w:val="005D015B"/>
    <w:rsid w:val="005D06B1"/>
    <w:rsid w:val="005D0997"/>
    <w:rsid w:val="005D1510"/>
    <w:rsid w:val="005D19CD"/>
    <w:rsid w:val="005D1C73"/>
    <w:rsid w:val="005D1EB8"/>
    <w:rsid w:val="005D24ED"/>
    <w:rsid w:val="005D2A68"/>
    <w:rsid w:val="005D301D"/>
    <w:rsid w:val="005D36D1"/>
    <w:rsid w:val="005D3C2C"/>
    <w:rsid w:val="005D54BA"/>
    <w:rsid w:val="005D57E6"/>
    <w:rsid w:val="005D62F2"/>
    <w:rsid w:val="005D67D5"/>
    <w:rsid w:val="005D70B8"/>
    <w:rsid w:val="005D7471"/>
    <w:rsid w:val="005D7876"/>
    <w:rsid w:val="005E01DA"/>
    <w:rsid w:val="005E02A7"/>
    <w:rsid w:val="005E052D"/>
    <w:rsid w:val="005E072A"/>
    <w:rsid w:val="005E0E9B"/>
    <w:rsid w:val="005E0F6C"/>
    <w:rsid w:val="005E0FCC"/>
    <w:rsid w:val="005E1079"/>
    <w:rsid w:val="005E1409"/>
    <w:rsid w:val="005E1AEC"/>
    <w:rsid w:val="005E1C24"/>
    <w:rsid w:val="005E1EE2"/>
    <w:rsid w:val="005E23F3"/>
    <w:rsid w:val="005E293C"/>
    <w:rsid w:val="005E3C03"/>
    <w:rsid w:val="005E4F45"/>
    <w:rsid w:val="005E51C8"/>
    <w:rsid w:val="005E576C"/>
    <w:rsid w:val="005E5BB8"/>
    <w:rsid w:val="005E5DA9"/>
    <w:rsid w:val="005E6251"/>
    <w:rsid w:val="005E62AF"/>
    <w:rsid w:val="005E6DDE"/>
    <w:rsid w:val="005E6E3F"/>
    <w:rsid w:val="005E6E9B"/>
    <w:rsid w:val="005E7197"/>
    <w:rsid w:val="005E7258"/>
    <w:rsid w:val="005E7AF5"/>
    <w:rsid w:val="005F04EC"/>
    <w:rsid w:val="005F06CB"/>
    <w:rsid w:val="005F09C7"/>
    <w:rsid w:val="005F0C37"/>
    <w:rsid w:val="005F0D38"/>
    <w:rsid w:val="005F0D90"/>
    <w:rsid w:val="005F1349"/>
    <w:rsid w:val="005F180D"/>
    <w:rsid w:val="005F1F5D"/>
    <w:rsid w:val="005F205A"/>
    <w:rsid w:val="005F20E5"/>
    <w:rsid w:val="005F2100"/>
    <w:rsid w:val="005F2408"/>
    <w:rsid w:val="005F25B2"/>
    <w:rsid w:val="005F2902"/>
    <w:rsid w:val="005F3326"/>
    <w:rsid w:val="005F3436"/>
    <w:rsid w:val="005F36CC"/>
    <w:rsid w:val="005F3EE2"/>
    <w:rsid w:val="005F4035"/>
    <w:rsid w:val="005F405F"/>
    <w:rsid w:val="005F4386"/>
    <w:rsid w:val="005F5E5F"/>
    <w:rsid w:val="005F611D"/>
    <w:rsid w:val="005F6ACD"/>
    <w:rsid w:val="005F78EC"/>
    <w:rsid w:val="005F7C62"/>
    <w:rsid w:val="00600750"/>
    <w:rsid w:val="006016B5"/>
    <w:rsid w:val="00601806"/>
    <w:rsid w:val="00601F49"/>
    <w:rsid w:val="00603278"/>
    <w:rsid w:val="006035F9"/>
    <w:rsid w:val="006036CF"/>
    <w:rsid w:val="0060371F"/>
    <w:rsid w:val="00603AE9"/>
    <w:rsid w:val="00604108"/>
    <w:rsid w:val="0060428A"/>
    <w:rsid w:val="00604FC8"/>
    <w:rsid w:val="006053E7"/>
    <w:rsid w:val="0060559C"/>
    <w:rsid w:val="00605B61"/>
    <w:rsid w:val="00605E9C"/>
    <w:rsid w:val="00607B1F"/>
    <w:rsid w:val="00607E9D"/>
    <w:rsid w:val="006105ED"/>
    <w:rsid w:val="00610DAB"/>
    <w:rsid w:val="006117FF"/>
    <w:rsid w:val="00611CF8"/>
    <w:rsid w:val="00612818"/>
    <w:rsid w:val="00612D47"/>
    <w:rsid w:val="00612EA5"/>
    <w:rsid w:val="00613598"/>
    <w:rsid w:val="0061396F"/>
    <w:rsid w:val="00613A5F"/>
    <w:rsid w:val="0061416B"/>
    <w:rsid w:val="006145B6"/>
    <w:rsid w:val="006149F2"/>
    <w:rsid w:val="00614D6B"/>
    <w:rsid w:val="00615092"/>
    <w:rsid w:val="00615644"/>
    <w:rsid w:val="0061578D"/>
    <w:rsid w:val="00615B91"/>
    <w:rsid w:val="00615C27"/>
    <w:rsid w:val="00615D37"/>
    <w:rsid w:val="00616FDF"/>
    <w:rsid w:val="0061735F"/>
    <w:rsid w:val="00617898"/>
    <w:rsid w:val="00617A97"/>
    <w:rsid w:val="00617D5C"/>
    <w:rsid w:val="00620C78"/>
    <w:rsid w:val="00620F1F"/>
    <w:rsid w:val="0062102D"/>
    <w:rsid w:val="0062112D"/>
    <w:rsid w:val="00621966"/>
    <w:rsid w:val="00621FA5"/>
    <w:rsid w:val="006220FD"/>
    <w:rsid w:val="00622380"/>
    <w:rsid w:val="00622904"/>
    <w:rsid w:val="00623098"/>
    <w:rsid w:val="006230F3"/>
    <w:rsid w:val="00623F4B"/>
    <w:rsid w:val="00624459"/>
    <w:rsid w:val="00624722"/>
    <w:rsid w:val="00625014"/>
    <w:rsid w:val="006251B5"/>
    <w:rsid w:val="00625741"/>
    <w:rsid w:val="00625A22"/>
    <w:rsid w:val="00625EE4"/>
    <w:rsid w:val="00626235"/>
    <w:rsid w:val="00627A7D"/>
    <w:rsid w:val="006305D6"/>
    <w:rsid w:val="006309E7"/>
    <w:rsid w:val="00630DD4"/>
    <w:rsid w:val="006317E7"/>
    <w:rsid w:val="00631A53"/>
    <w:rsid w:val="00632A88"/>
    <w:rsid w:val="0063301F"/>
    <w:rsid w:val="006333EE"/>
    <w:rsid w:val="00633564"/>
    <w:rsid w:val="0063383C"/>
    <w:rsid w:val="00633883"/>
    <w:rsid w:val="00633AFA"/>
    <w:rsid w:val="00633D1C"/>
    <w:rsid w:val="00633F53"/>
    <w:rsid w:val="00633F9A"/>
    <w:rsid w:val="0063538B"/>
    <w:rsid w:val="0063575D"/>
    <w:rsid w:val="00635B2F"/>
    <w:rsid w:val="00635B90"/>
    <w:rsid w:val="00635D1F"/>
    <w:rsid w:val="00635F41"/>
    <w:rsid w:val="006367E5"/>
    <w:rsid w:val="00636994"/>
    <w:rsid w:val="00636A1C"/>
    <w:rsid w:val="00636F72"/>
    <w:rsid w:val="00637185"/>
    <w:rsid w:val="0063771E"/>
    <w:rsid w:val="00637914"/>
    <w:rsid w:val="0063794B"/>
    <w:rsid w:val="00637C49"/>
    <w:rsid w:val="006401B5"/>
    <w:rsid w:val="00640416"/>
    <w:rsid w:val="00640EF7"/>
    <w:rsid w:val="00640F2E"/>
    <w:rsid w:val="00641284"/>
    <w:rsid w:val="006413ED"/>
    <w:rsid w:val="0064170B"/>
    <w:rsid w:val="00641D09"/>
    <w:rsid w:val="00641E24"/>
    <w:rsid w:val="00641F51"/>
    <w:rsid w:val="006421A1"/>
    <w:rsid w:val="006422ED"/>
    <w:rsid w:val="0064246E"/>
    <w:rsid w:val="006428D1"/>
    <w:rsid w:val="00642A70"/>
    <w:rsid w:val="00642DCA"/>
    <w:rsid w:val="00643D92"/>
    <w:rsid w:val="00644BFB"/>
    <w:rsid w:val="00644CB2"/>
    <w:rsid w:val="00645867"/>
    <w:rsid w:val="00646423"/>
    <w:rsid w:val="00646682"/>
    <w:rsid w:val="006467C5"/>
    <w:rsid w:val="00646DA6"/>
    <w:rsid w:val="00646FDA"/>
    <w:rsid w:val="00647252"/>
    <w:rsid w:val="00647703"/>
    <w:rsid w:val="00647765"/>
    <w:rsid w:val="006477C0"/>
    <w:rsid w:val="00647EC4"/>
    <w:rsid w:val="0065000A"/>
    <w:rsid w:val="00650614"/>
    <w:rsid w:val="0065081C"/>
    <w:rsid w:val="00650E20"/>
    <w:rsid w:val="00651126"/>
    <w:rsid w:val="00651984"/>
    <w:rsid w:val="00651D3A"/>
    <w:rsid w:val="00652241"/>
    <w:rsid w:val="006524EC"/>
    <w:rsid w:val="00652570"/>
    <w:rsid w:val="006526B6"/>
    <w:rsid w:val="006531B4"/>
    <w:rsid w:val="00653244"/>
    <w:rsid w:val="00653C27"/>
    <w:rsid w:val="0065406A"/>
    <w:rsid w:val="006541F1"/>
    <w:rsid w:val="00654457"/>
    <w:rsid w:val="006547D8"/>
    <w:rsid w:val="00655273"/>
    <w:rsid w:val="006553C0"/>
    <w:rsid w:val="006554EC"/>
    <w:rsid w:val="00655BD3"/>
    <w:rsid w:val="006564BB"/>
    <w:rsid w:val="006565B3"/>
    <w:rsid w:val="006578C8"/>
    <w:rsid w:val="00657C83"/>
    <w:rsid w:val="00657ED1"/>
    <w:rsid w:val="006605DF"/>
    <w:rsid w:val="006606A0"/>
    <w:rsid w:val="00660F1F"/>
    <w:rsid w:val="0066106D"/>
    <w:rsid w:val="006618B2"/>
    <w:rsid w:val="006618FF"/>
    <w:rsid w:val="00661A59"/>
    <w:rsid w:val="00661B1F"/>
    <w:rsid w:val="00661F45"/>
    <w:rsid w:val="006620BC"/>
    <w:rsid w:val="006622A8"/>
    <w:rsid w:val="00662696"/>
    <w:rsid w:val="0066309D"/>
    <w:rsid w:val="00663427"/>
    <w:rsid w:val="006635EC"/>
    <w:rsid w:val="00663E93"/>
    <w:rsid w:val="00664002"/>
    <w:rsid w:val="00664BC0"/>
    <w:rsid w:val="00664CE0"/>
    <w:rsid w:val="006652DE"/>
    <w:rsid w:val="00665DCD"/>
    <w:rsid w:val="006661B0"/>
    <w:rsid w:val="00666688"/>
    <w:rsid w:val="0066679C"/>
    <w:rsid w:val="0066786F"/>
    <w:rsid w:val="00667A59"/>
    <w:rsid w:val="00667B9A"/>
    <w:rsid w:val="00667DFD"/>
    <w:rsid w:val="006709D2"/>
    <w:rsid w:val="00670D90"/>
    <w:rsid w:val="006713FC"/>
    <w:rsid w:val="00671780"/>
    <w:rsid w:val="006717F0"/>
    <w:rsid w:val="00671C08"/>
    <w:rsid w:val="00671DEF"/>
    <w:rsid w:val="00672072"/>
    <w:rsid w:val="00672075"/>
    <w:rsid w:val="0067248F"/>
    <w:rsid w:val="00672A6A"/>
    <w:rsid w:val="00672D06"/>
    <w:rsid w:val="00672FFF"/>
    <w:rsid w:val="0067324B"/>
    <w:rsid w:val="0067326D"/>
    <w:rsid w:val="0067360E"/>
    <w:rsid w:val="00673F4C"/>
    <w:rsid w:val="00674776"/>
    <w:rsid w:val="00676415"/>
    <w:rsid w:val="006765CF"/>
    <w:rsid w:val="00676623"/>
    <w:rsid w:val="006768C5"/>
    <w:rsid w:val="00676ADC"/>
    <w:rsid w:val="006770D8"/>
    <w:rsid w:val="00677417"/>
    <w:rsid w:val="00677E4C"/>
    <w:rsid w:val="00677F49"/>
    <w:rsid w:val="00680696"/>
    <w:rsid w:val="00680AE5"/>
    <w:rsid w:val="00680F12"/>
    <w:rsid w:val="00681C1F"/>
    <w:rsid w:val="00681E08"/>
    <w:rsid w:val="00682318"/>
    <w:rsid w:val="00682585"/>
    <w:rsid w:val="0068279C"/>
    <w:rsid w:val="0068282C"/>
    <w:rsid w:val="00682B8D"/>
    <w:rsid w:val="00682DFD"/>
    <w:rsid w:val="00683F55"/>
    <w:rsid w:val="00683FD5"/>
    <w:rsid w:val="0068433D"/>
    <w:rsid w:val="006844BD"/>
    <w:rsid w:val="006845A0"/>
    <w:rsid w:val="00684CF3"/>
    <w:rsid w:val="00684D72"/>
    <w:rsid w:val="00684E37"/>
    <w:rsid w:val="00684EFB"/>
    <w:rsid w:val="00685635"/>
    <w:rsid w:val="00685A74"/>
    <w:rsid w:val="00685BB4"/>
    <w:rsid w:val="00685D99"/>
    <w:rsid w:val="00685F01"/>
    <w:rsid w:val="00686AC3"/>
    <w:rsid w:val="00686C1A"/>
    <w:rsid w:val="00686CAB"/>
    <w:rsid w:val="0068700E"/>
    <w:rsid w:val="006871E1"/>
    <w:rsid w:val="00687FEB"/>
    <w:rsid w:val="006909D6"/>
    <w:rsid w:val="00690B08"/>
    <w:rsid w:val="006916D0"/>
    <w:rsid w:val="00692364"/>
    <w:rsid w:val="00692526"/>
    <w:rsid w:val="00692867"/>
    <w:rsid w:val="006928FB"/>
    <w:rsid w:val="00692D8D"/>
    <w:rsid w:val="00692DA1"/>
    <w:rsid w:val="00693597"/>
    <w:rsid w:val="006938D1"/>
    <w:rsid w:val="00693BC3"/>
    <w:rsid w:val="00694603"/>
    <w:rsid w:val="00694CF0"/>
    <w:rsid w:val="00694D7E"/>
    <w:rsid w:val="00694D9D"/>
    <w:rsid w:val="00694E66"/>
    <w:rsid w:val="00695849"/>
    <w:rsid w:val="00695893"/>
    <w:rsid w:val="00696BD7"/>
    <w:rsid w:val="00696EB2"/>
    <w:rsid w:val="00697136"/>
    <w:rsid w:val="0069725D"/>
    <w:rsid w:val="006978B6"/>
    <w:rsid w:val="006A09BB"/>
    <w:rsid w:val="006A0C32"/>
    <w:rsid w:val="006A0CF7"/>
    <w:rsid w:val="006A109C"/>
    <w:rsid w:val="006A18FD"/>
    <w:rsid w:val="006A2221"/>
    <w:rsid w:val="006A22A2"/>
    <w:rsid w:val="006A2364"/>
    <w:rsid w:val="006A23C4"/>
    <w:rsid w:val="006A3A8E"/>
    <w:rsid w:val="006A3B5A"/>
    <w:rsid w:val="006A41CA"/>
    <w:rsid w:val="006A4FBB"/>
    <w:rsid w:val="006A4FE1"/>
    <w:rsid w:val="006A6241"/>
    <w:rsid w:val="006A6270"/>
    <w:rsid w:val="006A680D"/>
    <w:rsid w:val="006A6A87"/>
    <w:rsid w:val="006A6BC6"/>
    <w:rsid w:val="006A7348"/>
    <w:rsid w:val="006A7661"/>
    <w:rsid w:val="006A7CC2"/>
    <w:rsid w:val="006B0861"/>
    <w:rsid w:val="006B0A0E"/>
    <w:rsid w:val="006B0E24"/>
    <w:rsid w:val="006B0F2A"/>
    <w:rsid w:val="006B158E"/>
    <w:rsid w:val="006B15BA"/>
    <w:rsid w:val="006B176D"/>
    <w:rsid w:val="006B1819"/>
    <w:rsid w:val="006B1852"/>
    <w:rsid w:val="006B195B"/>
    <w:rsid w:val="006B19DB"/>
    <w:rsid w:val="006B2519"/>
    <w:rsid w:val="006B2C45"/>
    <w:rsid w:val="006B3269"/>
    <w:rsid w:val="006B37F1"/>
    <w:rsid w:val="006B3A16"/>
    <w:rsid w:val="006B3BA7"/>
    <w:rsid w:val="006B3FE0"/>
    <w:rsid w:val="006B4010"/>
    <w:rsid w:val="006B44D8"/>
    <w:rsid w:val="006B4725"/>
    <w:rsid w:val="006B487C"/>
    <w:rsid w:val="006B49CD"/>
    <w:rsid w:val="006B4CED"/>
    <w:rsid w:val="006B51C4"/>
    <w:rsid w:val="006B5526"/>
    <w:rsid w:val="006B5B80"/>
    <w:rsid w:val="006B5BE1"/>
    <w:rsid w:val="006B6603"/>
    <w:rsid w:val="006B6716"/>
    <w:rsid w:val="006B6ADD"/>
    <w:rsid w:val="006C0058"/>
    <w:rsid w:val="006C0255"/>
    <w:rsid w:val="006C0639"/>
    <w:rsid w:val="006C0AD5"/>
    <w:rsid w:val="006C1624"/>
    <w:rsid w:val="006C18FD"/>
    <w:rsid w:val="006C1F04"/>
    <w:rsid w:val="006C287E"/>
    <w:rsid w:val="006C2A44"/>
    <w:rsid w:val="006C2B10"/>
    <w:rsid w:val="006C36CE"/>
    <w:rsid w:val="006C374E"/>
    <w:rsid w:val="006C387B"/>
    <w:rsid w:val="006C388E"/>
    <w:rsid w:val="006C3AC3"/>
    <w:rsid w:val="006C3F10"/>
    <w:rsid w:val="006C4200"/>
    <w:rsid w:val="006C42D0"/>
    <w:rsid w:val="006C43F2"/>
    <w:rsid w:val="006C4643"/>
    <w:rsid w:val="006C473D"/>
    <w:rsid w:val="006C48F7"/>
    <w:rsid w:val="006C5503"/>
    <w:rsid w:val="006C5A1B"/>
    <w:rsid w:val="006C674E"/>
    <w:rsid w:val="006C70BF"/>
    <w:rsid w:val="006C75D6"/>
    <w:rsid w:val="006C7695"/>
    <w:rsid w:val="006C7A58"/>
    <w:rsid w:val="006C7BD1"/>
    <w:rsid w:val="006C7FB1"/>
    <w:rsid w:val="006D053C"/>
    <w:rsid w:val="006D0755"/>
    <w:rsid w:val="006D0974"/>
    <w:rsid w:val="006D1121"/>
    <w:rsid w:val="006D1265"/>
    <w:rsid w:val="006D130C"/>
    <w:rsid w:val="006D13C6"/>
    <w:rsid w:val="006D1E26"/>
    <w:rsid w:val="006D1FE5"/>
    <w:rsid w:val="006D277E"/>
    <w:rsid w:val="006D299A"/>
    <w:rsid w:val="006D2D6F"/>
    <w:rsid w:val="006D3891"/>
    <w:rsid w:val="006D398D"/>
    <w:rsid w:val="006D3B89"/>
    <w:rsid w:val="006D3BFF"/>
    <w:rsid w:val="006D3D0C"/>
    <w:rsid w:val="006D4194"/>
    <w:rsid w:val="006D4436"/>
    <w:rsid w:val="006D44A8"/>
    <w:rsid w:val="006D4554"/>
    <w:rsid w:val="006D49D7"/>
    <w:rsid w:val="006D4A20"/>
    <w:rsid w:val="006D4CBF"/>
    <w:rsid w:val="006D4D57"/>
    <w:rsid w:val="006D5092"/>
    <w:rsid w:val="006D58FF"/>
    <w:rsid w:val="006D595D"/>
    <w:rsid w:val="006D609D"/>
    <w:rsid w:val="006D6612"/>
    <w:rsid w:val="006D693E"/>
    <w:rsid w:val="006D6B00"/>
    <w:rsid w:val="006D6E9A"/>
    <w:rsid w:val="006D6FAE"/>
    <w:rsid w:val="006D73BA"/>
    <w:rsid w:val="006D7D1E"/>
    <w:rsid w:val="006D7D6A"/>
    <w:rsid w:val="006D7EAC"/>
    <w:rsid w:val="006E0202"/>
    <w:rsid w:val="006E0609"/>
    <w:rsid w:val="006E1099"/>
    <w:rsid w:val="006E1635"/>
    <w:rsid w:val="006E1CF8"/>
    <w:rsid w:val="006E2A9B"/>
    <w:rsid w:val="006E2C9C"/>
    <w:rsid w:val="006E2CF5"/>
    <w:rsid w:val="006E304A"/>
    <w:rsid w:val="006E3191"/>
    <w:rsid w:val="006E31B9"/>
    <w:rsid w:val="006E32F2"/>
    <w:rsid w:val="006E3430"/>
    <w:rsid w:val="006E3B22"/>
    <w:rsid w:val="006E3DA6"/>
    <w:rsid w:val="006E3E6C"/>
    <w:rsid w:val="006E3F2D"/>
    <w:rsid w:val="006E40D0"/>
    <w:rsid w:val="006E43AC"/>
    <w:rsid w:val="006E44B7"/>
    <w:rsid w:val="006E466F"/>
    <w:rsid w:val="006E49C1"/>
    <w:rsid w:val="006E4C24"/>
    <w:rsid w:val="006E4F28"/>
    <w:rsid w:val="006E5137"/>
    <w:rsid w:val="006E5F8B"/>
    <w:rsid w:val="006E662B"/>
    <w:rsid w:val="006E710F"/>
    <w:rsid w:val="006E7B0B"/>
    <w:rsid w:val="006E7BDA"/>
    <w:rsid w:val="006F0039"/>
    <w:rsid w:val="006F03A5"/>
    <w:rsid w:val="006F0DB7"/>
    <w:rsid w:val="006F1921"/>
    <w:rsid w:val="006F1A7F"/>
    <w:rsid w:val="006F1DE8"/>
    <w:rsid w:val="006F1FEC"/>
    <w:rsid w:val="006F2108"/>
    <w:rsid w:val="006F22DF"/>
    <w:rsid w:val="006F23D2"/>
    <w:rsid w:val="006F27AD"/>
    <w:rsid w:val="006F28D6"/>
    <w:rsid w:val="006F2A48"/>
    <w:rsid w:val="006F3177"/>
    <w:rsid w:val="006F31B9"/>
    <w:rsid w:val="006F3214"/>
    <w:rsid w:val="006F3574"/>
    <w:rsid w:val="006F3722"/>
    <w:rsid w:val="006F39EE"/>
    <w:rsid w:val="006F3B9D"/>
    <w:rsid w:val="006F41FD"/>
    <w:rsid w:val="006F517A"/>
    <w:rsid w:val="006F54D1"/>
    <w:rsid w:val="006F5B95"/>
    <w:rsid w:val="006F72F6"/>
    <w:rsid w:val="006F7338"/>
    <w:rsid w:val="006F76E8"/>
    <w:rsid w:val="006F787E"/>
    <w:rsid w:val="006F79BA"/>
    <w:rsid w:val="00700312"/>
    <w:rsid w:val="007003AB"/>
    <w:rsid w:val="00700EA3"/>
    <w:rsid w:val="007012DE"/>
    <w:rsid w:val="007015C3"/>
    <w:rsid w:val="00701999"/>
    <w:rsid w:val="007019E0"/>
    <w:rsid w:val="00701E0D"/>
    <w:rsid w:val="00701E25"/>
    <w:rsid w:val="00701E49"/>
    <w:rsid w:val="0070273A"/>
    <w:rsid w:val="00702CD3"/>
    <w:rsid w:val="007030F2"/>
    <w:rsid w:val="0070326F"/>
    <w:rsid w:val="0070338C"/>
    <w:rsid w:val="007037EA"/>
    <w:rsid w:val="00704052"/>
    <w:rsid w:val="0070455B"/>
    <w:rsid w:val="007046A9"/>
    <w:rsid w:val="007050A7"/>
    <w:rsid w:val="0070578B"/>
    <w:rsid w:val="00705917"/>
    <w:rsid w:val="007061BA"/>
    <w:rsid w:val="00706578"/>
    <w:rsid w:val="007065B2"/>
    <w:rsid w:val="0070666A"/>
    <w:rsid w:val="00706790"/>
    <w:rsid w:val="00706A60"/>
    <w:rsid w:val="00706FBD"/>
    <w:rsid w:val="0070759F"/>
    <w:rsid w:val="007076D3"/>
    <w:rsid w:val="00710A9A"/>
    <w:rsid w:val="00710FC8"/>
    <w:rsid w:val="0071114F"/>
    <w:rsid w:val="0071155C"/>
    <w:rsid w:val="00711EBD"/>
    <w:rsid w:val="007120DC"/>
    <w:rsid w:val="00712A23"/>
    <w:rsid w:val="00712C7B"/>
    <w:rsid w:val="0071301E"/>
    <w:rsid w:val="0071336F"/>
    <w:rsid w:val="007133C0"/>
    <w:rsid w:val="00713489"/>
    <w:rsid w:val="007136F7"/>
    <w:rsid w:val="007137D9"/>
    <w:rsid w:val="00713E79"/>
    <w:rsid w:val="00714791"/>
    <w:rsid w:val="00714B8F"/>
    <w:rsid w:val="0071512C"/>
    <w:rsid w:val="00715616"/>
    <w:rsid w:val="007158E2"/>
    <w:rsid w:val="00715BEB"/>
    <w:rsid w:val="00716084"/>
    <w:rsid w:val="00716183"/>
    <w:rsid w:val="00716391"/>
    <w:rsid w:val="007166D2"/>
    <w:rsid w:val="007166EC"/>
    <w:rsid w:val="007168C3"/>
    <w:rsid w:val="00716A4B"/>
    <w:rsid w:val="00717D05"/>
    <w:rsid w:val="00717DA4"/>
    <w:rsid w:val="0072003E"/>
    <w:rsid w:val="0072084C"/>
    <w:rsid w:val="00720F22"/>
    <w:rsid w:val="00720FC0"/>
    <w:rsid w:val="00721D23"/>
    <w:rsid w:val="00721D47"/>
    <w:rsid w:val="00721E96"/>
    <w:rsid w:val="007222D9"/>
    <w:rsid w:val="00722EE1"/>
    <w:rsid w:val="00723128"/>
    <w:rsid w:val="007239DC"/>
    <w:rsid w:val="00723CE0"/>
    <w:rsid w:val="00724373"/>
    <w:rsid w:val="00724507"/>
    <w:rsid w:val="00724710"/>
    <w:rsid w:val="00724E4B"/>
    <w:rsid w:val="0072516D"/>
    <w:rsid w:val="00725314"/>
    <w:rsid w:val="00725F74"/>
    <w:rsid w:val="00726742"/>
    <w:rsid w:val="007267BE"/>
    <w:rsid w:val="00726AB3"/>
    <w:rsid w:val="00726ADD"/>
    <w:rsid w:val="007274DF"/>
    <w:rsid w:val="00727647"/>
    <w:rsid w:val="007305F6"/>
    <w:rsid w:val="00730D5C"/>
    <w:rsid w:val="00730EED"/>
    <w:rsid w:val="00731B5F"/>
    <w:rsid w:val="00731C12"/>
    <w:rsid w:val="00732096"/>
    <w:rsid w:val="007320E6"/>
    <w:rsid w:val="00732203"/>
    <w:rsid w:val="007325B2"/>
    <w:rsid w:val="0073275D"/>
    <w:rsid w:val="007331EC"/>
    <w:rsid w:val="007332EC"/>
    <w:rsid w:val="0073334B"/>
    <w:rsid w:val="0073356E"/>
    <w:rsid w:val="00733751"/>
    <w:rsid w:val="0073381D"/>
    <w:rsid w:val="00733C1C"/>
    <w:rsid w:val="00733F67"/>
    <w:rsid w:val="00734464"/>
    <w:rsid w:val="00734A15"/>
    <w:rsid w:val="00735468"/>
    <w:rsid w:val="00735477"/>
    <w:rsid w:val="00735732"/>
    <w:rsid w:val="00735B05"/>
    <w:rsid w:val="00735B16"/>
    <w:rsid w:val="00735C57"/>
    <w:rsid w:val="00735C73"/>
    <w:rsid w:val="0073689A"/>
    <w:rsid w:val="00736A09"/>
    <w:rsid w:val="00736EF2"/>
    <w:rsid w:val="00736F13"/>
    <w:rsid w:val="00737025"/>
    <w:rsid w:val="007370B3"/>
    <w:rsid w:val="007370C3"/>
    <w:rsid w:val="00737128"/>
    <w:rsid w:val="00737542"/>
    <w:rsid w:val="007375A9"/>
    <w:rsid w:val="007376F6"/>
    <w:rsid w:val="00737AD7"/>
    <w:rsid w:val="00737B6E"/>
    <w:rsid w:val="007402EA"/>
    <w:rsid w:val="00740798"/>
    <w:rsid w:val="00740F3E"/>
    <w:rsid w:val="00740F5A"/>
    <w:rsid w:val="0074117F"/>
    <w:rsid w:val="00742154"/>
    <w:rsid w:val="007423A4"/>
    <w:rsid w:val="007425A8"/>
    <w:rsid w:val="00742728"/>
    <w:rsid w:val="007437A8"/>
    <w:rsid w:val="00743A7B"/>
    <w:rsid w:val="00745809"/>
    <w:rsid w:val="00746370"/>
    <w:rsid w:val="007466ED"/>
    <w:rsid w:val="007471CA"/>
    <w:rsid w:val="00747412"/>
    <w:rsid w:val="00747442"/>
    <w:rsid w:val="0075085A"/>
    <w:rsid w:val="00750AB6"/>
    <w:rsid w:val="0075155F"/>
    <w:rsid w:val="007515BA"/>
    <w:rsid w:val="00751E49"/>
    <w:rsid w:val="00752016"/>
    <w:rsid w:val="007529A3"/>
    <w:rsid w:val="00752A3C"/>
    <w:rsid w:val="007534D8"/>
    <w:rsid w:val="00753BB5"/>
    <w:rsid w:val="00753D43"/>
    <w:rsid w:val="00754631"/>
    <w:rsid w:val="00754A66"/>
    <w:rsid w:val="00754D14"/>
    <w:rsid w:val="0075615B"/>
    <w:rsid w:val="0075649A"/>
    <w:rsid w:val="007567CE"/>
    <w:rsid w:val="007572DC"/>
    <w:rsid w:val="00757F51"/>
    <w:rsid w:val="007603EC"/>
    <w:rsid w:val="00760672"/>
    <w:rsid w:val="00760A32"/>
    <w:rsid w:val="00760C58"/>
    <w:rsid w:val="0076101A"/>
    <w:rsid w:val="00761694"/>
    <w:rsid w:val="00761756"/>
    <w:rsid w:val="00761DC2"/>
    <w:rsid w:val="00761E8A"/>
    <w:rsid w:val="007622B2"/>
    <w:rsid w:val="0076238D"/>
    <w:rsid w:val="0076258D"/>
    <w:rsid w:val="00762B18"/>
    <w:rsid w:val="00762D3F"/>
    <w:rsid w:val="00763389"/>
    <w:rsid w:val="00763BF1"/>
    <w:rsid w:val="00764A63"/>
    <w:rsid w:val="00764F77"/>
    <w:rsid w:val="00766252"/>
    <w:rsid w:val="00766A7F"/>
    <w:rsid w:val="00766CE7"/>
    <w:rsid w:val="007673F2"/>
    <w:rsid w:val="00767D76"/>
    <w:rsid w:val="00770249"/>
    <w:rsid w:val="00770419"/>
    <w:rsid w:val="00770619"/>
    <w:rsid w:val="00770E6B"/>
    <w:rsid w:val="007718D3"/>
    <w:rsid w:val="00771FC9"/>
    <w:rsid w:val="0077237F"/>
    <w:rsid w:val="00772892"/>
    <w:rsid w:val="00773022"/>
    <w:rsid w:val="00773056"/>
    <w:rsid w:val="007732AA"/>
    <w:rsid w:val="007733B7"/>
    <w:rsid w:val="00773AF9"/>
    <w:rsid w:val="0077409E"/>
    <w:rsid w:val="00774545"/>
    <w:rsid w:val="00774A61"/>
    <w:rsid w:val="00774B77"/>
    <w:rsid w:val="00774D40"/>
    <w:rsid w:val="0077677C"/>
    <w:rsid w:val="00776CD9"/>
    <w:rsid w:val="00776D08"/>
    <w:rsid w:val="007770DC"/>
    <w:rsid w:val="007772A2"/>
    <w:rsid w:val="007773D9"/>
    <w:rsid w:val="0077749C"/>
    <w:rsid w:val="0077761D"/>
    <w:rsid w:val="0077771C"/>
    <w:rsid w:val="00780109"/>
    <w:rsid w:val="007801ED"/>
    <w:rsid w:val="00780401"/>
    <w:rsid w:val="00781488"/>
    <w:rsid w:val="00781573"/>
    <w:rsid w:val="00781DAD"/>
    <w:rsid w:val="00781E4C"/>
    <w:rsid w:val="00782329"/>
    <w:rsid w:val="00782B69"/>
    <w:rsid w:val="00782EC0"/>
    <w:rsid w:val="00783A2C"/>
    <w:rsid w:val="00783E40"/>
    <w:rsid w:val="00783FBB"/>
    <w:rsid w:val="00784772"/>
    <w:rsid w:val="00784967"/>
    <w:rsid w:val="00784CFB"/>
    <w:rsid w:val="00784F0B"/>
    <w:rsid w:val="00784FCD"/>
    <w:rsid w:val="007850E0"/>
    <w:rsid w:val="007855A8"/>
    <w:rsid w:val="007858DA"/>
    <w:rsid w:val="00786116"/>
    <w:rsid w:val="007861FB"/>
    <w:rsid w:val="0078675B"/>
    <w:rsid w:val="00786C50"/>
    <w:rsid w:val="00786CB6"/>
    <w:rsid w:val="00787203"/>
    <w:rsid w:val="00787A6F"/>
    <w:rsid w:val="0079031D"/>
    <w:rsid w:val="007903DA"/>
    <w:rsid w:val="007912C0"/>
    <w:rsid w:val="007913AC"/>
    <w:rsid w:val="00791E96"/>
    <w:rsid w:val="00791F7F"/>
    <w:rsid w:val="00792C21"/>
    <w:rsid w:val="00792E17"/>
    <w:rsid w:val="00792E20"/>
    <w:rsid w:val="00792F02"/>
    <w:rsid w:val="00793114"/>
    <w:rsid w:val="00793223"/>
    <w:rsid w:val="00793D16"/>
    <w:rsid w:val="007940ED"/>
    <w:rsid w:val="0079426E"/>
    <w:rsid w:val="0079559B"/>
    <w:rsid w:val="007958D7"/>
    <w:rsid w:val="00795974"/>
    <w:rsid w:val="00795BF2"/>
    <w:rsid w:val="00795F6C"/>
    <w:rsid w:val="00796664"/>
    <w:rsid w:val="00796BA8"/>
    <w:rsid w:val="00796D0D"/>
    <w:rsid w:val="00797413"/>
    <w:rsid w:val="0079765E"/>
    <w:rsid w:val="00797D42"/>
    <w:rsid w:val="007A0688"/>
    <w:rsid w:val="007A101E"/>
    <w:rsid w:val="007A1E7D"/>
    <w:rsid w:val="007A2670"/>
    <w:rsid w:val="007A278F"/>
    <w:rsid w:val="007A27F1"/>
    <w:rsid w:val="007A2A27"/>
    <w:rsid w:val="007A2AC2"/>
    <w:rsid w:val="007A2EA8"/>
    <w:rsid w:val="007A3028"/>
    <w:rsid w:val="007A30E0"/>
    <w:rsid w:val="007A3269"/>
    <w:rsid w:val="007A3867"/>
    <w:rsid w:val="007A44B5"/>
    <w:rsid w:val="007A47C8"/>
    <w:rsid w:val="007A4CC8"/>
    <w:rsid w:val="007A4E29"/>
    <w:rsid w:val="007A50CE"/>
    <w:rsid w:val="007A5183"/>
    <w:rsid w:val="007A5267"/>
    <w:rsid w:val="007A5621"/>
    <w:rsid w:val="007A5CE9"/>
    <w:rsid w:val="007A65B9"/>
    <w:rsid w:val="007A6AE4"/>
    <w:rsid w:val="007A71D2"/>
    <w:rsid w:val="007A7298"/>
    <w:rsid w:val="007A7394"/>
    <w:rsid w:val="007B14A5"/>
    <w:rsid w:val="007B2421"/>
    <w:rsid w:val="007B24CE"/>
    <w:rsid w:val="007B2514"/>
    <w:rsid w:val="007B2F5B"/>
    <w:rsid w:val="007B3929"/>
    <w:rsid w:val="007B3D28"/>
    <w:rsid w:val="007B3DCA"/>
    <w:rsid w:val="007B4B27"/>
    <w:rsid w:val="007B51D7"/>
    <w:rsid w:val="007B5FD6"/>
    <w:rsid w:val="007B632D"/>
    <w:rsid w:val="007B6CFB"/>
    <w:rsid w:val="007B73BC"/>
    <w:rsid w:val="007B784A"/>
    <w:rsid w:val="007B7DC3"/>
    <w:rsid w:val="007B7EA6"/>
    <w:rsid w:val="007C04E2"/>
    <w:rsid w:val="007C0C80"/>
    <w:rsid w:val="007C13C6"/>
    <w:rsid w:val="007C16D7"/>
    <w:rsid w:val="007C19AC"/>
    <w:rsid w:val="007C1EB1"/>
    <w:rsid w:val="007C2C1F"/>
    <w:rsid w:val="007C4320"/>
    <w:rsid w:val="007C44D9"/>
    <w:rsid w:val="007C4BC4"/>
    <w:rsid w:val="007C4E7A"/>
    <w:rsid w:val="007C4F7C"/>
    <w:rsid w:val="007C5184"/>
    <w:rsid w:val="007C5324"/>
    <w:rsid w:val="007C57C6"/>
    <w:rsid w:val="007C595D"/>
    <w:rsid w:val="007C5B0A"/>
    <w:rsid w:val="007C614C"/>
    <w:rsid w:val="007C64B7"/>
    <w:rsid w:val="007C78E8"/>
    <w:rsid w:val="007C7BA7"/>
    <w:rsid w:val="007C7CAF"/>
    <w:rsid w:val="007C7FC8"/>
    <w:rsid w:val="007D00FC"/>
    <w:rsid w:val="007D0455"/>
    <w:rsid w:val="007D1813"/>
    <w:rsid w:val="007D1AE4"/>
    <w:rsid w:val="007D1C31"/>
    <w:rsid w:val="007D2D30"/>
    <w:rsid w:val="007D2F99"/>
    <w:rsid w:val="007D3117"/>
    <w:rsid w:val="007D321D"/>
    <w:rsid w:val="007D339D"/>
    <w:rsid w:val="007D3B1D"/>
    <w:rsid w:val="007D3BF8"/>
    <w:rsid w:val="007D41B0"/>
    <w:rsid w:val="007D4B0D"/>
    <w:rsid w:val="007D50C5"/>
    <w:rsid w:val="007D55E6"/>
    <w:rsid w:val="007D6455"/>
    <w:rsid w:val="007D64EB"/>
    <w:rsid w:val="007D6D31"/>
    <w:rsid w:val="007D70DF"/>
    <w:rsid w:val="007D7254"/>
    <w:rsid w:val="007D7362"/>
    <w:rsid w:val="007D7D34"/>
    <w:rsid w:val="007D7F37"/>
    <w:rsid w:val="007E1073"/>
    <w:rsid w:val="007E151A"/>
    <w:rsid w:val="007E17E6"/>
    <w:rsid w:val="007E20EB"/>
    <w:rsid w:val="007E227A"/>
    <w:rsid w:val="007E250A"/>
    <w:rsid w:val="007E2522"/>
    <w:rsid w:val="007E272D"/>
    <w:rsid w:val="007E2913"/>
    <w:rsid w:val="007E2C93"/>
    <w:rsid w:val="007E413F"/>
    <w:rsid w:val="007E43E7"/>
    <w:rsid w:val="007E48C7"/>
    <w:rsid w:val="007E4C39"/>
    <w:rsid w:val="007E4D18"/>
    <w:rsid w:val="007E5033"/>
    <w:rsid w:val="007E50E3"/>
    <w:rsid w:val="007E51BB"/>
    <w:rsid w:val="007E52D7"/>
    <w:rsid w:val="007E55DD"/>
    <w:rsid w:val="007E56EA"/>
    <w:rsid w:val="007E5DA0"/>
    <w:rsid w:val="007E5E50"/>
    <w:rsid w:val="007E61A4"/>
    <w:rsid w:val="007E64F9"/>
    <w:rsid w:val="007E65B1"/>
    <w:rsid w:val="007E6C90"/>
    <w:rsid w:val="007E71FE"/>
    <w:rsid w:val="007E7506"/>
    <w:rsid w:val="007E778A"/>
    <w:rsid w:val="007E7C72"/>
    <w:rsid w:val="007E7D18"/>
    <w:rsid w:val="007E7E52"/>
    <w:rsid w:val="007F0BDE"/>
    <w:rsid w:val="007F0EAA"/>
    <w:rsid w:val="007F0F4C"/>
    <w:rsid w:val="007F12D3"/>
    <w:rsid w:val="007F1A74"/>
    <w:rsid w:val="007F1A8E"/>
    <w:rsid w:val="007F1C24"/>
    <w:rsid w:val="007F1D52"/>
    <w:rsid w:val="007F2B5F"/>
    <w:rsid w:val="007F2CC4"/>
    <w:rsid w:val="007F302C"/>
    <w:rsid w:val="007F341F"/>
    <w:rsid w:val="007F3F32"/>
    <w:rsid w:val="007F3F45"/>
    <w:rsid w:val="007F4024"/>
    <w:rsid w:val="007F42A0"/>
    <w:rsid w:val="007F4336"/>
    <w:rsid w:val="007F45BE"/>
    <w:rsid w:val="007F5B83"/>
    <w:rsid w:val="007F5D5C"/>
    <w:rsid w:val="007F70DD"/>
    <w:rsid w:val="007F73A6"/>
    <w:rsid w:val="007F7437"/>
    <w:rsid w:val="007F77E4"/>
    <w:rsid w:val="007F7B9E"/>
    <w:rsid w:val="00800955"/>
    <w:rsid w:val="00800B39"/>
    <w:rsid w:val="00800DE5"/>
    <w:rsid w:val="0080157B"/>
    <w:rsid w:val="00801642"/>
    <w:rsid w:val="00802EE0"/>
    <w:rsid w:val="00803E42"/>
    <w:rsid w:val="00803F8B"/>
    <w:rsid w:val="00804648"/>
    <w:rsid w:val="00804A3B"/>
    <w:rsid w:val="00804F1B"/>
    <w:rsid w:val="008057C8"/>
    <w:rsid w:val="00805D8A"/>
    <w:rsid w:val="00806914"/>
    <w:rsid w:val="00807706"/>
    <w:rsid w:val="00807B5F"/>
    <w:rsid w:val="00807E3A"/>
    <w:rsid w:val="00807F51"/>
    <w:rsid w:val="008104D7"/>
    <w:rsid w:val="008109F4"/>
    <w:rsid w:val="00810F8A"/>
    <w:rsid w:val="00810F91"/>
    <w:rsid w:val="00811041"/>
    <w:rsid w:val="00811880"/>
    <w:rsid w:val="00812012"/>
    <w:rsid w:val="0081255D"/>
    <w:rsid w:val="0081327B"/>
    <w:rsid w:val="0081338A"/>
    <w:rsid w:val="00813AB4"/>
    <w:rsid w:val="00813D67"/>
    <w:rsid w:val="0081449E"/>
    <w:rsid w:val="00814B32"/>
    <w:rsid w:val="00815549"/>
    <w:rsid w:val="00815D78"/>
    <w:rsid w:val="00816905"/>
    <w:rsid w:val="00816CA5"/>
    <w:rsid w:val="008173E6"/>
    <w:rsid w:val="0081747F"/>
    <w:rsid w:val="00817DAA"/>
    <w:rsid w:val="00817DE2"/>
    <w:rsid w:val="00817FCC"/>
    <w:rsid w:val="008210AE"/>
    <w:rsid w:val="00821384"/>
    <w:rsid w:val="008213F8"/>
    <w:rsid w:val="00821954"/>
    <w:rsid w:val="00821957"/>
    <w:rsid w:val="00821CEA"/>
    <w:rsid w:val="00822028"/>
    <w:rsid w:val="0082228E"/>
    <w:rsid w:val="0082238A"/>
    <w:rsid w:val="008227AC"/>
    <w:rsid w:val="00822A8C"/>
    <w:rsid w:val="00823310"/>
    <w:rsid w:val="008233A2"/>
    <w:rsid w:val="0082349C"/>
    <w:rsid w:val="0082390B"/>
    <w:rsid w:val="00823B3F"/>
    <w:rsid w:val="00823C32"/>
    <w:rsid w:val="008240BD"/>
    <w:rsid w:val="008240FA"/>
    <w:rsid w:val="008247C7"/>
    <w:rsid w:val="00825522"/>
    <w:rsid w:val="00825676"/>
    <w:rsid w:val="0082646A"/>
    <w:rsid w:val="0082652E"/>
    <w:rsid w:val="00826996"/>
    <w:rsid w:val="008269C9"/>
    <w:rsid w:val="00826B61"/>
    <w:rsid w:val="00826E1B"/>
    <w:rsid w:val="00826E57"/>
    <w:rsid w:val="008274C3"/>
    <w:rsid w:val="00827DD8"/>
    <w:rsid w:val="00827ECA"/>
    <w:rsid w:val="00827F71"/>
    <w:rsid w:val="008300D0"/>
    <w:rsid w:val="00830680"/>
    <w:rsid w:val="008306CF"/>
    <w:rsid w:val="00831544"/>
    <w:rsid w:val="008316B6"/>
    <w:rsid w:val="00831812"/>
    <w:rsid w:val="00831935"/>
    <w:rsid w:val="008321BC"/>
    <w:rsid w:val="00832805"/>
    <w:rsid w:val="00833F5A"/>
    <w:rsid w:val="00833FDB"/>
    <w:rsid w:val="0083426B"/>
    <w:rsid w:val="008345C2"/>
    <w:rsid w:val="00834797"/>
    <w:rsid w:val="0083638A"/>
    <w:rsid w:val="008365B6"/>
    <w:rsid w:val="00836DCA"/>
    <w:rsid w:val="00836E94"/>
    <w:rsid w:val="008371EE"/>
    <w:rsid w:val="00837354"/>
    <w:rsid w:val="008377B5"/>
    <w:rsid w:val="008378ED"/>
    <w:rsid w:val="00837910"/>
    <w:rsid w:val="00837998"/>
    <w:rsid w:val="00837AA1"/>
    <w:rsid w:val="00837F4C"/>
    <w:rsid w:val="00840032"/>
    <w:rsid w:val="00840C0A"/>
    <w:rsid w:val="00840F74"/>
    <w:rsid w:val="008411D3"/>
    <w:rsid w:val="008411D8"/>
    <w:rsid w:val="00841409"/>
    <w:rsid w:val="00841C77"/>
    <w:rsid w:val="00841F30"/>
    <w:rsid w:val="008424BF"/>
    <w:rsid w:val="00842609"/>
    <w:rsid w:val="008430B9"/>
    <w:rsid w:val="0084326B"/>
    <w:rsid w:val="00843681"/>
    <w:rsid w:val="00843D02"/>
    <w:rsid w:val="00843DBF"/>
    <w:rsid w:val="00843F45"/>
    <w:rsid w:val="00843FD1"/>
    <w:rsid w:val="00844BD0"/>
    <w:rsid w:val="00844D57"/>
    <w:rsid w:val="00844EC8"/>
    <w:rsid w:val="00844F93"/>
    <w:rsid w:val="00844FDD"/>
    <w:rsid w:val="0084550D"/>
    <w:rsid w:val="00846B15"/>
    <w:rsid w:val="00846C22"/>
    <w:rsid w:val="0084718D"/>
    <w:rsid w:val="0084764E"/>
    <w:rsid w:val="008479A4"/>
    <w:rsid w:val="00847A4E"/>
    <w:rsid w:val="00847BAE"/>
    <w:rsid w:val="00850221"/>
    <w:rsid w:val="0085105B"/>
    <w:rsid w:val="0085154C"/>
    <w:rsid w:val="00851CF3"/>
    <w:rsid w:val="00851FA4"/>
    <w:rsid w:val="008523E3"/>
    <w:rsid w:val="0085268C"/>
    <w:rsid w:val="00852C6B"/>
    <w:rsid w:val="008535B8"/>
    <w:rsid w:val="008535D6"/>
    <w:rsid w:val="00853FD0"/>
    <w:rsid w:val="0085426F"/>
    <w:rsid w:val="008546B7"/>
    <w:rsid w:val="00854A92"/>
    <w:rsid w:val="00854EAB"/>
    <w:rsid w:val="00855F4D"/>
    <w:rsid w:val="008563F8"/>
    <w:rsid w:val="00856616"/>
    <w:rsid w:val="0085689C"/>
    <w:rsid w:val="00857290"/>
    <w:rsid w:val="00857B70"/>
    <w:rsid w:val="00857E2D"/>
    <w:rsid w:val="008606B8"/>
    <w:rsid w:val="008606D6"/>
    <w:rsid w:val="00860A72"/>
    <w:rsid w:val="00860C58"/>
    <w:rsid w:val="00861734"/>
    <w:rsid w:val="00863CE3"/>
    <w:rsid w:val="00863E69"/>
    <w:rsid w:val="008643A4"/>
    <w:rsid w:val="0086489B"/>
    <w:rsid w:val="00864BA0"/>
    <w:rsid w:val="00864DE7"/>
    <w:rsid w:val="0086539F"/>
    <w:rsid w:val="008653A2"/>
    <w:rsid w:val="00866011"/>
    <w:rsid w:val="008660E9"/>
    <w:rsid w:val="00866517"/>
    <w:rsid w:val="00866713"/>
    <w:rsid w:val="00866806"/>
    <w:rsid w:val="008668A3"/>
    <w:rsid w:val="0086718A"/>
    <w:rsid w:val="0086738C"/>
    <w:rsid w:val="00867468"/>
    <w:rsid w:val="00867621"/>
    <w:rsid w:val="008677D2"/>
    <w:rsid w:val="00867BA8"/>
    <w:rsid w:val="00867C9A"/>
    <w:rsid w:val="00870853"/>
    <w:rsid w:val="008709B2"/>
    <w:rsid w:val="00870DE4"/>
    <w:rsid w:val="008713A5"/>
    <w:rsid w:val="00871525"/>
    <w:rsid w:val="00871B8A"/>
    <w:rsid w:val="00872068"/>
    <w:rsid w:val="00872187"/>
    <w:rsid w:val="00872651"/>
    <w:rsid w:val="00872BB9"/>
    <w:rsid w:val="00872F4E"/>
    <w:rsid w:val="00873BD6"/>
    <w:rsid w:val="008741D1"/>
    <w:rsid w:val="0087445D"/>
    <w:rsid w:val="008756DC"/>
    <w:rsid w:val="0087577F"/>
    <w:rsid w:val="00875C23"/>
    <w:rsid w:val="008762F3"/>
    <w:rsid w:val="00876402"/>
    <w:rsid w:val="008764BE"/>
    <w:rsid w:val="0087740F"/>
    <w:rsid w:val="008774D2"/>
    <w:rsid w:val="00877D31"/>
    <w:rsid w:val="00877F21"/>
    <w:rsid w:val="0088009E"/>
    <w:rsid w:val="008807BA"/>
    <w:rsid w:val="00880A6C"/>
    <w:rsid w:val="00880F6D"/>
    <w:rsid w:val="00881529"/>
    <w:rsid w:val="00881C8A"/>
    <w:rsid w:val="00881FC3"/>
    <w:rsid w:val="008827D3"/>
    <w:rsid w:val="0088284E"/>
    <w:rsid w:val="00882A60"/>
    <w:rsid w:val="008834F4"/>
    <w:rsid w:val="008837A0"/>
    <w:rsid w:val="00883D14"/>
    <w:rsid w:val="00884C71"/>
    <w:rsid w:val="00884FAE"/>
    <w:rsid w:val="00885BCF"/>
    <w:rsid w:val="00885E24"/>
    <w:rsid w:val="0088670B"/>
    <w:rsid w:val="008870A4"/>
    <w:rsid w:val="008871D0"/>
    <w:rsid w:val="008871E4"/>
    <w:rsid w:val="008875D2"/>
    <w:rsid w:val="00887E10"/>
    <w:rsid w:val="00890515"/>
    <w:rsid w:val="00890664"/>
    <w:rsid w:val="0089071E"/>
    <w:rsid w:val="00890787"/>
    <w:rsid w:val="00890C53"/>
    <w:rsid w:val="00890E6A"/>
    <w:rsid w:val="00891099"/>
    <w:rsid w:val="00891453"/>
    <w:rsid w:val="00891715"/>
    <w:rsid w:val="00892248"/>
    <w:rsid w:val="008928B1"/>
    <w:rsid w:val="008929EC"/>
    <w:rsid w:val="00892DA9"/>
    <w:rsid w:val="00892EE5"/>
    <w:rsid w:val="00893402"/>
    <w:rsid w:val="008937C8"/>
    <w:rsid w:val="0089451A"/>
    <w:rsid w:val="00894D3F"/>
    <w:rsid w:val="00894F81"/>
    <w:rsid w:val="0089510D"/>
    <w:rsid w:val="008959AD"/>
    <w:rsid w:val="00895DA0"/>
    <w:rsid w:val="0089638D"/>
    <w:rsid w:val="008965DF"/>
    <w:rsid w:val="008967B5"/>
    <w:rsid w:val="00896D85"/>
    <w:rsid w:val="00896E85"/>
    <w:rsid w:val="008977BC"/>
    <w:rsid w:val="0089795C"/>
    <w:rsid w:val="00897AE0"/>
    <w:rsid w:val="00897EAA"/>
    <w:rsid w:val="00897FAE"/>
    <w:rsid w:val="00897FD3"/>
    <w:rsid w:val="008A04BD"/>
    <w:rsid w:val="008A05FB"/>
    <w:rsid w:val="008A0A97"/>
    <w:rsid w:val="008A0B5D"/>
    <w:rsid w:val="008A0B91"/>
    <w:rsid w:val="008A0DA6"/>
    <w:rsid w:val="008A1286"/>
    <w:rsid w:val="008A18BB"/>
    <w:rsid w:val="008A19FC"/>
    <w:rsid w:val="008A1B24"/>
    <w:rsid w:val="008A1FF9"/>
    <w:rsid w:val="008A28BE"/>
    <w:rsid w:val="008A34C6"/>
    <w:rsid w:val="008A352F"/>
    <w:rsid w:val="008A3956"/>
    <w:rsid w:val="008A43A9"/>
    <w:rsid w:val="008A43F8"/>
    <w:rsid w:val="008A4A38"/>
    <w:rsid w:val="008A4C87"/>
    <w:rsid w:val="008A5718"/>
    <w:rsid w:val="008A5FF4"/>
    <w:rsid w:val="008A61A4"/>
    <w:rsid w:val="008A66CC"/>
    <w:rsid w:val="008A748A"/>
    <w:rsid w:val="008A7DED"/>
    <w:rsid w:val="008B010C"/>
    <w:rsid w:val="008B04BE"/>
    <w:rsid w:val="008B05B1"/>
    <w:rsid w:val="008B0877"/>
    <w:rsid w:val="008B09ED"/>
    <w:rsid w:val="008B1048"/>
    <w:rsid w:val="008B13CC"/>
    <w:rsid w:val="008B1BD6"/>
    <w:rsid w:val="008B1D86"/>
    <w:rsid w:val="008B1F16"/>
    <w:rsid w:val="008B2326"/>
    <w:rsid w:val="008B2753"/>
    <w:rsid w:val="008B27AC"/>
    <w:rsid w:val="008B2883"/>
    <w:rsid w:val="008B294B"/>
    <w:rsid w:val="008B2A04"/>
    <w:rsid w:val="008B2BC2"/>
    <w:rsid w:val="008B3183"/>
    <w:rsid w:val="008B3825"/>
    <w:rsid w:val="008B424B"/>
    <w:rsid w:val="008B445E"/>
    <w:rsid w:val="008B4644"/>
    <w:rsid w:val="008B47C7"/>
    <w:rsid w:val="008B4834"/>
    <w:rsid w:val="008B4F48"/>
    <w:rsid w:val="008B56E5"/>
    <w:rsid w:val="008B58CD"/>
    <w:rsid w:val="008B5EB1"/>
    <w:rsid w:val="008B6366"/>
    <w:rsid w:val="008B66BC"/>
    <w:rsid w:val="008B685B"/>
    <w:rsid w:val="008B6C91"/>
    <w:rsid w:val="008B6D10"/>
    <w:rsid w:val="008B7A01"/>
    <w:rsid w:val="008C0F7A"/>
    <w:rsid w:val="008C1075"/>
    <w:rsid w:val="008C1759"/>
    <w:rsid w:val="008C1967"/>
    <w:rsid w:val="008C22BE"/>
    <w:rsid w:val="008C24E3"/>
    <w:rsid w:val="008C26F6"/>
    <w:rsid w:val="008C27A4"/>
    <w:rsid w:val="008C33DF"/>
    <w:rsid w:val="008C42F8"/>
    <w:rsid w:val="008C4356"/>
    <w:rsid w:val="008C4998"/>
    <w:rsid w:val="008C4DAB"/>
    <w:rsid w:val="008C570D"/>
    <w:rsid w:val="008C5EA6"/>
    <w:rsid w:val="008C634B"/>
    <w:rsid w:val="008C7424"/>
    <w:rsid w:val="008C78C4"/>
    <w:rsid w:val="008D0080"/>
    <w:rsid w:val="008D0537"/>
    <w:rsid w:val="008D0834"/>
    <w:rsid w:val="008D0C81"/>
    <w:rsid w:val="008D0F17"/>
    <w:rsid w:val="008D1935"/>
    <w:rsid w:val="008D1A74"/>
    <w:rsid w:val="008D1B43"/>
    <w:rsid w:val="008D1C1E"/>
    <w:rsid w:val="008D2596"/>
    <w:rsid w:val="008D286C"/>
    <w:rsid w:val="008D2993"/>
    <w:rsid w:val="008D39AA"/>
    <w:rsid w:val="008D3D1D"/>
    <w:rsid w:val="008D3D3D"/>
    <w:rsid w:val="008D3EDE"/>
    <w:rsid w:val="008D401D"/>
    <w:rsid w:val="008D43BA"/>
    <w:rsid w:val="008D4605"/>
    <w:rsid w:val="008D4F05"/>
    <w:rsid w:val="008D50FC"/>
    <w:rsid w:val="008D53C5"/>
    <w:rsid w:val="008D5538"/>
    <w:rsid w:val="008D5565"/>
    <w:rsid w:val="008D5763"/>
    <w:rsid w:val="008D5828"/>
    <w:rsid w:val="008D5F67"/>
    <w:rsid w:val="008D6267"/>
    <w:rsid w:val="008D67B2"/>
    <w:rsid w:val="008D68BE"/>
    <w:rsid w:val="008D6B02"/>
    <w:rsid w:val="008D6B9C"/>
    <w:rsid w:val="008D74CA"/>
    <w:rsid w:val="008D77B3"/>
    <w:rsid w:val="008D7C37"/>
    <w:rsid w:val="008D7F84"/>
    <w:rsid w:val="008E00F2"/>
    <w:rsid w:val="008E0B45"/>
    <w:rsid w:val="008E1392"/>
    <w:rsid w:val="008E16B9"/>
    <w:rsid w:val="008E1911"/>
    <w:rsid w:val="008E1F99"/>
    <w:rsid w:val="008E22A8"/>
    <w:rsid w:val="008E24F3"/>
    <w:rsid w:val="008E257F"/>
    <w:rsid w:val="008E2F50"/>
    <w:rsid w:val="008E304E"/>
    <w:rsid w:val="008E3799"/>
    <w:rsid w:val="008E37FD"/>
    <w:rsid w:val="008E38A1"/>
    <w:rsid w:val="008E4CF4"/>
    <w:rsid w:val="008E584B"/>
    <w:rsid w:val="008E59F9"/>
    <w:rsid w:val="008E5A36"/>
    <w:rsid w:val="008E5E03"/>
    <w:rsid w:val="008E600D"/>
    <w:rsid w:val="008E68BE"/>
    <w:rsid w:val="008E710E"/>
    <w:rsid w:val="008E71A1"/>
    <w:rsid w:val="008E726D"/>
    <w:rsid w:val="008E77B9"/>
    <w:rsid w:val="008E7B96"/>
    <w:rsid w:val="008E7EEE"/>
    <w:rsid w:val="008F0199"/>
    <w:rsid w:val="008F0C5D"/>
    <w:rsid w:val="008F0C8E"/>
    <w:rsid w:val="008F0F60"/>
    <w:rsid w:val="008F157B"/>
    <w:rsid w:val="008F1910"/>
    <w:rsid w:val="008F1B3C"/>
    <w:rsid w:val="008F1EE6"/>
    <w:rsid w:val="008F2D3F"/>
    <w:rsid w:val="008F2FF1"/>
    <w:rsid w:val="008F362A"/>
    <w:rsid w:val="008F3C1B"/>
    <w:rsid w:val="008F55FE"/>
    <w:rsid w:val="008F5E64"/>
    <w:rsid w:val="008F6B9B"/>
    <w:rsid w:val="008F6E09"/>
    <w:rsid w:val="008F6EDD"/>
    <w:rsid w:val="008F712C"/>
    <w:rsid w:val="008F71AD"/>
    <w:rsid w:val="008F7905"/>
    <w:rsid w:val="008F7DB0"/>
    <w:rsid w:val="00900082"/>
    <w:rsid w:val="009007A9"/>
    <w:rsid w:val="00900D2E"/>
    <w:rsid w:val="00900DF0"/>
    <w:rsid w:val="00901123"/>
    <w:rsid w:val="00901549"/>
    <w:rsid w:val="00901AC4"/>
    <w:rsid w:val="00901DC0"/>
    <w:rsid w:val="009020A9"/>
    <w:rsid w:val="009022FD"/>
    <w:rsid w:val="0090231E"/>
    <w:rsid w:val="00902601"/>
    <w:rsid w:val="00902611"/>
    <w:rsid w:val="00902ECC"/>
    <w:rsid w:val="00903309"/>
    <w:rsid w:val="00903812"/>
    <w:rsid w:val="00903F07"/>
    <w:rsid w:val="00904185"/>
    <w:rsid w:val="009045EB"/>
    <w:rsid w:val="00904702"/>
    <w:rsid w:val="00904DE5"/>
    <w:rsid w:val="00905498"/>
    <w:rsid w:val="00905B53"/>
    <w:rsid w:val="00906250"/>
    <w:rsid w:val="00906D8C"/>
    <w:rsid w:val="00907270"/>
    <w:rsid w:val="009072CF"/>
    <w:rsid w:val="009075AB"/>
    <w:rsid w:val="009077CA"/>
    <w:rsid w:val="00907E9D"/>
    <w:rsid w:val="00907EFB"/>
    <w:rsid w:val="00910023"/>
    <w:rsid w:val="00910998"/>
    <w:rsid w:val="00910E76"/>
    <w:rsid w:val="009123E3"/>
    <w:rsid w:val="009124B6"/>
    <w:rsid w:val="00912BA3"/>
    <w:rsid w:val="00912C5B"/>
    <w:rsid w:val="00912FE7"/>
    <w:rsid w:val="00913926"/>
    <w:rsid w:val="00913CA6"/>
    <w:rsid w:val="00913D73"/>
    <w:rsid w:val="00913E02"/>
    <w:rsid w:val="00914781"/>
    <w:rsid w:val="00914AFC"/>
    <w:rsid w:val="009150C6"/>
    <w:rsid w:val="00915262"/>
    <w:rsid w:val="00915938"/>
    <w:rsid w:val="009159AC"/>
    <w:rsid w:val="00916B64"/>
    <w:rsid w:val="00916D32"/>
    <w:rsid w:val="00916E59"/>
    <w:rsid w:val="009175AC"/>
    <w:rsid w:val="00917ACF"/>
    <w:rsid w:val="00917B66"/>
    <w:rsid w:val="00917B67"/>
    <w:rsid w:val="00921157"/>
    <w:rsid w:val="0092149E"/>
    <w:rsid w:val="00921554"/>
    <w:rsid w:val="00921CBE"/>
    <w:rsid w:val="00921FE3"/>
    <w:rsid w:val="009224FD"/>
    <w:rsid w:val="009225C9"/>
    <w:rsid w:val="009228B2"/>
    <w:rsid w:val="0092301E"/>
    <w:rsid w:val="00923090"/>
    <w:rsid w:val="0092354F"/>
    <w:rsid w:val="0092379E"/>
    <w:rsid w:val="009240A0"/>
    <w:rsid w:val="009241D8"/>
    <w:rsid w:val="009248AA"/>
    <w:rsid w:val="0092496D"/>
    <w:rsid w:val="00924B98"/>
    <w:rsid w:val="00924D84"/>
    <w:rsid w:val="00924EEA"/>
    <w:rsid w:val="00924F57"/>
    <w:rsid w:val="00925507"/>
    <w:rsid w:val="00926665"/>
    <w:rsid w:val="009267A6"/>
    <w:rsid w:val="0092701E"/>
    <w:rsid w:val="00927461"/>
    <w:rsid w:val="009278B8"/>
    <w:rsid w:val="00927987"/>
    <w:rsid w:val="00930981"/>
    <w:rsid w:val="00930ACD"/>
    <w:rsid w:val="00930C21"/>
    <w:rsid w:val="00930D84"/>
    <w:rsid w:val="00930F75"/>
    <w:rsid w:val="00931DF3"/>
    <w:rsid w:val="00931E2B"/>
    <w:rsid w:val="00932101"/>
    <w:rsid w:val="009321BF"/>
    <w:rsid w:val="0093250B"/>
    <w:rsid w:val="00932E50"/>
    <w:rsid w:val="00933127"/>
    <w:rsid w:val="0093321A"/>
    <w:rsid w:val="0093388B"/>
    <w:rsid w:val="00933B4B"/>
    <w:rsid w:val="00934120"/>
    <w:rsid w:val="00934141"/>
    <w:rsid w:val="00934439"/>
    <w:rsid w:val="0093448D"/>
    <w:rsid w:val="00934B80"/>
    <w:rsid w:val="00935003"/>
    <w:rsid w:val="0093505E"/>
    <w:rsid w:val="00935271"/>
    <w:rsid w:val="009353EE"/>
    <w:rsid w:val="0093540F"/>
    <w:rsid w:val="009355F4"/>
    <w:rsid w:val="00935E6F"/>
    <w:rsid w:val="00935FA1"/>
    <w:rsid w:val="0093625E"/>
    <w:rsid w:val="00936505"/>
    <w:rsid w:val="009366F0"/>
    <w:rsid w:val="00936A44"/>
    <w:rsid w:val="00936B13"/>
    <w:rsid w:val="00936CCD"/>
    <w:rsid w:val="00936FD0"/>
    <w:rsid w:val="00937108"/>
    <w:rsid w:val="009373F0"/>
    <w:rsid w:val="0093779C"/>
    <w:rsid w:val="0093779F"/>
    <w:rsid w:val="00937D67"/>
    <w:rsid w:val="00937E95"/>
    <w:rsid w:val="0094005E"/>
    <w:rsid w:val="009400E4"/>
    <w:rsid w:val="00941041"/>
    <w:rsid w:val="00941166"/>
    <w:rsid w:val="00941299"/>
    <w:rsid w:val="00941C23"/>
    <w:rsid w:val="00941C6C"/>
    <w:rsid w:val="00941DB5"/>
    <w:rsid w:val="009422E6"/>
    <w:rsid w:val="0094286B"/>
    <w:rsid w:val="00942969"/>
    <w:rsid w:val="00942C65"/>
    <w:rsid w:val="009430F6"/>
    <w:rsid w:val="00943293"/>
    <w:rsid w:val="0094344B"/>
    <w:rsid w:val="009434D5"/>
    <w:rsid w:val="00943576"/>
    <w:rsid w:val="00943731"/>
    <w:rsid w:val="00943A04"/>
    <w:rsid w:val="00943B0B"/>
    <w:rsid w:val="00944066"/>
    <w:rsid w:val="009443EE"/>
    <w:rsid w:val="0094457E"/>
    <w:rsid w:val="009445F8"/>
    <w:rsid w:val="00944A40"/>
    <w:rsid w:val="00944C39"/>
    <w:rsid w:val="00944EE1"/>
    <w:rsid w:val="00945272"/>
    <w:rsid w:val="009452A7"/>
    <w:rsid w:val="00945412"/>
    <w:rsid w:val="009456EB"/>
    <w:rsid w:val="00945881"/>
    <w:rsid w:val="00945F90"/>
    <w:rsid w:val="00945FC9"/>
    <w:rsid w:val="009465ED"/>
    <w:rsid w:val="0094694C"/>
    <w:rsid w:val="0094702E"/>
    <w:rsid w:val="009474B6"/>
    <w:rsid w:val="00947505"/>
    <w:rsid w:val="0094781E"/>
    <w:rsid w:val="00947EA1"/>
    <w:rsid w:val="009500F5"/>
    <w:rsid w:val="00950A00"/>
    <w:rsid w:val="00950A70"/>
    <w:rsid w:val="00951587"/>
    <w:rsid w:val="00951A00"/>
    <w:rsid w:val="0095290B"/>
    <w:rsid w:val="00952CC0"/>
    <w:rsid w:val="00953060"/>
    <w:rsid w:val="0095322A"/>
    <w:rsid w:val="0095339F"/>
    <w:rsid w:val="009537A2"/>
    <w:rsid w:val="00953FC7"/>
    <w:rsid w:val="0095409B"/>
    <w:rsid w:val="009542DD"/>
    <w:rsid w:val="00954A6D"/>
    <w:rsid w:val="00954C40"/>
    <w:rsid w:val="0095567A"/>
    <w:rsid w:val="00955BB8"/>
    <w:rsid w:val="00955CCB"/>
    <w:rsid w:val="0095645C"/>
    <w:rsid w:val="009564DB"/>
    <w:rsid w:val="0095765E"/>
    <w:rsid w:val="00957784"/>
    <w:rsid w:val="00957B9F"/>
    <w:rsid w:val="00957F55"/>
    <w:rsid w:val="009608EE"/>
    <w:rsid w:val="009609C9"/>
    <w:rsid w:val="00961204"/>
    <w:rsid w:val="00961374"/>
    <w:rsid w:val="0096182A"/>
    <w:rsid w:val="00961959"/>
    <w:rsid w:val="00961A2F"/>
    <w:rsid w:val="00961CDF"/>
    <w:rsid w:val="0096252B"/>
    <w:rsid w:val="00962823"/>
    <w:rsid w:val="00962A23"/>
    <w:rsid w:val="009630A2"/>
    <w:rsid w:val="0096399D"/>
    <w:rsid w:val="00963C58"/>
    <w:rsid w:val="00963D08"/>
    <w:rsid w:val="00963FDC"/>
    <w:rsid w:val="0096403B"/>
    <w:rsid w:val="009642FA"/>
    <w:rsid w:val="00964792"/>
    <w:rsid w:val="00964B34"/>
    <w:rsid w:val="00965385"/>
    <w:rsid w:val="00965793"/>
    <w:rsid w:val="0096590D"/>
    <w:rsid w:val="00965A17"/>
    <w:rsid w:val="00965BEA"/>
    <w:rsid w:val="00965CB4"/>
    <w:rsid w:val="00965E43"/>
    <w:rsid w:val="00965EE2"/>
    <w:rsid w:val="00965F54"/>
    <w:rsid w:val="00967C9B"/>
    <w:rsid w:val="00970E3B"/>
    <w:rsid w:val="0097171E"/>
    <w:rsid w:val="00971A9C"/>
    <w:rsid w:val="00971CE0"/>
    <w:rsid w:val="00971DE4"/>
    <w:rsid w:val="009720FB"/>
    <w:rsid w:val="009721F3"/>
    <w:rsid w:val="009722C6"/>
    <w:rsid w:val="00972A7F"/>
    <w:rsid w:val="00972D1F"/>
    <w:rsid w:val="00972D76"/>
    <w:rsid w:val="00972EC0"/>
    <w:rsid w:val="009730A4"/>
    <w:rsid w:val="009736D1"/>
    <w:rsid w:val="0097375E"/>
    <w:rsid w:val="0097433F"/>
    <w:rsid w:val="009749C9"/>
    <w:rsid w:val="0097502D"/>
    <w:rsid w:val="009751F8"/>
    <w:rsid w:val="00975497"/>
    <w:rsid w:val="009755C1"/>
    <w:rsid w:val="0097578D"/>
    <w:rsid w:val="0097585E"/>
    <w:rsid w:val="00975DE4"/>
    <w:rsid w:val="00975EC2"/>
    <w:rsid w:val="00975EFF"/>
    <w:rsid w:val="00976108"/>
    <w:rsid w:val="00976383"/>
    <w:rsid w:val="009764CC"/>
    <w:rsid w:val="009767E7"/>
    <w:rsid w:val="00976F18"/>
    <w:rsid w:val="00980176"/>
    <w:rsid w:val="00980375"/>
    <w:rsid w:val="009804A3"/>
    <w:rsid w:val="009806C2"/>
    <w:rsid w:val="00980DB9"/>
    <w:rsid w:val="00980ECC"/>
    <w:rsid w:val="00981EAC"/>
    <w:rsid w:val="009821EB"/>
    <w:rsid w:val="0098239F"/>
    <w:rsid w:val="009824BF"/>
    <w:rsid w:val="009829C9"/>
    <w:rsid w:val="00983542"/>
    <w:rsid w:val="00983C32"/>
    <w:rsid w:val="00984034"/>
    <w:rsid w:val="00984684"/>
    <w:rsid w:val="00984B4F"/>
    <w:rsid w:val="0098532E"/>
    <w:rsid w:val="0098546D"/>
    <w:rsid w:val="009854AC"/>
    <w:rsid w:val="009856CA"/>
    <w:rsid w:val="00985BFA"/>
    <w:rsid w:val="00985C27"/>
    <w:rsid w:val="00985DF9"/>
    <w:rsid w:val="0098619D"/>
    <w:rsid w:val="009863BB"/>
    <w:rsid w:val="00986873"/>
    <w:rsid w:val="00986E96"/>
    <w:rsid w:val="009870C5"/>
    <w:rsid w:val="0098746B"/>
    <w:rsid w:val="00987758"/>
    <w:rsid w:val="00990521"/>
    <w:rsid w:val="009907B8"/>
    <w:rsid w:val="0099083E"/>
    <w:rsid w:val="00990B60"/>
    <w:rsid w:val="00990D0A"/>
    <w:rsid w:val="00990F3C"/>
    <w:rsid w:val="00990FB4"/>
    <w:rsid w:val="00991446"/>
    <w:rsid w:val="00991A76"/>
    <w:rsid w:val="00991C56"/>
    <w:rsid w:val="00991CF2"/>
    <w:rsid w:val="00992447"/>
    <w:rsid w:val="0099252D"/>
    <w:rsid w:val="00992B33"/>
    <w:rsid w:val="00992F10"/>
    <w:rsid w:val="00993AE5"/>
    <w:rsid w:val="009942E4"/>
    <w:rsid w:val="00994612"/>
    <w:rsid w:val="00995754"/>
    <w:rsid w:val="009958A9"/>
    <w:rsid w:val="00995E36"/>
    <w:rsid w:val="009962C4"/>
    <w:rsid w:val="009963F0"/>
    <w:rsid w:val="009963F6"/>
    <w:rsid w:val="00996415"/>
    <w:rsid w:val="0099642B"/>
    <w:rsid w:val="0099656F"/>
    <w:rsid w:val="009969D9"/>
    <w:rsid w:val="009969FE"/>
    <w:rsid w:val="00996E59"/>
    <w:rsid w:val="0099758C"/>
    <w:rsid w:val="009975D7"/>
    <w:rsid w:val="00997780"/>
    <w:rsid w:val="00997FC1"/>
    <w:rsid w:val="009A0315"/>
    <w:rsid w:val="009A0414"/>
    <w:rsid w:val="009A1392"/>
    <w:rsid w:val="009A1428"/>
    <w:rsid w:val="009A1631"/>
    <w:rsid w:val="009A1818"/>
    <w:rsid w:val="009A191A"/>
    <w:rsid w:val="009A1DDF"/>
    <w:rsid w:val="009A1EDE"/>
    <w:rsid w:val="009A21F2"/>
    <w:rsid w:val="009A2750"/>
    <w:rsid w:val="009A30AE"/>
    <w:rsid w:val="009A3133"/>
    <w:rsid w:val="009A31FE"/>
    <w:rsid w:val="009A35B8"/>
    <w:rsid w:val="009A3703"/>
    <w:rsid w:val="009A37E9"/>
    <w:rsid w:val="009A3D22"/>
    <w:rsid w:val="009A4049"/>
    <w:rsid w:val="009A434A"/>
    <w:rsid w:val="009A4676"/>
    <w:rsid w:val="009A485B"/>
    <w:rsid w:val="009A4BCB"/>
    <w:rsid w:val="009A4FF2"/>
    <w:rsid w:val="009A5931"/>
    <w:rsid w:val="009A5D67"/>
    <w:rsid w:val="009A5F6E"/>
    <w:rsid w:val="009A5FD5"/>
    <w:rsid w:val="009A6218"/>
    <w:rsid w:val="009A6275"/>
    <w:rsid w:val="009A64BE"/>
    <w:rsid w:val="009A6BC1"/>
    <w:rsid w:val="009A7177"/>
    <w:rsid w:val="009A736C"/>
    <w:rsid w:val="009A772B"/>
    <w:rsid w:val="009A7781"/>
    <w:rsid w:val="009A78EB"/>
    <w:rsid w:val="009A7A13"/>
    <w:rsid w:val="009A7A70"/>
    <w:rsid w:val="009A7D55"/>
    <w:rsid w:val="009B04DA"/>
    <w:rsid w:val="009B076C"/>
    <w:rsid w:val="009B0A19"/>
    <w:rsid w:val="009B11EC"/>
    <w:rsid w:val="009B1CE0"/>
    <w:rsid w:val="009B1D4E"/>
    <w:rsid w:val="009B2015"/>
    <w:rsid w:val="009B24F2"/>
    <w:rsid w:val="009B301A"/>
    <w:rsid w:val="009B3072"/>
    <w:rsid w:val="009B32CA"/>
    <w:rsid w:val="009B3AE9"/>
    <w:rsid w:val="009B41E1"/>
    <w:rsid w:val="009B4BDD"/>
    <w:rsid w:val="009B4DD4"/>
    <w:rsid w:val="009B4E18"/>
    <w:rsid w:val="009B532E"/>
    <w:rsid w:val="009B54DF"/>
    <w:rsid w:val="009B56D4"/>
    <w:rsid w:val="009B5827"/>
    <w:rsid w:val="009B5986"/>
    <w:rsid w:val="009B6427"/>
    <w:rsid w:val="009B6799"/>
    <w:rsid w:val="009B6BC6"/>
    <w:rsid w:val="009B6D40"/>
    <w:rsid w:val="009B6DC4"/>
    <w:rsid w:val="009B702E"/>
    <w:rsid w:val="009B7CB8"/>
    <w:rsid w:val="009B7F22"/>
    <w:rsid w:val="009B7F3E"/>
    <w:rsid w:val="009C0096"/>
    <w:rsid w:val="009C03AE"/>
    <w:rsid w:val="009C045D"/>
    <w:rsid w:val="009C0DEA"/>
    <w:rsid w:val="009C0E7B"/>
    <w:rsid w:val="009C1748"/>
    <w:rsid w:val="009C17D1"/>
    <w:rsid w:val="009C1D5A"/>
    <w:rsid w:val="009C1F39"/>
    <w:rsid w:val="009C2081"/>
    <w:rsid w:val="009C29A7"/>
    <w:rsid w:val="009C2C36"/>
    <w:rsid w:val="009C3CF9"/>
    <w:rsid w:val="009C3F8E"/>
    <w:rsid w:val="009C4670"/>
    <w:rsid w:val="009C4C24"/>
    <w:rsid w:val="009C5694"/>
    <w:rsid w:val="009C5CFD"/>
    <w:rsid w:val="009C6994"/>
    <w:rsid w:val="009C69C8"/>
    <w:rsid w:val="009C6AF3"/>
    <w:rsid w:val="009C6D02"/>
    <w:rsid w:val="009C6FDB"/>
    <w:rsid w:val="009C7606"/>
    <w:rsid w:val="009C78E2"/>
    <w:rsid w:val="009C7956"/>
    <w:rsid w:val="009D0375"/>
    <w:rsid w:val="009D134A"/>
    <w:rsid w:val="009D1B1F"/>
    <w:rsid w:val="009D1D88"/>
    <w:rsid w:val="009D1FBB"/>
    <w:rsid w:val="009D2DDA"/>
    <w:rsid w:val="009D3513"/>
    <w:rsid w:val="009D37E2"/>
    <w:rsid w:val="009D390C"/>
    <w:rsid w:val="009D3BA0"/>
    <w:rsid w:val="009D3CCB"/>
    <w:rsid w:val="009D577F"/>
    <w:rsid w:val="009D6309"/>
    <w:rsid w:val="009D69BB"/>
    <w:rsid w:val="009D6CAD"/>
    <w:rsid w:val="009D6E4B"/>
    <w:rsid w:val="009D7720"/>
    <w:rsid w:val="009D7737"/>
    <w:rsid w:val="009D7773"/>
    <w:rsid w:val="009D78D0"/>
    <w:rsid w:val="009D799F"/>
    <w:rsid w:val="009E063B"/>
    <w:rsid w:val="009E0975"/>
    <w:rsid w:val="009E0FDD"/>
    <w:rsid w:val="009E1057"/>
    <w:rsid w:val="009E13B3"/>
    <w:rsid w:val="009E173E"/>
    <w:rsid w:val="009E1B04"/>
    <w:rsid w:val="009E1C32"/>
    <w:rsid w:val="009E1F27"/>
    <w:rsid w:val="009E23F5"/>
    <w:rsid w:val="009E2AAA"/>
    <w:rsid w:val="009E2D46"/>
    <w:rsid w:val="009E2D53"/>
    <w:rsid w:val="009E325C"/>
    <w:rsid w:val="009E3265"/>
    <w:rsid w:val="009E3736"/>
    <w:rsid w:val="009E3E3D"/>
    <w:rsid w:val="009E4089"/>
    <w:rsid w:val="009E41D9"/>
    <w:rsid w:val="009E444F"/>
    <w:rsid w:val="009E45DD"/>
    <w:rsid w:val="009E4EE2"/>
    <w:rsid w:val="009E518E"/>
    <w:rsid w:val="009E5251"/>
    <w:rsid w:val="009E5638"/>
    <w:rsid w:val="009E5849"/>
    <w:rsid w:val="009E5EDE"/>
    <w:rsid w:val="009E6551"/>
    <w:rsid w:val="009E6D01"/>
    <w:rsid w:val="009E7BF9"/>
    <w:rsid w:val="009E7EC2"/>
    <w:rsid w:val="009E7F01"/>
    <w:rsid w:val="009F045F"/>
    <w:rsid w:val="009F0C0F"/>
    <w:rsid w:val="009F0C2C"/>
    <w:rsid w:val="009F12A4"/>
    <w:rsid w:val="009F1672"/>
    <w:rsid w:val="009F16D0"/>
    <w:rsid w:val="009F198B"/>
    <w:rsid w:val="009F23CD"/>
    <w:rsid w:val="009F253A"/>
    <w:rsid w:val="009F27E4"/>
    <w:rsid w:val="009F2DBB"/>
    <w:rsid w:val="009F3813"/>
    <w:rsid w:val="009F3F42"/>
    <w:rsid w:val="009F44A9"/>
    <w:rsid w:val="009F4CA5"/>
    <w:rsid w:val="009F50D0"/>
    <w:rsid w:val="009F542E"/>
    <w:rsid w:val="009F600E"/>
    <w:rsid w:val="009F6018"/>
    <w:rsid w:val="009F6071"/>
    <w:rsid w:val="009F659C"/>
    <w:rsid w:val="009F6ABC"/>
    <w:rsid w:val="009F7019"/>
    <w:rsid w:val="009F7576"/>
    <w:rsid w:val="009F767A"/>
    <w:rsid w:val="009F7705"/>
    <w:rsid w:val="009F7F82"/>
    <w:rsid w:val="00A006F6"/>
    <w:rsid w:val="00A00C72"/>
    <w:rsid w:val="00A00D68"/>
    <w:rsid w:val="00A016C7"/>
    <w:rsid w:val="00A0218E"/>
    <w:rsid w:val="00A02194"/>
    <w:rsid w:val="00A02603"/>
    <w:rsid w:val="00A02698"/>
    <w:rsid w:val="00A03465"/>
    <w:rsid w:val="00A03885"/>
    <w:rsid w:val="00A039CB"/>
    <w:rsid w:val="00A039F9"/>
    <w:rsid w:val="00A03C1A"/>
    <w:rsid w:val="00A03CD6"/>
    <w:rsid w:val="00A03D4B"/>
    <w:rsid w:val="00A044BA"/>
    <w:rsid w:val="00A047A1"/>
    <w:rsid w:val="00A051A5"/>
    <w:rsid w:val="00A051BA"/>
    <w:rsid w:val="00A05214"/>
    <w:rsid w:val="00A055EC"/>
    <w:rsid w:val="00A05889"/>
    <w:rsid w:val="00A05A15"/>
    <w:rsid w:val="00A05A78"/>
    <w:rsid w:val="00A05C69"/>
    <w:rsid w:val="00A0688B"/>
    <w:rsid w:val="00A07865"/>
    <w:rsid w:val="00A07E9E"/>
    <w:rsid w:val="00A10C85"/>
    <w:rsid w:val="00A10E6D"/>
    <w:rsid w:val="00A112F0"/>
    <w:rsid w:val="00A113C7"/>
    <w:rsid w:val="00A1141B"/>
    <w:rsid w:val="00A11720"/>
    <w:rsid w:val="00A11E67"/>
    <w:rsid w:val="00A11F9A"/>
    <w:rsid w:val="00A12375"/>
    <w:rsid w:val="00A129F6"/>
    <w:rsid w:val="00A13E5C"/>
    <w:rsid w:val="00A140D0"/>
    <w:rsid w:val="00A14BB1"/>
    <w:rsid w:val="00A1521D"/>
    <w:rsid w:val="00A15375"/>
    <w:rsid w:val="00A1545A"/>
    <w:rsid w:val="00A157DE"/>
    <w:rsid w:val="00A15A90"/>
    <w:rsid w:val="00A15E9A"/>
    <w:rsid w:val="00A15F9F"/>
    <w:rsid w:val="00A1664E"/>
    <w:rsid w:val="00A168E0"/>
    <w:rsid w:val="00A16C59"/>
    <w:rsid w:val="00A20145"/>
    <w:rsid w:val="00A206F8"/>
    <w:rsid w:val="00A2088B"/>
    <w:rsid w:val="00A213B5"/>
    <w:rsid w:val="00A213F8"/>
    <w:rsid w:val="00A2182A"/>
    <w:rsid w:val="00A21938"/>
    <w:rsid w:val="00A21BD9"/>
    <w:rsid w:val="00A22547"/>
    <w:rsid w:val="00A227C9"/>
    <w:rsid w:val="00A22ACE"/>
    <w:rsid w:val="00A22CCB"/>
    <w:rsid w:val="00A23BBE"/>
    <w:rsid w:val="00A240D0"/>
    <w:rsid w:val="00A24160"/>
    <w:rsid w:val="00A25278"/>
    <w:rsid w:val="00A25936"/>
    <w:rsid w:val="00A259BC"/>
    <w:rsid w:val="00A25A06"/>
    <w:rsid w:val="00A25BF1"/>
    <w:rsid w:val="00A2616B"/>
    <w:rsid w:val="00A26767"/>
    <w:rsid w:val="00A26D5D"/>
    <w:rsid w:val="00A26E68"/>
    <w:rsid w:val="00A303A3"/>
    <w:rsid w:val="00A305F0"/>
    <w:rsid w:val="00A307AA"/>
    <w:rsid w:val="00A30B9B"/>
    <w:rsid w:val="00A30D2F"/>
    <w:rsid w:val="00A31270"/>
    <w:rsid w:val="00A31C6E"/>
    <w:rsid w:val="00A31C73"/>
    <w:rsid w:val="00A31FE2"/>
    <w:rsid w:val="00A32C1B"/>
    <w:rsid w:val="00A32F7F"/>
    <w:rsid w:val="00A331AF"/>
    <w:rsid w:val="00A33231"/>
    <w:rsid w:val="00A338C9"/>
    <w:rsid w:val="00A338E6"/>
    <w:rsid w:val="00A34529"/>
    <w:rsid w:val="00A347B1"/>
    <w:rsid w:val="00A34D8D"/>
    <w:rsid w:val="00A352A3"/>
    <w:rsid w:val="00A3547A"/>
    <w:rsid w:val="00A35FD2"/>
    <w:rsid w:val="00A363AA"/>
    <w:rsid w:val="00A365CA"/>
    <w:rsid w:val="00A36B6E"/>
    <w:rsid w:val="00A36CBA"/>
    <w:rsid w:val="00A37052"/>
    <w:rsid w:val="00A372E2"/>
    <w:rsid w:val="00A376C2"/>
    <w:rsid w:val="00A37782"/>
    <w:rsid w:val="00A3794A"/>
    <w:rsid w:val="00A401E6"/>
    <w:rsid w:val="00A407B0"/>
    <w:rsid w:val="00A409B7"/>
    <w:rsid w:val="00A41695"/>
    <w:rsid w:val="00A41FC2"/>
    <w:rsid w:val="00A4271B"/>
    <w:rsid w:val="00A4292F"/>
    <w:rsid w:val="00A42BCB"/>
    <w:rsid w:val="00A42C7E"/>
    <w:rsid w:val="00A42EF9"/>
    <w:rsid w:val="00A432CD"/>
    <w:rsid w:val="00A439C7"/>
    <w:rsid w:val="00A43C54"/>
    <w:rsid w:val="00A44433"/>
    <w:rsid w:val="00A449F7"/>
    <w:rsid w:val="00A44BEC"/>
    <w:rsid w:val="00A44F9C"/>
    <w:rsid w:val="00A45299"/>
    <w:rsid w:val="00A45A58"/>
    <w:rsid w:val="00A45B9E"/>
    <w:rsid w:val="00A45F79"/>
    <w:rsid w:val="00A46C03"/>
    <w:rsid w:val="00A473B3"/>
    <w:rsid w:val="00A478FA"/>
    <w:rsid w:val="00A47EFD"/>
    <w:rsid w:val="00A5038F"/>
    <w:rsid w:val="00A50659"/>
    <w:rsid w:val="00A50C5E"/>
    <w:rsid w:val="00A50CAF"/>
    <w:rsid w:val="00A50D02"/>
    <w:rsid w:val="00A51609"/>
    <w:rsid w:val="00A51CD7"/>
    <w:rsid w:val="00A51DA4"/>
    <w:rsid w:val="00A52398"/>
    <w:rsid w:val="00A533B1"/>
    <w:rsid w:val="00A53AFB"/>
    <w:rsid w:val="00A541F2"/>
    <w:rsid w:val="00A54322"/>
    <w:rsid w:val="00A546CC"/>
    <w:rsid w:val="00A547CD"/>
    <w:rsid w:val="00A54DBB"/>
    <w:rsid w:val="00A55006"/>
    <w:rsid w:val="00A5559C"/>
    <w:rsid w:val="00A55C25"/>
    <w:rsid w:val="00A55C4D"/>
    <w:rsid w:val="00A562C1"/>
    <w:rsid w:val="00A56656"/>
    <w:rsid w:val="00A56842"/>
    <w:rsid w:val="00A5690C"/>
    <w:rsid w:val="00A56B8E"/>
    <w:rsid w:val="00A56D75"/>
    <w:rsid w:val="00A56EC1"/>
    <w:rsid w:val="00A5768A"/>
    <w:rsid w:val="00A57C1E"/>
    <w:rsid w:val="00A57D69"/>
    <w:rsid w:val="00A57FAD"/>
    <w:rsid w:val="00A60086"/>
    <w:rsid w:val="00A60C09"/>
    <w:rsid w:val="00A61266"/>
    <w:rsid w:val="00A614F9"/>
    <w:rsid w:val="00A615EC"/>
    <w:rsid w:val="00A616D7"/>
    <w:rsid w:val="00A62763"/>
    <w:rsid w:val="00A62CBF"/>
    <w:rsid w:val="00A63558"/>
    <w:rsid w:val="00A63BBA"/>
    <w:rsid w:val="00A63E71"/>
    <w:rsid w:val="00A6416E"/>
    <w:rsid w:val="00A65296"/>
    <w:rsid w:val="00A652E4"/>
    <w:rsid w:val="00A6540D"/>
    <w:rsid w:val="00A65884"/>
    <w:rsid w:val="00A65DD7"/>
    <w:rsid w:val="00A660CE"/>
    <w:rsid w:val="00A667E3"/>
    <w:rsid w:val="00A66946"/>
    <w:rsid w:val="00A66972"/>
    <w:rsid w:val="00A66BD2"/>
    <w:rsid w:val="00A67105"/>
    <w:rsid w:val="00A676DE"/>
    <w:rsid w:val="00A67A41"/>
    <w:rsid w:val="00A67DF7"/>
    <w:rsid w:val="00A706FB"/>
    <w:rsid w:val="00A70892"/>
    <w:rsid w:val="00A71226"/>
    <w:rsid w:val="00A713F8"/>
    <w:rsid w:val="00A718D0"/>
    <w:rsid w:val="00A719A9"/>
    <w:rsid w:val="00A71B21"/>
    <w:rsid w:val="00A71C4D"/>
    <w:rsid w:val="00A72AC2"/>
    <w:rsid w:val="00A72F5A"/>
    <w:rsid w:val="00A733D5"/>
    <w:rsid w:val="00A73D66"/>
    <w:rsid w:val="00A73F41"/>
    <w:rsid w:val="00A74740"/>
    <w:rsid w:val="00A7545B"/>
    <w:rsid w:val="00A755B8"/>
    <w:rsid w:val="00A7597A"/>
    <w:rsid w:val="00A76A04"/>
    <w:rsid w:val="00A77089"/>
    <w:rsid w:val="00A77136"/>
    <w:rsid w:val="00A7722D"/>
    <w:rsid w:val="00A7731D"/>
    <w:rsid w:val="00A776D1"/>
    <w:rsid w:val="00A778A1"/>
    <w:rsid w:val="00A77E4F"/>
    <w:rsid w:val="00A80148"/>
    <w:rsid w:val="00A805E8"/>
    <w:rsid w:val="00A809F1"/>
    <w:rsid w:val="00A80A74"/>
    <w:rsid w:val="00A80F43"/>
    <w:rsid w:val="00A80F9A"/>
    <w:rsid w:val="00A80FB7"/>
    <w:rsid w:val="00A8139B"/>
    <w:rsid w:val="00A81F25"/>
    <w:rsid w:val="00A824A2"/>
    <w:rsid w:val="00A82564"/>
    <w:rsid w:val="00A827F3"/>
    <w:rsid w:val="00A82860"/>
    <w:rsid w:val="00A82888"/>
    <w:rsid w:val="00A82BEC"/>
    <w:rsid w:val="00A82E3C"/>
    <w:rsid w:val="00A831F3"/>
    <w:rsid w:val="00A8411D"/>
    <w:rsid w:val="00A844C4"/>
    <w:rsid w:val="00A85278"/>
    <w:rsid w:val="00A855BB"/>
    <w:rsid w:val="00A85807"/>
    <w:rsid w:val="00A85953"/>
    <w:rsid w:val="00A85E6F"/>
    <w:rsid w:val="00A85F22"/>
    <w:rsid w:val="00A8720E"/>
    <w:rsid w:val="00A87545"/>
    <w:rsid w:val="00A87766"/>
    <w:rsid w:val="00A87B4D"/>
    <w:rsid w:val="00A902D8"/>
    <w:rsid w:val="00A90973"/>
    <w:rsid w:val="00A90A07"/>
    <w:rsid w:val="00A917A3"/>
    <w:rsid w:val="00A9281A"/>
    <w:rsid w:val="00A93070"/>
    <w:rsid w:val="00A93285"/>
    <w:rsid w:val="00A93749"/>
    <w:rsid w:val="00A93D21"/>
    <w:rsid w:val="00A93D7F"/>
    <w:rsid w:val="00A94271"/>
    <w:rsid w:val="00A942D7"/>
    <w:rsid w:val="00A94657"/>
    <w:rsid w:val="00A94717"/>
    <w:rsid w:val="00A94AC6"/>
    <w:rsid w:val="00A94D18"/>
    <w:rsid w:val="00A95072"/>
    <w:rsid w:val="00A951A0"/>
    <w:rsid w:val="00A959BA"/>
    <w:rsid w:val="00A9657A"/>
    <w:rsid w:val="00A96C04"/>
    <w:rsid w:val="00A973F1"/>
    <w:rsid w:val="00A97AAE"/>
    <w:rsid w:val="00A97C1B"/>
    <w:rsid w:val="00A97DF3"/>
    <w:rsid w:val="00AA035E"/>
    <w:rsid w:val="00AA105E"/>
    <w:rsid w:val="00AA22C1"/>
    <w:rsid w:val="00AA2757"/>
    <w:rsid w:val="00AA30E6"/>
    <w:rsid w:val="00AA347F"/>
    <w:rsid w:val="00AA3AB0"/>
    <w:rsid w:val="00AA4250"/>
    <w:rsid w:val="00AA42D2"/>
    <w:rsid w:val="00AA43A0"/>
    <w:rsid w:val="00AA43D5"/>
    <w:rsid w:val="00AA43EA"/>
    <w:rsid w:val="00AA4B98"/>
    <w:rsid w:val="00AA520E"/>
    <w:rsid w:val="00AA535C"/>
    <w:rsid w:val="00AA553B"/>
    <w:rsid w:val="00AA5558"/>
    <w:rsid w:val="00AA5980"/>
    <w:rsid w:val="00AA59C6"/>
    <w:rsid w:val="00AA5E2B"/>
    <w:rsid w:val="00AA5EA4"/>
    <w:rsid w:val="00AA5F1B"/>
    <w:rsid w:val="00AA6131"/>
    <w:rsid w:val="00AA6A93"/>
    <w:rsid w:val="00AA6E76"/>
    <w:rsid w:val="00AA7BBC"/>
    <w:rsid w:val="00AB06EC"/>
    <w:rsid w:val="00AB0A85"/>
    <w:rsid w:val="00AB0D6B"/>
    <w:rsid w:val="00AB0EDC"/>
    <w:rsid w:val="00AB108B"/>
    <w:rsid w:val="00AB1629"/>
    <w:rsid w:val="00AB1831"/>
    <w:rsid w:val="00AB229A"/>
    <w:rsid w:val="00AB27F9"/>
    <w:rsid w:val="00AB2BA0"/>
    <w:rsid w:val="00AB387F"/>
    <w:rsid w:val="00AB3B7D"/>
    <w:rsid w:val="00AB3CA6"/>
    <w:rsid w:val="00AB3FAA"/>
    <w:rsid w:val="00AB430D"/>
    <w:rsid w:val="00AB5031"/>
    <w:rsid w:val="00AB53D0"/>
    <w:rsid w:val="00AB56F5"/>
    <w:rsid w:val="00AB5BFE"/>
    <w:rsid w:val="00AB5C3B"/>
    <w:rsid w:val="00AB60A3"/>
    <w:rsid w:val="00AB6843"/>
    <w:rsid w:val="00AB6FFF"/>
    <w:rsid w:val="00AB7561"/>
    <w:rsid w:val="00AB765F"/>
    <w:rsid w:val="00AB7F7A"/>
    <w:rsid w:val="00AC04AC"/>
    <w:rsid w:val="00AC0546"/>
    <w:rsid w:val="00AC078D"/>
    <w:rsid w:val="00AC0D2E"/>
    <w:rsid w:val="00AC0E16"/>
    <w:rsid w:val="00AC1019"/>
    <w:rsid w:val="00AC10D5"/>
    <w:rsid w:val="00AC12BA"/>
    <w:rsid w:val="00AC1524"/>
    <w:rsid w:val="00AC1642"/>
    <w:rsid w:val="00AC1976"/>
    <w:rsid w:val="00AC21F6"/>
    <w:rsid w:val="00AC224F"/>
    <w:rsid w:val="00AC30BB"/>
    <w:rsid w:val="00AC32DE"/>
    <w:rsid w:val="00AC32FA"/>
    <w:rsid w:val="00AC32FF"/>
    <w:rsid w:val="00AC3B2C"/>
    <w:rsid w:val="00AC48E0"/>
    <w:rsid w:val="00AC4DA4"/>
    <w:rsid w:val="00AC4EEB"/>
    <w:rsid w:val="00AC5192"/>
    <w:rsid w:val="00AC5A84"/>
    <w:rsid w:val="00AC5AC9"/>
    <w:rsid w:val="00AC5DCB"/>
    <w:rsid w:val="00AC6369"/>
    <w:rsid w:val="00AC64A4"/>
    <w:rsid w:val="00AC6CA7"/>
    <w:rsid w:val="00AC6D4C"/>
    <w:rsid w:val="00AC6F26"/>
    <w:rsid w:val="00AC6F9E"/>
    <w:rsid w:val="00AC7381"/>
    <w:rsid w:val="00AC73FE"/>
    <w:rsid w:val="00AC7ABD"/>
    <w:rsid w:val="00AC7B18"/>
    <w:rsid w:val="00AC7CDA"/>
    <w:rsid w:val="00AC7F06"/>
    <w:rsid w:val="00AD0588"/>
    <w:rsid w:val="00AD0B34"/>
    <w:rsid w:val="00AD1402"/>
    <w:rsid w:val="00AD14C4"/>
    <w:rsid w:val="00AD19D1"/>
    <w:rsid w:val="00AD1AA3"/>
    <w:rsid w:val="00AD2101"/>
    <w:rsid w:val="00AD2569"/>
    <w:rsid w:val="00AD2607"/>
    <w:rsid w:val="00AD3715"/>
    <w:rsid w:val="00AD4700"/>
    <w:rsid w:val="00AD476A"/>
    <w:rsid w:val="00AD4B51"/>
    <w:rsid w:val="00AD4C4B"/>
    <w:rsid w:val="00AD4EF1"/>
    <w:rsid w:val="00AD5C0E"/>
    <w:rsid w:val="00AD5CC3"/>
    <w:rsid w:val="00AD6B22"/>
    <w:rsid w:val="00AD709B"/>
    <w:rsid w:val="00AD724D"/>
    <w:rsid w:val="00AD7569"/>
    <w:rsid w:val="00AD7614"/>
    <w:rsid w:val="00AD78E7"/>
    <w:rsid w:val="00AD795C"/>
    <w:rsid w:val="00AD79F3"/>
    <w:rsid w:val="00AD7FAC"/>
    <w:rsid w:val="00AE00E9"/>
    <w:rsid w:val="00AE04F2"/>
    <w:rsid w:val="00AE0AFE"/>
    <w:rsid w:val="00AE0CF7"/>
    <w:rsid w:val="00AE10C6"/>
    <w:rsid w:val="00AE1114"/>
    <w:rsid w:val="00AE1545"/>
    <w:rsid w:val="00AE1616"/>
    <w:rsid w:val="00AE17AF"/>
    <w:rsid w:val="00AE1826"/>
    <w:rsid w:val="00AE1897"/>
    <w:rsid w:val="00AE1B9D"/>
    <w:rsid w:val="00AE2074"/>
    <w:rsid w:val="00AE2228"/>
    <w:rsid w:val="00AE2320"/>
    <w:rsid w:val="00AE3190"/>
    <w:rsid w:val="00AE3445"/>
    <w:rsid w:val="00AE3703"/>
    <w:rsid w:val="00AE3C3D"/>
    <w:rsid w:val="00AE440F"/>
    <w:rsid w:val="00AE4809"/>
    <w:rsid w:val="00AE494E"/>
    <w:rsid w:val="00AE4983"/>
    <w:rsid w:val="00AE4D93"/>
    <w:rsid w:val="00AE5DB2"/>
    <w:rsid w:val="00AE65BA"/>
    <w:rsid w:val="00AE6675"/>
    <w:rsid w:val="00AE689C"/>
    <w:rsid w:val="00AE729F"/>
    <w:rsid w:val="00AE7499"/>
    <w:rsid w:val="00AE749E"/>
    <w:rsid w:val="00AE7604"/>
    <w:rsid w:val="00AE7938"/>
    <w:rsid w:val="00AF0161"/>
    <w:rsid w:val="00AF0192"/>
    <w:rsid w:val="00AF0358"/>
    <w:rsid w:val="00AF0363"/>
    <w:rsid w:val="00AF091D"/>
    <w:rsid w:val="00AF096E"/>
    <w:rsid w:val="00AF0E47"/>
    <w:rsid w:val="00AF0E5F"/>
    <w:rsid w:val="00AF10BB"/>
    <w:rsid w:val="00AF1B5A"/>
    <w:rsid w:val="00AF1F3C"/>
    <w:rsid w:val="00AF1FA4"/>
    <w:rsid w:val="00AF2B4D"/>
    <w:rsid w:val="00AF3FE8"/>
    <w:rsid w:val="00AF42C8"/>
    <w:rsid w:val="00AF4A97"/>
    <w:rsid w:val="00AF4B1D"/>
    <w:rsid w:val="00AF4E7B"/>
    <w:rsid w:val="00AF58FF"/>
    <w:rsid w:val="00AF5929"/>
    <w:rsid w:val="00AF5E16"/>
    <w:rsid w:val="00AF602B"/>
    <w:rsid w:val="00AF653B"/>
    <w:rsid w:val="00AF75DF"/>
    <w:rsid w:val="00B00439"/>
    <w:rsid w:val="00B006CF"/>
    <w:rsid w:val="00B00BD5"/>
    <w:rsid w:val="00B016C1"/>
    <w:rsid w:val="00B01B3B"/>
    <w:rsid w:val="00B01BA8"/>
    <w:rsid w:val="00B01C28"/>
    <w:rsid w:val="00B01C30"/>
    <w:rsid w:val="00B023A7"/>
    <w:rsid w:val="00B02712"/>
    <w:rsid w:val="00B02A22"/>
    <w:rsid w:val="00B0347B"/>
    <w:rsid w:val="00B037AD"/>
    <w:rsid w:val="00B03B2C"/>
    <w:rsid w:val="00B04549"/>
    <w:rsid w:val="00B046E5"/>
    <w:rsid w:val="00B04824"/>
    <w:rsid w:val="00B049B1"/>
    <w:rsid w:val="00B055E6"/>
    <w:rsid w:val="00B0564F"/>
    <w:rsid w:val="00B05971"/>
    <w:rsid w:val="00B05B95"/>
    <w:rsid w:val="00B05FDB"/>
    <w:rsid w:val="00B06380"/>
    <w:rsid w:val="00B064CB"/>
    <w:rsid w:val="00B06CD3"/>
    <w:rsid w:val="00B06D14"/>
    <w:rsid w:val="00B072D4"/>
    <w:rsid w:val="00B076EC"/>
    <w:rsid w:val="00B07A86"/>
    <w:rsid w:val="00B07D22"/>
    <w:rsid w:val="00B10092"/>
    <w:rsid w:val="00B10276"/>
    <w:rsid w:val="00B102C1"/>
    <w:rsid w:val="00B10DC9"/>
    <w:rsid w:val="00B10E13"/>
    <w:rsid w:val="00B112D4"/>
    <w:rsid w:val="00B11601"/>
    <w:rsid w:val="00B116B8"/>
    <w:rsid w:val="00B12877"/>
    <w:rsid w:val="00B12CBB"/>
    <w:rsid w:val="00B12DF0"/>
    <w:rsid w:val="00B12E07"/>
    <w:rsid w:val="00B132F6"/>
    <w:rsid w:val="00B13422"/>
    <w:rsid w:val="00B13723"/>
    <w:rsid w:val="00B148D8"/>
    <w:rsid w:val="00B14D1B"/>
    <w:rsid w:val="00B14D6E"/>
    <w:rsid w:val="00B15342"/>
    <w:rsid w:val="00B154BD"/>
    <w:rsid w:val="00B15944"/>
    <w:rsid w:val="00B15E0F"/>
    <w:rsid w:val="00B162DB"/>
    <w:rsid w:val="00B16925"/>
    <w:rsid w:val="00B16A2E"/>
    <w:rsid w:val="00B17433"/>
    <w:rsid w:val="00B1750D"/>
    <w:rsid w:val="00B179DD"/>
    <w:rsid w:val="00B17C60"/>
    <w:rsid w:val="00B17D86"/>
    <w:rsid w:val="00B20377"/>
    <w:rsid w:val="00B20B13"/>
    <w:rsid w:val="00B20F9E"/>
    <w:rsid w:val="00B217AE"/>
    <w:rsid w:val="00B21BD4"/>
    <w:rsid w:val="00B22032"/>
    <w:rsid w:val="00B2211F"/>
    <w:rsid w:val="00B2215F"/>
    <w:rsid w:val="00B225C7"/>
    <w:rsid w:val="00B22E3C"/>
    <w:rsid w:val="00B23823"/>
    <w:rsid w:val="00B239CA"/>
    <w:rsid w:val="00B2408B"/>
    <w:rsid w:val="00B2421D"/>
    <w:rsid w:val="00B243AC"/>
    <w:rsid w:val="00B244A5"/>
    <w:rsid w:val="00B2455B"/>
    <w:rsid w:val="00B2539E"/>
    <w:rsid w:val="00B253F3"/>
    <w:rsid w:val="00B25414"/>
    <w:rsid w:val="00B2550A"/>
    <w:rsid w:val="00B256F5"/>
    <w:rsid w:val="00B25FE1"/>
    <w:rsid w:val="00B2656C"/>
    <w:rsid w:val="00B26C03"/>
    <w:rsid w:val="00B26DF7"/>
    <w:rsid w:val="00B26E62"/>
    <w:rsid w:val="00B26F8D"/>
    <w:rsid w:val="00B274DF"/>
    <w:rsid w:val="00B27EDC"/>
    <w:rsid w:val="00B30930"/>
    <w:rsid w:val="00B30B89"/>
    <w:rsid w:val="00B30BC4"/>
    <w:rsid w:val="00B31459"/>
    <w:rsid w:val="00B316A7"/>
    <w:rsid w:val="00B318DD"/>
    <w:rsid w:val="00B31933"/>
    <w:rsid w:val="00B31FBF"/>
    <w:rsid w:val="00B326BB"/>
    <w:rsid w:val="00B32715"/>
    <w:rsid w:val="00B327B3"/>
    <w:rsid w:val="00B32F23"/>
    <w:rsid w:val="00B330EA"/>
    <w:rsid w:val="00B3341A"/>
    <w:rsid w:val="00B335A8"/>
    <w:rsid w:val="00B33EE4"/>
    <w:rsid w:val="00B33F27"/>
    <w:rsid w:val="00B34322"/>
    <w:rsid w:val="00B344DA"/>
    <w:rsid w:val="00B347DB"/>
    <w:rsid w:val="00B34905"/>
    <w:rsid w:val="00B3496F"/>
    <w:rsid w:val="00B34981"/>
    <w:rsid w:val="00B34AEA"/>
    <w:rsid w:val="00B356CC"/>
    <w:rsid w:val="00B359C2"/>
    <w:rsid w:val="00B35C50"/>
    <w:rsid w:val="00B35F07"/>
    <w:rsid w:val="00B362BB"/>
    <w:rsid w:val="00B366C9"/>
    <w:rsid w:val="00B371BD"/>
    <w:rsid w:val="00B3721E"/>
    <w:rsid w:val="00B37532"/>
    <w:rsid w:val="00B3757E"/>
    <w:rsid w:val="00B37960"/>
    <w:rsid w:val="00B37F00"/>
    <w:rsid w:val="00B41064"/>
    <w:rsid w:val="00B412DC"/>
    <w:rsid w:val="00B419B2"/>
    <w:rsid w:val="00B41B4B"/>
    <w:rsid w:val="00B42B60"/>
    <w:rsid w:val="00B433AF"/>
    <w:rsid w:val="00B43472"/>
    <w:rsid w:val="00B43C3A"/>
    <w:rsid w:val="00B43C48"/>
    <w:rsid w:val="00B43D66"/>
    <w:rsid w:val="00B44315"/>
    <w:rsid w:val="00B446CF"/>
    <w:rsid w:val="00B449D3"/>
    <w:rsid w:val="00B44B28"/>
    <w:rsid w:val="00B4500B"/>
    <w:rsid w:val="00B455CB"/>
    <w:rsid w:val="00B45DC6"/>
    <w:rsid w:val="00B46169"/>
    <w:rsid w:val="00B46459"/>
    <w:rsid w:val="00B46F0A"/>
    <w:rsid w:val="00B47D96"/>
    <w:rsid w:val="00B47FE6"/>
    <w:rsid w:val="00B504F7"/>
    <w:rsid w:val="00B5062C"/>
    <w:rsid w:val="00B50B68"/>
    <w:rsid w:val="00B51226"/>
    <w:rsid w:val="00B51281"/>
    <w:rsid w:val="00B515BB"/>
    <w:rsid w:val="00B51951"/>
    <w:rsid w:val="00B51BE6"/>
    <w:rsid w:val="00B51CD4"/>
    <w:rsid w:val="00B5215B"/>
    <w:rsid w:val="00B521FC"/>
    <w:rsid w:val="00B526A2"/>
    <w:rsid w:val="00B52986"/>
    <w:rsid w:val="00B539AA"/>
    <w:rsid w:val="00B53FFD"/>
    <w:rsid w:val="00B5403C"/>
    <w:rsid w:val="00B54744"/>
    <w:rsid w:val="00B5481E"/>
    <w:rsid w:val="00B54830"/>
    <w:rsid w:val="00B548FB"/>
    <w:rsid w:val="00B54FB7"/>
    <w:rsid w:val="00B55119"/>
    <w:rsid w:val="00B5514F"/>
    <w:rsid w:val="00B5520E"/>
    <w:rsid w:val="00B558C3"/>
    <w:rsid w:val="00B55B1F"/>
    <w:rsid w:val="00B56A7B"/>
    <w:rsid w:val="00B56A89"/>
    <w:rsid w:val="00B56C46"/>
    <w:rsid w:val="00B56D38"/>
    <w:rsid w:val="00B56F04"/>
    <w:rsid w:val="00B56FE8"/>
    <w:rsid w:val="00B57C51"/>
    <w:rsid w:val="00B6020F"/>
    <w:rsid w:val="00B603E6"/>
    <w:rsid w:val="00B60699"/>
    <w:rsid w:val="00B60C13"/>
    <w:rsid w:val="00B60F47"/>
    <w:rsid w:val="00B61313"/>
    <w:rsid w:val="00B619DA"/>
    <w:rsid w:val="00B6220A"/>
    <w:rsid w:val="00B63B16"/>
    <w:rsid w:val="00B63CF7"/>
    <w:rsid w:val="00B64648"/>
    <w:rsid w:val="00B646F5"/>
    <w:rsid w:val="00B6486D"/>
    <w:rsid w:val="00B648BE"/>
    <w:rsid w:val="00B64E7F"/>
    <w:rsid w:val="00B6552F"/>
    <w:rsid w:val="00B6555B"/>
    <w:rsid w:val="00B659DD"/>
    <w:rsid w:val="00B65AD0"/>
    <w:rsid w:val="00B65C80"/>
    <w:rsid w:val="00B65D11"/>
    <w:rsid w:val="00B65D98"/>
    <w:rsid w:val="00B65E4C"/>
    <w:rsid w:val="00B65F8E"/>
    <w:rsid w:val="00B662EB"/>
    <w:rsid w:val="00B66920"/>
    <w:rsid w:val="00B67596"/>
    <w:rsid w:val="00B67A80"/>
    <w:rsid w:val="00B67BDD"/>
    <w:rsid w:val="00B67C45"/>
    <w:rsid w:val="00B7071C"/>
    <w:rsid w:val="00B709E2"/>
    <w:rsid w:val="00B70ADA"/>
    <w:rsid w:val="00B70B5B"/>
    <w:rsid w:val="00B70D0B"/>
    <w:rsid w:val="00B70ECE"/>
    <w:rsid w:val="00B719F4"/>
    <w:rsid w:val="00B71BAB"/>
    <w:rsid w:val="00B7366A"/>
    <w:rsid w:val="00B73BE2"/>
    <w:rsid w:val="00B74168"/>
    <w:rsid w:val="00B74169"/>
    <w:rsid w:val="00B743A5"/>
    <w:rsid w:val="00B743CC"/>
    <w:rsid w:val="00B743FE"/>
    <w:rsid w:val="00B74DA0"/>
    <w:rsid w:val="00B75013"/>
    <w:rsid w:val="00B75015"/>
    <w:rsid w:val="00B750CB"/>
    <w:rsid w:val="00B754DA"/>
    <w:rsid w:val="00B759BE"/>
    <w:rsid w:val="00B76525"/>
    <w:rsid w:val="00B765D8"/>
    <w:rsid w:val="00B76793"/>
    <w:rsid w:val="00B768C4"/>
    <w:rsid w:val="00B768E1"/>
    <w:rsid w:val="00B76B81"/>
    <w:rsid w:val="00B76F08"/>
    <w:rsid w:val="00B772D0"/>
    <w:rsid w:val="00B77304"/>
    <w:rsid w:val="00B77BE9"/>
    <w:rsid w:val="00B77CF7"/>
    <w:rsid w:val="00B77EAE"/>
    <w:rsid w:val="00B814BB"/>
    <w:rsid w:val="00B81D46"/>
    <w:rsid w:val="00B8218F"/>
    <w:rsid w:val="00B82222"/>
    <w:rsid w:val="00B822C8"/>
    <w:rsid w:val="00B82326"/>
    <w:rsid w:val="00B82379"/>
    <w:rsid w:val="00B82475"/>
    <w:rsid w:val="00B82616"/>
    <w:rsid w:val="00B82AAA"/>
    <w:rsid w:val="00B82BB7"/>
    <w:rsid w:val="00B8360B"/>
    <w:rsid w:val="00B839C7"/>
    <w:rsid w:val="00B84404"/>
    <w:rsid w:val="00B84C29"/>
    <w:rsid w:val="00B85142"/>
    <w:rsid w:val="00B85574"/>
    <w:rsid w:val="00B855E0"/>
    <w:rsid w:val="00B855E8"/>
    <w:rsid w:val="00B85628"/>
    <w:rsid w:val="00B85E47"/>
    <w:rsid w:val="00B86027"/>
    <w:rsid w:val="00B86392"/>
    <w:rsid w:val="00B86406"/>
    <w:rsid w:val="00B86A7D"/>
    <w:rsid w:val="00B876D5"/>
    <w:rsid w:val="00B8796D"/>
    <w:rsid w:val="00B9039B"/>
    <w:rsid w:val="00B904B1"/>
    <w:rsid w:val="00B90666"/>
    <w:rsid w:val="00B90D0C"/>
    <w:rsid w:val="00B90D76"/>
    <w:rsid w:val="00B90E78"/>
    <w:rsid w:val="00B90EC5"/>
    <w:rsid w:val="00B91E30"/>
    <w:rsid w:val="00B91ECA"/>
    <w:rsid w:val="00B9211D"/>
    <w:rsid w:val="00B922EA"/>
    <w:rsid w:val="00B92B25"/>
    <w:rsid w:val="00B9301A"/>
    <w:rsid w:val="00B935C9"/>
    <w:rsid w:val="00B935E1"/>
    <w:rsid w:val="00B93DF2"/>
    <w:rsid w:val="00B942EE"/>
    <w:rsid w:val="00B94FDC"/>
    <w:rsid w:val="00B95068"/>
    <w:rsid w:val="00B95214"/>
    <w:rsid w:val="00B9538F"/>
    <w:rsid w:val="00B95A0F"/>
    <w:rsid w:val="00B95CB6"/>
    <w:rsid w:val="00B95F3E"/>
    <w:rsid w:val="00B95FB8"/>
    <w:rsid w:val="00B962FD"/>
    <w:rsid w:val="00B964EF"/>
    <w:rsid w:val="00B9680B"/>
    <w:rsid w:val="00B9737E"/>
    <w:rsid w:val="00B97C12"/>
    <w:rsid w:val="00B97E23"/>
    <w:rsid w:val="00BA077F"/>
    <w:rsid w:val="00BA08E1"/>
    <w:rsid w:val="00BA0C4E"/>
    <w:rsid w:val="00BA0D7C"/>
    <w:rsid w:val="00BA0DC0"/>
    <w:rsid w:val="00BA0F90"/>
    <w:rsid w:val="00BA12AE"/>
    <w:rsid w:val="00BA1458"/>
    <w:rsid w:val="00BA1589"/>
    <w:rsid w:val="00BA1EB9"/>
    <w:rsid w:val="00BA29DC"/>
    <w:rsid w:val="00BA2A95"/>
    <w:rsid w:val="00BA2EC1"/>
    <w:rsid w:val="00BA364F"/>
    <w:rsid w:val="00BA372F"/>
    <w:rsid w:val="00BA3925"/>
    <w:rsid w:val="00BA3A3D"/>
    <w:rsid w:val="00BA3FB0"/>
    <w:rsid w:val="00BA420C"/>
    <w:rsid w:val="00BA425A"/>
    <w:rsid w:val="00BA45BF"/>
    <w:rsid w:val="00BA51B8"/>
    <w:rsid w:val="00BA51D0"/>
    <w:rsid w:val="00BA563A"/>
    <w:rsid w:val="00BA5905"/>
    <w:rsid w:val="00BA59CA"/>
    <w:rsid w:val="00BA5AEF"/>
    <w:rsid w:val="00BA63B2"/>
    <w:rsid w:val="00BA67C9"/>
    <w:rsid w:val="00BA680F"/>
    <w:rsid w:val="00BA69A7"/>
    <w:rsid w:val="00BA6A22"/>
    <w:rsid w:val="00BA6EDB"/>
    <w:rsid w:val="00BA700D"/>
    <w:rsid w:val="00BA7032"/>
    <w:rsid w:val="00BA719E"/>
    <w:rsid w:val="00BA79E3"/>
    <w:rsid w:val="00BA7A83"/>
    <w:rsid w:val="00BA7C71"/>
    <w:rsid w:val="00BB0409"/>
    <w:rsid w:val="00BB075B"/>
    <w:rsid w:val="00BB0A68"/>
    <w:rsid w:val="00BB0ADC"/>
    <w:rsid w:val="00BB0FF2"/>
    <w:rsid w:val="00BB10ED"/>
    <w:rsid w:val="00BB1230"/>
    <w:rsid w:val="00BB2B90"/>
    <w:rsid w:val="00BB2C31"/>
    <w:rsid w:val="00BB2CF2"/>
    <w:rsid w:val="00BB2EB0"/>
    <w:rsid w:val="00BB30D6"/>
    <w:rsid w:val="00BB4758"/>
    <w:rsid w:val="00BB4A84"/>
    <w:rsid w:val="00BB4BE9"/>
    <w:rsid w:val="00BB530C"/>
    <w:rsid w:val="00BB5464"/>
    <w:rsid w:val="00BB5624"/>
    <w:rsid w:val="00BB5ACC"/>
    <w:rsid w:val="00BB5BFC"/>
    <w:rsid w:val="00BB5ECA"/>
    <w:rsid w:val="00BB6933"/>
    <w:rsid w:val="00BB70B1"/>
    <w:rsid w:val="00BB70BC"/>
    <w:rsid w:val="00BB75E6"/>
    <w:rsid w:val="00BB779D"/>
    <w:rsid w:val="00BB781E"/>
    <w:rsid w:val="00BB7D75"/>
    <w:rsid w:val="00BC0783"/>
    <w:rsid w:val="00BC1059"/>
    <w:rsid w:val="00BC1CFB"/>
    <w:rsid w:val="00BC1FB3"/>
    <w:rsid w:val="00BC2455"/>
    <w:rsid w:val="00BC2A0C"/>
    <w:rsid w:val="00BC2A73"/>
    <w:rsid w:val="00BC2CC3"/>
    <w:rsid w:val="00BC2DA5"/>
    <w:rsid w:val="00BC32DE"/>
    <w:rsid w:val="00BC3444"/>
    <w:rsid w:val="00BC36B3"/>
    <w:rsid w:val="00BC3BE2"/>
    <w:rsid w:val="00BC4BEF"/>
    <w:rsid w:val="00BC4CE6"/>
    <w:rsid w:val="00BC5594"/>
    <w:rsid w:val="00BC55F6"/>
    <w:rsid w:val="00BC58B4"/>
    <w:rsid w:val="00BC5D6F"/>
    <w:rsid w:val="00BC62CE"/>
    <w:rsid w:val="00BC69FC"/>
    <w:rsid w:val="00BC71EC"/>
    <w:rsid w:val="00BC7242"/>
    <w:rsid w:val="00BC7971"/>
    <w:rsid w:val="00BD074F"/>
    <w:rsid w:val="00BD0C3B"/>
    <w:rsid w:val="00BD0E8F"/>
    <w:rsid w:val="00BD10EF"/>
    <w:rsid w:val="00BD1B2D"/>
    <w:rsid w:val="00BD249C"/>
    <w:rsid w:val="00BD2E1D"/>
    <w:rsid w:val="00BD308A"/>
    <w:rsid w:val="00BD310C"/>
    <w:rsid w:val="00BD34E0"/>
    <w:rsid w:val="00BD3F75"/>
    <w:rsid w:val="00BD455D"/>
    <w:rsid w:val="00BD4696"/>
    <w:rsid w:val="00BD4915"/>
    <w:rsid w:val="00BD49CB"/>
    <w:rsid w:val="00BD4B56"/>
    <w:rsid w:val="00BD4D23"/>
    <w:rsid w:val="00BD4F51"/>
    <w:rsid w:val="00BD54FF"/>
    <w:rsid w:val="00BD5A30"/>
    <w:rsid w:val="00BD5B77"/>
    <w:rsid w:val="00BD5E59"/>
    <w:rsid w:val="00BD61D1"/>
    <w:rsid w:val="00BD683D"/>
    <w:rsid w:val="00BD688E"/>
    <w:rsid w:val="00BD6947"/>
    <w:rsid w:val="00BD6FDC"/>
    <w:rsid w:val="00BD6FEF"/>
    <w:rsid w:val="00BD734F"/>
    <w:rsid w:val="00BD75AA"/>
    <w:rsid w:val="00BD76E0"/>
    <w:rsid w:val="00BD7C26"/>
    <w:rsid w:val="00BD7D81"/>
    <w:rsid w:val="00BD7F02"/>
    <w:rsid w:val="00BE0A37"/>
    <w:rsid w:val="00BE0B44"/>
    <w:rsid w:val="00BE1544"/>
    <w:rsid w:val="00BE1906"/>
    <w:rsid w:val="00BE1BB8"/>
    <w:rsid w:val="00BE2845"/>
    <w:rsid w:val="00BE2AD9"/>
    <w:rsid w:val="00BE2CA0"/>
    <w:rsid w:val="00BE301B"/>
    <w:rsid w:val="00BE3789"/>
    <w:rsid w:val="00BE42DB"/>
    <w:rsid w:val="00BE4A46"/>
    <w:rsid w:val="00BE5309"/>
    <w:rsid w:val="00BE5593"/>
    <w:rsid w:val="00BE5CC4"/>
    <w:rsid w:val="00BE6447"/>
    <w:rsid w:val="00BE6F73"/>
    <w:rsid w:val="00BF0121"/>
    <w:rsid w:val="00BF08BF"/>
    <w:rsid w:val="00BF0C61"/>
    <w:rsid w:val="00BF1140"/>
    <w:rsid w:val="00BF12B7"/>
    <w:rsid w:val="00BF1F27"/>
    <w:rsid w:val="00BF2A03"/>
    <w:rsid w:val="00BF2DCF"/>
    <w:rsid w:val="00BF3527"/>
    <w:rsid w:val="00BF37D8"/>
    <w:rsid w:val="00BF3A6D"/>
    <w:rsid w:val="00BF4195"/>
    <w:rsid w:val="00BF433D"/>
    <w:rsid w:val="00BF449D"/>
    <w:rsid w:val="00BF4B96"/>
    <w:rsid w:val="00BF5935"/>
    <w:rsid w:val="00BF6547"/>
    <w:rsid w:val="00BF6E23"/>
    <w:rsid w:val="00BF6E54"/>
    <w:rsid w:val="00BF7549"/>
    <w:rsid w:val="00BF7E13"/>
    <w:rsid w:val="00C0016A"/>
    <w:rsid w:val="00C00A1A"/>
    <w:rsid w:val="00C017EF"/>
    <w:rsid w:val="00C01F69"/>
    <w:rsid w:val="00C020DC"/>
    <w:rsid w:val="00C02750"/>
    <w:rsid w:val="00C02835"/>
    <w:rsid w:val="00C02FC2"/>
    <w:rsid w:val="00C03190"/>
    <w:rsid w:val="00C032D4"/>
    <w:rsid w:val="00C03317"/>
    <w:rsid w:val="00C03A2D"/>
    <w:rsid w:val="00C042C9"/>
    <w:rsid w:val="00C049EC"/>
    <w:rsid w:val="00C04B48"/>
    <w:rsid w:val="00C057ED"/>
    <w:rsid w:val="00C06604"/>
    <w:rsid w:val="00C066E9"/>
    <w:rsid w:val="00C0694A"/>
    <w:rsid w:val="00C07E5A"/>
    <w:rsid w:val="00C07EBF"/>
    <w:rsid w:val="00C10323"/>
    <w:rsid w:val="00C108EA"/>
    <w:rsid w:val="00C109D5"/>
    <w:rsid w:val="00C10A7A"/>
    <w:rsid w:val="00C10C50"/>
    <w:rsid w:val="00C10C83"/>
    <w:rsid w:val="00C10DD0"/>
    <w:rsid w:val="00C1105D"/>
    <w:rsid w:val="00C1112E"/>
    <w:rsid w:val="00C11BEE"/>
    <w:rsid w:val="00C11E99"/>
    <w:rsid w:val="00C13CC7"/>
    <w:rsid w:val="00C14198"/>
    <w:rsid w:val="00C145FC"/>
    <w:rsid w:val="00C148B7"/>
    <w:rsid w:val="00C14A64"/>
    <w:rsid w:val="00C14F66"/>
    <w:rsid w:val="00C15047"/>
    <w:rsid w:val="00C15656"/>
    <w:rsid w:val="00C157CC"/>
    <w:rsid w:val="00C158C8"/>
    <w:rsid w:val="00C15E69"/>
    <w:rsid w:val="00C16791"/>
    <w:rsid w:val="00C16BC2"/>
    <w:rsid w:val="00C16E21"/>
    <w:rsid w:val="00C16E43"/>
    <w:rsid w:val="00C170BF"/>
    <w:rsid w:val="00C17485"/>
    <w:rsid w:val="00C17A30"/>
    <w:rsid w:val="00C17C92"/>
    <w:rsid w:val="00C20114"/>
    <w:rsid w:val="00C20544"/>
    <w:rsid w:val="00C20845"/>
    <w:rsid w:val="00C20C73"/>
    <w:rsid w:val="00C20DE7"/>
    <w:rsid w:val="00C20E2E"/>
    <w:rsid w:val="00C21568"/>
    <w:rsid w:val="00C227FE"/>
    <w:rsid w:val="00C22A35"/>
    <w:rsid w:val="00C22D99"/>
    <w:rsid w:val="00C22DC5"/>
    <w:rsid w:val="00C22F24"/>
    <w:rsid w:val="00C230E8"/>
    <w:rsid w:val="00C231E2"/>
    <w:rsid w:val="00C23420"/>
    <w:rsid w:val="00C235FE"/>
    <w:rsid w:val="00C23E40"/>
    <w:rsid w:val="00C24056"/>
    <w:rsid w:val="00C2427D"/>
    <w:rsid w:val="00C24A28"/>
    <w:rsid w:val="00C24D0E"/>
    <w:rsid w:val="00C24EE4"/>
    <w:rsid w:val="00C251CD"/>
    <w:rsid w:val="00C25337"/>
    <w:rsid w:val="00C254C5"/>
    <w:rsid w:val="00C2567F"/>
    <w:rsid w:val="00C25C3C"/>
    <w:rsid w:val="00C25E94"/>
    <w:rsid w:val="00C25EBD"/>
    <w:rsid w:val="00C262A8"/>
    <w:rsid w:val="00C26627"/>
    <w:rsid w:val="00C26673"/>
    <w:rsid w:val="00C26A49"/>
    <w:rsid w:val="00C26A50"/>
    <w:rsid w:val="00C26D5D"/>
    <w:rsid w:val="00C26E1B"/>
    <w:rsid w:val="00C27642"/>
    <w:rsid w:val="00C30416"/>
    <w:rsid w:val="00C305BF"/>
    <w:rsid w:val="00C30876"/>
    <w:rsid w:val="00C30A52"/>
    <w:rsid w:val="00C30EE8"/>
    <w:rsid w:val="00C30FB9"/>
    <w:rsid w:val="00C3104E"/>
    <w:rsid w:val="00C312EB"/>
    <w:rsid w:val="00C31631"/>
    <w:rsid w:val="00C317A9"/>
    <w:rsid w:val="00C317B7"/>
    <w:rsid w:val="00C31830"/>
    <w:rsid w:val="00C318B3"/>
    <w:rsid w:val="00C31A03"/>
    <w:rsid w:val="00C31A29"/>
    <w:rsid w:val="00C31E2F"/>
    <w:rsid w:val="00C32186"/>
    <w:rsid w:val="00C32758"/>
    <w:rsid w:val="00C32A77"/>
    <w:rsid w:val="00C32C9D"/>
    <w:rsid w:val="00C32D49"/>
    <w:rsid w:val="00C32FE1"/>
    <w:rsid w:val="00C332AA"/>
    <w:rsid w:val="00C3368D"/>
    <w:rsid w:val="00C338E1"/>
    <w:rsid w:val="00C339CC"/>
    <w:rsid w:val="00C3472E"/>
    <w:rsid w:val="00C3532C"/>
    <w:rsid w:val="00C35BE2"/>
    <w:rsid w:val="00C35CC7"/>
    <w:rsid w:val="00C35E5C"/>
    <w:rsid w:val="00C40183"/>
    <w:rsid w:val="00C40423"/>
    <w:rsid w:val="00C40D8E"/>
    <w:rsid w:val="00C41014"/>
    <w:rsid w:val="00C4130A"/>
    <w:rsid w:val="00C414E0"/>
    <w:rsid w:val="00C4157E"/>
    <w:rsid w:val="00C41741"/>
    <w:rsid w:val="00C41B2A"/>
    <w:rsid w:val="00C41DE0"/>
    <w:rsid w:val="00C41EC9"/>
    <w:rsid w:val="00C42489"/>
    <w:rsid w:val="00C42829"/>
    <w:rsid w:val="00C42DD9"/>
    <w:rsid w:val="00C4345F"/>
    <w:rsid w:val="00C4352D"/>
    <w:rsid w:val="00C43E7F"/>
    <w:rsid w:val="00C4404F"/>
    <w:rsid w:val="00C45625"/>
    <w:rsid w:val="00C45888"/>
    <w:rsid w:val="00C45928"/>
    <w:rsid w:val="00C4594D"/>
    <w:rsid w:val="00C45EC5"/>
    <w:rsid w:val="00C46E4B"/>
    <w:rsid w:val="00C4710B"/>
    <w:rsid w:val="00C473AE"/>
    <w:rsid w:val="00C473E0"/>
    <w:rsid w:val="00C4742A"/>
    <w:rsid w:val="00C47782"/>
    <w:rsid w:val="00C477AE"/>
    <w:rsid w:val="00C47987"/>
    <w:rsid w:val="00C47A1D"/>
    <w:rsid w:val="00C501E2"/>
    <w:rsid w:val="00C509AA"/>
    <w:rsid w:val="00C509AD"/>
    <w:rsid w:val="00C50B8F"/>
    <w:rsid w:val="00C50D8E"/>
    <w:rsid w:val="00C51848"/>
    <w:rsid w:val="00C52081"/>
    <w:rsid w:val="00C5212F"/>
    <w:rsid w:val="00C52383"/>
    <w:rsid w:val="00C528D7"/>
    <w:rsid w:val="00C52DCA"/>
    <w:rsid w:val="00C5324D"/>
    <w:rsid w:val="00C53417"/>
    <w:rsid w:val="00C53434"/>
    <w:rsid w:val="00C534B0"/>
    <w:rsid w:val="00C5370A"/>
    <w:rsid w:val="00C5375D"/>
    <w:rsid w:val="00C53E06"/>
    <w:rsid w:val="00C53E4B"/>
    <w:rsid w:val="00C5435A"/>
    <w:rsid w:val="00C54771"/>
    <w:rsid w:val="00C54AA9"/>
    <w:rsid w:val="00C55855"/>
    <w:rsid w:val="00C5592E"/>
    <w:rsid w:val="00C55A91"/>
    <w:rsid w:val="00C55CDA"/>
    <w:rsid w:val="00C5627C"/>
    <w:rsid w:val="00C56462"/>
    <w:rsid w:val="00C565CE"/>
    <w:rsid w:val="00C5661C"/>
    <w:rsid w:val="00C566C6"/>
    <w:rsid w:val="00C568C9"/>
    <w:rsid w:val="00C56B8A"/>
    <w:rsid w:val="00C577EF"/>
    <w:rsid w:val="00C57F16"/>
    <w:rsid w:val="00C6013D"/>
    <w:rsid w:val="00C609A5"/>
    <w:rsid w:val="00C61496"/>
    <w:rsid w:val="00C61522"/>
    <w:rsid w:val="00C6166D"/>
    <w:rsid w:val="00C616D8"/>
    <w:rsid w:val="00C619FA"/>
    <w:rsid w:val="00C61ACE"/>
    <w:rsid w:val="00C61C23"/>
    <w:rsid w:val="00C62180"/>
    <w:rsid w:val="00C623F1"/>
    <w:rsid w:val="00C6268E"/>
    <w:rsid w:val="00C62C7E"/>
    <w:rsid w:val="00C636F4"/>
    <w:rsid w:val="00C639F1"/>
    <w:rsid w:val="00C643BF"/>
    <w:rsid w:val="00C6503E"/>
    <w:rsid w:val="00C6512E"/>
    <w:rsid w:val="00C65914"/>
    <w:rsid w:val="00C6595E"/>
    <w:rsid w:val="00C665BB"/>
    <w:rsid w:val="00C6668C"/>
    <w:rsid w:val="00C66AA4"/>
    <w:rsid w:val="00C6790C"/>
    <w:rsid w:val="00C7001A"/>
    <w:rsid w:val="00C70204"/>
    <w:rsid w:val="00C7056F"/>
    <w:rsid w:val="00C70721"/>
    <w:rsid w:val="00C70AAD"/>
    <w:rsid w:val="00C710F0"/>
    <w:rsid w:val="00C7112D"/>
    <w:rsid w:val="00C71C43"/>
    <w:rsid w:val="00C71E18"/>
    <w:rsid w:val="00C71E28"/>
    <w:rsid w:val="00C720AF"/>
    <w:rsid w:val="00C725E9"/>
    <w:rsid w:val="00C72B6A"/>
    <w:rsid w:val="00C72DAC"/>
    <w:rsid w:val="00C73BE2"/>
    <w:rsid w:val="00C73C7B"/>
    <w:rsid w:val="00C7466E"/>
    <w:rsid w:val="00C746EB"/>
    <w:rsid w:val="00C7472B"/>
    <w:rsid w:val="00C74C5C"/>
    <w:rsid w:val="00C752F7"/>
    <w:rsid w:val="00C755A4"/>
    <w:rsid w:val="00C7601B"/>
    <w:rsid w:val="00C76186"/>
    <w:rsid w:val="00C763D4"/>
    <w:rsid w:val="00C766A4"/>
    <w:rsid w:val="00C76933"/>
    <w:rsid w:val="00C76C63"/>
    <w:rsid w:val="00C76D8B"/>
    <w:rsid w:val="00C77175"/>
    <w:rsid w:val="00C775E7"/>
    <w:rsid w:val="00C80049"/>
    <w:rsid w:val="00C80171"/>
    <w:rsid w:val="00C80A30"/>
    <w:rsid w:val="00C80A5F"/>
    <w:rsid w:val="00C813F9"/>
    <w:rsid w:val="00C81E6E"/>
    <w:rsid w:val="00C81ED0"/>
    <w:rsid w:val="00C8223D"/>
    <w:rsid w:val="00C8268A"/>
    <w:rsid w:val="00C82879"/>
    <w:rsid w:val="00C83829"/>
    <w:rsid w:val="00C84232"/>
    <w:rsid w:val="00C85202"/>
    <w:rsid w:val="00C858D0"/>
    <w:rsid w:val="00C85AA7"/>
    <w:rsid w:val="00C870D7"/>
    <w:rsid w:val="00C87299"/>
    <w:rsid w:val="00C87332"/>
    <w:rsid w:val="00C87957"/>
    <w:rsid w:val="00C87DA7"/>
    <w:rsid w:val="00C902A9"/>
    <w:rsid w:val="00C902F8"/>
    <w:rsid w:val="00C90490"/>
    <w:rsid w:val="00C904E0"/>
    <w:rsid w:val="00C908B2"/>
    <w:rsid w:val="00C90D29"/>
    <w:rsid w:val="00C90EFE"/>
    <w:rsid w:val="00C91459"/>
    <w:rsid w:val="00C91C29"/>
    <w:rsid w:val="00C91FB7"/>
    <w:rsid w:val="00C91FBE"/>
    <w:rsid w:val="00C9235A"/>
    <w:rsid w:val="00C92E92"/>
    <w:rsid w:val="00C940B9"/>
    <w:rsid w:val="00C942D9"/>
    <w:rsid w:val="00C94544"/>
    <w:rsid w:val="00C9461D"/>
    <w:rsid w:val="00C94EDB"/>
    <w:rsid w:val="00C951EA"/>
    <w:rsid w:val="00C956CD"/>
    <w:rsid w:val="00C95877"/>
    <w:rsid w:val="00C959A5"/>
    <w:rsid w:val="00C95CBE"/>
    <w:rsid w:val="00C95D3D"/>
    <w:rsid w:val="00C95D56"/>
    <w:rsid w:val="00C95DEB"/>
    <w:rsid w:val="00C96359"/>
    <w:rsid w:val="00C96670"/>
    <w:rsid w:val="00C96B9C"/>
    <w:rsid w:val="00C96DFC"/>
    <w:rsid w:val="00C97307"/>
    <w:rsid w:val="00C977CB"/>
    <w:rsid w:val="00C97B24"/>
    <w:rsid w:val="00C97E66"/>
    <w:rsid w:val="00CA01DA"/>
    <w:rsid w:val="00CA04C2"/>
    <w:rsid w:val="00CA09E3"/>
    <w:rsid w:val="00CA2BC6"/>
    <w:rsid w:val="00CA2C08"/>
    <w:rsid w:val="00CA2E76"/>
    <w:rsid w:val="00CA3A3C"/>
    <w:rsid w:val="00CA3BC3"/>
    <w:rsid w:val="00CA3E02"/>
    <w:rsid w:val="00CA3E44"/>
    <w:rsid w:val="00CA403C"/>
    <w:rsid w:val="00CA4375"/>
    <w:rsid w:val="00CA48BA"/>
    <w:rsid w:val="00CA4CA5"/>
    <w:rsid w:val="00CA5AD0"/>
    <w:rsid w:val="00CA5BDA"/>
    <w:rsid w:val="00CA5C35"/>
    <w:rsid w:val="00CA5E52"/>
    <w:rsid w:val="00CA5F92"/>
    <w:rsid w:val="00CA6248"/>
    <w:rsid w:val="00CA6C51"/>
    <w:rsid w:val="00CA6EB4"/>
    <w:rsid w:val="00CA7514"/>
    <w:rsid w:val="00CA75B3"/>
    <w:rsid w:val="00CA78C0"/>
    <w:rsid w:val="00CA7D32"/>
    <w:rsid w:val="00CA7EF8"/>
    <w:rsid w:val="00CB0CCE"/>
    <w:rsid w:val="00CB0ED7"/>
    <w:rsid w:val="00CB0F8B"/>
    <w:rsid w:val="00CB162C"/>
    <w:rsid w:val="00CB29C9"/>
    <w:rsid w:val="00CB2E05"/>
    <w:rsid w:val="00CB2ED1"/>
    <w:rsid w:val="00CB3B0F"/>
    <w:rsid w:val="00CB3B6C"/>
    <w:rsid w:val="00CB3BBC"/>
    <w:rsid w:val="00CB3D4C"/>
    <w:rsid w:val="00CB4041"/>
    <w:rsid w:val="00CB4563"/>
    <w:rsid w:val="00CB5F09"/>
    <w:rsid w:val="00CB6156"/>
    <w:rsid w:val="00CB6297"/>
    <w:rsid w:val="00CB64DF"/>
    <w:rsid w:val="00CB6715"/>
    <w:rsid w:val="00CB76C7"/>
    <w:rsid w:val="00CB780E"/>
    <w:rsid w:val="00CB790E"/>
    <w:rsid w:val="00CB7F57"/>
    <w:rsid w:val="00CC05AA"/>
    <w:rsid w:val="00CC0AB3"/>
    <w:rsid w:val="00CC0EA6"/>
    <w:rsid w:val="00CC102E"/>
    <w:rsid w:val="00CC1099"/>
    <w:rsid w:val="00CC11E4"/>
    <w:rsid w:val="00CC1AAD"/>
    <w:rsid w:val="00CC2160"/>
    <w:rsid w:val="00CC243E"/>
    <w:rsid w:val="00CC2469"/>
    <w:rsid w:val="00CC2671"/>
    <w:rsid w:val="00CC2789"/>
    <w:rsid w:val="00CC27B1"/>
    <w:rsid w:val="00CC2AFA"/>
    <w:rsid w:val="00CC3664"/>
    <w:rsid w:val="00CC39B5"/>
    <w:rsid w:val="00CC4208"/>
    <w:rsid w:val="00CC4384"/>
    <w:rsid w:val="00CC4671"/>
    <w:rsid w:val="00CC6214"/>
    <w:rsid w:val="00CC697E"/>
    <w:rsid w:val="00CC6B7E"/>
    <w:rsid w:val="00CC6E7A"/>
    <w:rsid w:val="00CC7770"/>
    <w:rsid w:val="00CD1459"/>
    <w:rsid w:val="00CD1565"/>
    <w:rsid w:val="00CD16F9"/>
    <w:rsid w:val="00CD24B1"/>
    <w:rsid w:val="00CD29B8"/>
    <w:rsid w:val="00CD2F40"/>
    <w:rsid w:val="00CD3ABA"/>
    <w:rsid w:val="00CD4234"/>
    <w:rsid w:val="00CD42A1"/>
    <w:rsid w:val="00CD482A"/>
    <w:rsid w:val="00CD4A82"/>
    <w:rsid w:val="00CD4DEB"/>
    <w:rsid w:val="00CD4ECD"/>
    <w:rsid w:val="00CD4F3B"/>
    <w:rsid w:val="00CD530F"/>
    <w:rsid w:val="00CD53D4"/>
    <w:rsid w:val="00CD62A7"/>
    <w:rsid w:val="00CD65D7"/>
    <w:rsid w:val="00CD6FF0"/>
    <w:rsid w:val="00CD78CD"/>
    <w:rsid w:val="00CD7D10"/>
    <w:rsid w:val="00CE04E2"/>
    <w:rsid w:val="00CE082D"/>
    <w:rsid w:val="00CE0CC1"/>
    <w:rsid w:val="00CE0E13"/>
    <w:rsid w:val="00CE11C7"/>
    <w:rsid w:val="00CE1297"/>
    <w:rsid w:val="00CE1A58"/>
    <w:rsid w:val="00CE1D22"/>
    <w:rsid w:val="00CE2942"/>
    <w:rsid w:val="00CE295C"/>
    <w:rsid w:val="00CE2B93"/>
    <w:rsid w:val="00CE3682"/>
    <w:rsid w:val="00CE39CB"/>
    <w:rsid w:val="00CE4006"/>
    <w:rsid w:val="00CE42AE"/>
    <w:rsid w:val="00CE4506"/>
    <w:rsid w:val="00CE4836"/>
    <w:rsid w:val="00CE4909"/>
    <w:rsid w:val="00CE4E78"/>
    <w:rsid w:val="00CE5AF3"/>
    <w:rsid w:val="00CE5B6A"/>
    <w:rsid w:val="00CE5D50"/>
    <w:rsid w:val="00CE5E18"/>
    <w:rsid w:val="00CE5E72"/>
    <w:rsid w:val="00CE6582"/>
    <w:rsid w:val="00CE6DF8"/>
    <w:rsid w:val="00CE70E7"/>
    <w:rsid w:val="00CE7477"/>
    <w:rsid w:val="00CE752F"/>
    <w:rsid w:val="00CE7947"/>
    <w:rsid w:val="00CF0670"/>
    <w:rsid w:val="00CF08B3"/>
    <w:rsid w:val="00CF0E03"/>
    <w:rsid w:val="00CF1480"/>
    <w:rsid w:val="00CF15A8"/>
    <w:rsid w:val="00CF18DD"/>
    <w:rsid w:val="00CF2168"/>
    <w:rsid w:val="00CF2239"/>
    <w:rsid w:val="00CF2431"/>
    <w:rsid w:val="00CF281C"/>
    <w:rsid w:val="00CF284F"/>
    <w:rsid w:val="00CF2AC7"/>
    <w:rsid w:val="00CF2E5B"/>
    <w:rsid w:val="00CF45AF"/>
    <w:rsid w:val="00CF5DE0"/>
    <w:rsid w:val="00CF62DA"/>
    <w:rsid w:val="00CF6329"/>
    <w:rsid w:val="00CF665A"/>
    <w:rsid w:val="00CF75B7"/>
    <w:rsid w:val="00D00038"/>
    <w:rsid w:val="00D0011A"/>
    <w:rsid w:val="00D004EA"/>
    <w:rsid w:val="00D007B2"/>
    <w:rsid w:val="00D009F1"/>
    <w:rsid w:val="00D009F4"/>
    <w:rsid w:val="00D00E1C"/>
    <w:rsid w:val="00D01237"/>
    <w:rsid w:val="00D01668"/>
    <w:rsid w:val="00D01695"/>
    <w:rsid w:val="00D01A31"/>
    <w:rsid w:val="00D01A8D"/>
    <w:rsid w:val="00D02D2A"/>
    <w:rsid w:val="00D0315C"/>
    <w:rsid w:val="00D03405"/>
    <w:rsid w:val="00D03797"/>
    <w:rsid w:val="00D03AA0"/>
    <w:rsid w:val="00D04256"/>
    <w:rsid w:val="00D049D2"/>
    <w:rsid w:val="00D052DB"/>
    <w:rsid w:val="00D053BB"/>
    <w:rsid w:val="00D05510"/>
    <w:rsid w:val="00D05878"/>
    <w:rsid w:val="00D05F6A"/>
    <w:rsid w:val="00D065E9"/>
    <w:rsid w:val="00D066C7"/>
    <w:rsid w:val="00D06B59"/>
    <w:rsid w:val="00D06BE1"/>
    <w:rsid w:val="00D06F54"/>
    <w:rsid w:val="00D06FA4"/>
    <w:rsid w:val="00D0704B"/>
    <w:rsid w:val="00D07655"/>
    <w:rsid w:val="00D07E10"/>
    <w:rsid w:val="00D07EA8"/>
    <w:rsid w:val="00D1011B"/>
    <w:rsid w:val="00D113F4"/>
    <w:rsid w:val="00D119D0"/>
    <w:rsid w:val="00D11F40"/>
    <w:rsid w:val="00D11F7E"/>
    <w:rsid w:val="00D1219D"/>
    <w:rsid w:val="00D124EC"/>
    <w:rsid w:val="00D134A1"/>
    <w:rsid w:val="00D135DB"/>
    <w:rsid w:val="00D13610"/>
    <w:rsid w:val="00D144C8"/>
    <w:rsid w:val="00D1461E"/>
    <w:rsid w:val="00D149A6"/>
    <w:rsid w:val="00D14DC7"/>
    <w:rsid w:val="00D150FE"/>
    <w:rsid w:val="00D15107"/>
    <w:rsid w:val="00D1564D"/>
    <w:rsid w:val="00D15821"/>
    <w:rsid w:val="00D159FC"/>
    <w:rsid w:val="00D15CB8"/>
    <w:rsid w:val="00D15D71"/>
    <w:rsid w:val="00D16A4A"/>
    <w:rsid w:val="00D16EB5"/>
    <w:rsid w:val="00D1775C"/>
    <w:rsid w:val="00D2020E"/>
    <w:rsid w:val="00D203E8"/>
    <w:rsid w:val="00D20401"/>
    <w:rsid w:val="00D20BB2"/>
    <w:rsid w:val="00D20DA7"/>
    <w:rsid w:val="00D20F1C"/>
    <w:rsid w:val="00D2182C"/>
    <w:rsid w:val="00D21BF0"/>
    <w:rsid w:val="00D22074"/>
    <w:rsid w:val="00D220DC"/>
    <w:rsid w:val="00D22396"/>
    <w:rsid w:val="00D2249D"/>
    <w:rsid w:val="00D2288F"/>
    <w:rsid w:val="00D230FE"/>
    <w:rsid w:val="00D23873"/>
    <w:rsid w:val="00D2416B"/>
    <w:rsid w:val="00D24426"/>
    <w:rsid w:val="00D2452F"/>
    <w:rsid w:val="00D24B1A"/>
    <w:rsid w:val="00D250C2"/>
    <w:rsid w:val="00D25792"/>
    <w:rsid w:val="00D25932"/>
    <w:rsid w:val="00D25934"/>
    <w:rsid w:val="00D25A5F"/>
    <w:rsid w:val="00D25D9F"/>
    <w:rsid w:val="00D25E45"/>
    <w:rsid w:val="00D2637A"/>
    <w:rsid w:val="00D26588"/>
    <w:rsid w:val="00D26E7A"/>
    <w:rsid w:val="00D270D0"/>
    <w:rsid w:val="00D27830"/>
    <w:rsid w:val="00D27C91"/>
    <w:rsid w:val="00D30560"/>
    <w:rsid w:val="00D30627"/>
    <w:rsid w:val="00D3091F"/>
    <w:rsid w:val="00D309D2"/>
    <w:rsid w:val="00D30AC7"/>
    <w:rsid w:val="00D310A6"/>
    <w:rsid w:val="00D3184B"/>
    <w:rsid w:val="00D319CA"/>
    <w:rsid w:val="00D31EAA"/>
    <w:rsid w:val="00D320D3"/>
    <w:rsid w:val="00D327E9"/>
    <w:rsid w:val="00D32CCD"/>
    <w:rsid w:val="00D32D42"/>
    <w:rsid w:val="00D32DA8"/>
    <w:rsid w:val="00D33753"/>
    <w:rsid w:val="00D33A3C"/>
    <w:rsid w:val="00D33AB1"/>
    <w:rsid w:val="00D33B5D"/>
    <w:rsid w:val="00D3424F"/>
    <w:rsid w:val="00D34628"/>
    <w:rsid w:val="00D34FF7"/>
    <w:rsid w:val="00D358C9"/>
    <w:rsid w:val="00D35A84"/>
    <w:rsid w:val="00D35B2A"/>
    <w:rsid w:val="00D35F31"/>
    <w:rsid w:val="00D360CF"/>
    <w:rsid w:val="00D36B40"/>
    <w:rsid w:val="00D36B66"/>
    <w:rsid w:val="00D36F8A"/>
    <w:rsid w:val="00D370F2"/>
    <w:rsid w:val="00D374BB"/>
    <w:rsid w:val="00D37AEE"/>
    <w:rsid w:val="00D40350"/>
    <w:rsid w:val="00D406E9"/>
    <w:rsid w:val="00D40761"/>
    <w:rsid w:val="00D40879"/>
    <w:rsid w:val="00D4087C"/>
    <w:rsid w:val="00D40B90"/>
    <w:rsid w:val="00D40F94"/>
    <w:rsid w:val="00D41FE6"/>
    <w:rsid w:val="00D429AA"/>
    <w:rsid w:val="00D42F60"/>
    <w:rsid w:val="00D4315D"/>
    <w:rsid w:val="00D436DF"/>
    <w:rsid w:val="00D43C56"/>
    <w:rsid w:val="00D43DEB"/>
    <w:rsid w:val="00D44158"/>
    <w:rsid w:val="00D443C2"/>
    <w:rsid w:val="00D44A20"/>
    <w:rsid w:val="00D44D29"/>
    <w:rsid w:val="00D450F5"/>
    <w:rsid w:val="00D452A2"/>
    <w:rsid w:val="00D4532F"/>
    <w:rsid w:val="00D45C4D"/>
    <w:rsid w:val="00D45E06"/>
    <w:rsid w:val="00D45EB6"/>
    <w:rsid w:val="00D46CDD"/>
    <w:rsid w:val="00D47800"/>
    <w:rsid w:val="00D47F1E"/>
    <w:rsid w:val="00D500A6"/>
    <w:rsid w:val="00D50926"/>
    <w:rsid w:val="00D50D4D"/>
    <w:rsid w:val="00D51291"/>
    <w:rsid w:val="00D513FC"/>
    <w:rsid w:val="00D51798"/>
    <w:rsid w:val="00D51EC3"/>
    <w:rsid w:val="00D521CA"/>
    <w:rsid w:val="00D52761"/>
    <w:rsid w:val="00D533E1"/>
    <w:rsid w:val="00D53AB7"/>
    <w:rsid w:val="00D53B7D"/>
    <w:rsid w:val="00D53CB5"/>
    <w:rsid w:val="00D55518"/>
    <w:rsid w:val="00D5597C"/>
    <w:rsid w:val="00D55995"/>
    <w:rsid w:val="00D55C12"/>
    <w:rsid w:val="00D55C94"/>
    <w:rsid w:val="00D55D68"/>
    <w:rsid w:val="00D55D6F"/>
    <w:rsid w:val="00D562DE"/>
    <w:rsid w:val="00D56AFC"/>
    <w:rsid w:val="00D5746C"/>
    <w:rsid w:val="00D57B4A"/>
    <w:rsid w:val="00D57F23"/>
    <w:rsid w:val="00D6019D"/>
    <w:rsid w:val="00D60719"/>
    <w:rsid w:val="00D608C4"/>
    <w:rsid w:val="00D60F0D"/>
    <w:rsid w:val="00D60FD9"/>
    <w:rsid w:val="00D6170C"/>
    <w:rsid w:val="00D62085"/>
    <w:rsid w:val="00D62A46"/>
    <w:rsid w:val="00D62EA9"/>
    <w:rsid w:val="00D62FE4"/>
    <w:rsid w:val="00D63286"/>
    <w:rsid w:val="00D636E8"/>
    <w:rsid w:val="00D637EB"/>
    <w:rsid w:val="00D6396F"/>
    <w:rsid w:val="00D63BB7"/>
    <w:rsid w:val="00D63D25"/>
    <w:rsid w:val="00D643AC"/>
    <w:rsid w:val="00D643EF"/>
    <w:rsid w:val="00D64A31"/>
    <w:rsid w:val="00D64BA0"/>
    <w:rsid w:val="00D64D5F"/>
    <w:rsid w:val="00D64D60"/>
    <w:rsid w:val="00D65019"/>
    <w:rsid w:val="00D6510A"/>
    <w:rsid w:val="00D65747"/>
    <w:rsid w:val="00D657F2"/>
    <w:rsid w:val="00D6595D"/>
    <w:rsid w:val="00D65AE8"/>
    <w:rsid w:val="00D65B5A"/>
    <w:rsid w:val="00D65C2A"/>
    <w:rsid w:val="00D66168"/>
    <w:rsid w:val="00D66338"/>
    <w:rsid w:val="00D66647"/>
    <w:rsid w:val="00D674E6"/>
    <w:rsid w:val="00D676CF"/>
    <w:rsid w:val="00D6773B"/>
    <w:rsid w:val="00D67B04"/>
    <w:rsid w:val="00D67CE9"/>
    <w:rsid w:val="00D67CF7"/>
    <w:rsid w:val="00D707CD"/>
    <w:rsid w:val="00D70AC1"/>
    <w:rsid w:val="00D70EDF"/>
    <w:rsid w:val="00D719D0"/>
    <w:rsid w:val="00D71BFD"/>
    <w:rsid w:val="00D71E51"/>
    <w:rsid w:val="00D72357"/>
    <w:rsid w:val="00D72443"/>
    <w:rsid w:val="00D725DA"/>
    <w:rsid w:val="00D72841"/>
    <w:rsid w:val="00D728E3"/>
    <w:rsid w:val="00D72BB4"/>
    <w:rsid w:val="00D737C4"/>
    <w:rsid w:val="00D7390F"/>
    <w:rsid w:val="00D73EF0"/>
    <w:rsid w:val="00D74306"/>
    <w:rsid w:val="00D74571"/>
    <w:rsid w:val="00D750D3"/>
    <w:rsid w:val="00D7578A"/>
    <w:rsid w:val="00D757FD"/>
    <w:rsid w:val="00D759FA"/>
    <w:rsid w:val="00D75B90"/>
    <w:rsid w:val="00D75C05"/>
    <w:rsid w:val="00D75DD6"/>
    <w:rsid w:val="00D75F0F"/>
    <w:rsid w:val="00D75F49"/>
    <w:rsid w:val="00D76D1C"/>
    <w:rsid w:val="00D76F06"/>
    <w:rsid w:val="00D76F75"/>
    <w:rsid w:val="00D771FB"/>
    <w:rsid w:val="00D7771C"/>
    <w:rsid w:val="00D77BF2"/>
    <w:rsid w:val="00D77D6D"/>
    <w:rsid w:val="00D80720"/>
    <w:rsid w:val="00D80BF0"/>
    <w:rsid w:val="00D81070"/>
    <w:rsid w:val="00D81806"/>
    <w:rsid w:val="00D8224A"/>
    <w:rsid w:val="00D8245D"/>
    <w:rsid w:val="00D830A8"/>
    <w:rsid w:val="00D831F5"/>
    <w:rsid w:val="00D83A0F"/>
    <w:rsid w:val="00D83C73"/>
    <w:rsid w:val="00D83E6A"/>
    <w:rsid w:val="00D83FDD"/>
    <w:rsid w:val="00D84408"/>
    <w:rsid w:val="00D849BA"/>
    <w:rsid w:val="00D84A15"/>
    <w:rsid w:val="00D84AD3"/>
    <w:rsid w:val="00D84C24"/>
    <w:rsid w:val="00D85133"/>
    <w:rsid w:val="00D8534C"/>
    <w:rsid w:val="00D853CD"/>
    <w:rsid w:val="00D85659"/>
    <w:rsid w:val="00D85A9F"/>
    <w:rsid w:val="00D85C23"/>
    <w:rsid w:val="00D85E61"/>
    <w:rsid w:val="00D85EDC"/>
    <w:rsid w:val="00D86017"/>
    <w:rsid w:val="00D86936"/>
    <w:rsid w:val="00D86946"/>
    <w:rsid w:val="00D86BA6"/>
    <w:rsid w:val="00D87741"/>
    <w:rsid w:val="00D879CB"/>
    <w:rsid w:val="00D87B7E"/>
    <w:rsid w:val="00D87BED"/>
    <w:rsid w:val="00D9023A"/>
    <w:rsid w:val="00D9033E"/>
    <w:rsid w:val="00D905F6"/>
    <w:rsid w:val="00D90B20"/>
    <w:rsid w:val="00D91205"/>
    <w:rsid w:val="00D91845"/>
    <w:rsid w:val="00D91B8A"/>
    <w:rsid w:val="00D9201B"/>
    <w:rsid w:val="00D9275F"/>
    <w:rsid w:val="00D92790"/>
    <w:rsid w:val="00D928F2"/>
    <w:rsid w:val="00D92AA8"/>
    <w:rsid w:val="00D92E8B"/>
    <w:rsid w:val="00D92F08"/>
    <w:rsid w:val="00D93767"/>
    <w:rsid w:val="00D938D8"/>
    <w:rsid w:val="00D93CD4"/>
    <w:rsid w:val="00D93F88"/>
    <w:rsid w:val="00D9461E"/>
    <w:rsid w:val="00D951C4"/>
    <w:rsid w:val="00D9532C"/>
    <w:rsid w:val="00D9542D"/>
    <w:rsid w:val="00D9562D"/>
    <w:rsid w:val="00D95E4D"/>
    <w:rsid w:val="00D95FBB"/>
    <w:rsid w:val="00D9623E"/>
    <w:rsid w:val="00D9720A"/>
    <w:rsid w:val="00D97C6F"/>
    <w:rsid w:val="00DA02A2"/>
    <w:rsid w:val="00DA050E"/>
    <w:rsid w:val="00DA0688"/>
    <w:rsid w:val="00DA0CF1"/>
    <w:rsid w:val="00DA117A"/>
    <w:rsid w:val="00DA1547"/>
    <w:rsid w:val="00DA1755"/>
    <w:rsid w:val="00DA1828"/>
    <w:rsid w:val="00DA23D2"/>
    <w:rsid w:val="00DA2455"/>
    <w:rsid w:val="00DA2890"/>
    <w:rsid w:val="00DA292D"/>
    <w:rsid w:val="00DA2D86"/>
    <w:rsid w:val="00DA3192"/>
    <w:rsid w:val="00DA3610"/>
    <w:rsid w:val="00DA3A90"/>
    <w:rsid w:val="00DA3CA4"/>
    <w:rsid w:val="00DA3FEA"/>
    <w:rsid w:val="00DA404A"/>
    <w:rsid w:val="00DA419C"/>
    <w:rsid w:val="00DA444D"/>
    <w:rsid w:val="00DA456B"/>
    <w:rsid w:val="00DA49AE"/>
    <w:rsid w:val="00DA4E11"/>
    <w:rsid w:val="00DA6254"/>
    <w:rsid w:val="00DA6B77"/>
    <w:rsid w:val="00DA71BE"/>
    <w:rsid w:val="00DA79A8"/>
    <w:rsid w:val="00DA7AAA"/>
    <w:rsid w:val="00DA7D73"/>
    <w:rsid w:val="00DA7DA5"/>
    <w:rsid w:val="00DA7F3F"/>
    <w:rsid w:val="00DB0433"/>
    <w:rsid w:val="00DB0587"/>
    <w:rsid w:val="00DB0ED8"/>
    <w:rsid w:val="00DB0F50"/>
    <w:rsid w:val="00DB10D2"/>
    <w:rsid w:val="00DB1525"/>
    <w:rsid w:val="00DB1AAB"/>
    <w:rsid w:val="00DB1B55"/>
    <w:rsid w:val="00DB1D70"/>
    <w:rsid w:val="00DB1DFE"/>
    <w:rsid w:val="00DB21E8"/>
    <w:rsid w:val="00DB2205"/>
    <w:rsid w:val="00DB2369"/>
    <w:rsid w:val="00DB2937"/>
    <w:rsid w:val="00DB2C96"/>
    <w:rsid w:val="00DB2EBD"/>
    <w:rsid w:val="00DB355B"/>
    <w:rsid w:val="00DB388B"/>
    <w:rsid w:val="00DB390E"/>
    <w:rsid w:val="00DB3CCB"/>
    <w:rsid w:val="00DB3DAE"/>
    <w:rsid w:val="00DB4386"/>
    <w:rsid w:val="00DB48B7"/>
    <w:rsid w:val="00DB5B5E"/>
    <w:rsid w:val="00DB5E20"/>
    <w:rsid w:val="00DB6199"/>
    <w:rsid w:val="00DB69F6"/>
    <w:rsid w:val="00DB6B4A"/>
    <w:rsid w:val="00DB7222"/>
    <w:rsid w:val="00DB730E"/>
    <w:rsid w:val="00DB7BC0"/>
    <w:rsid w:val="00DB7DDC"/>
    <w:rsid w:val="00DB7F4D"/>
    <w:rsid w:val="00DC0451"/>
    <w:rsid w:val="00DC05FD"/>
    <w:rsid w:val="00DC0A2A"/>
    <w:rsid w:val="00DC1205"/>
    <w:rsid w:val="00DC1292"/>
    <w:rsid w:val="00DC1C51"/>
    <w:rsid w:val="00DC2435"/>
    <w:rsid w:val="00DC2655"/>
    <w:rsid w:val="00DC26E1"/>
    <w:rsid w:val="00DC2C30"/>
    <w:rsid w:val="00DC31CE"/>
    <w:rsid w:val="00DC339C"/>
    <w:rsid w:val="00DC3B78"/>
    <w:rsid w:val="00DC3CCB"/>
    <w:rsid w:val="00DC3F32"/>
    <w:rsid w:val="00DC4AB3"/>
    <w:rsid w:val="00DC5370"/>
    <w:rsid w:val="00DC591C"/>
    <w:rsid w:val="00DC61A2"/>
    <w:rsid w:val="00DC65D6"/>
    <w:rsid w:val="00DC6833"/>
    <w:rsid w:val="00DC6A64"/>
    <w:rsid w:val="00DC6BFB"/>
    <w:rsid w:val="00DC6E20"/>
    <w:rsid w:val="00DC6F2C"/>
    <w:rsid w:val="00DC7339"/>
    <w:rsid w:val="00DC7BF5"/>
    <w:rsid w:val="00DC7E1A"/>
    <w:rsid w:val="00DC7F20"/>
    <w:rsid w:val="00DD087A"/>
    <w:rsid w:val="00DD12A4"/>
    <w:rsid w:val="00DD1C2E"/>
    <w:rsid w:val="00DD204E"/>
    <w:rsid w:val="00DD28BC"/>
    <w:rsid w:val="00DD2B2E"/>
    <w:rsid w:val="00DD2DC8"/>
    <w:rsid w:val="00DD2F26"/>
    <w:rsid w:val="00DD318C"/>
    <w:rsid w:val="00DD32E8"/>
    <w:rsid w:val="00DD35BC"/>
    <w:rsid w:val="00DD3773"/>
    <w:rsid w:val="00DD37CB"/>
    <w:rsid w:val="00DD3A36"/>
    <w:rsid w:val="00DD3C02"/>
    <w:rsid w:val="00DD3CF5"/>
    <w:rsid w:val="00DD3D5A"/>
    <w:rsid w:val="00DD3DD1"/>
    <w:rsid w:val="00DD3FCF"/>
    <w:rsid w:val="00DD4305"/>
    <w:rsid w:val="00DD4AD4"/>
    <w:rsid w:val="00DD5634"/>
    <w:rsid w:val="00DD58DE"/>
    <w:rsid w:val="00DD59EB"/>
    <w:rsid w:val="00DD6D64"/>
    <w:rsid w:val="00DD704D"/>
    <w:rsid w:val="00DD70E2"/>
    <w:rsid w:val="00DD7CBF"/>
    <w:rsid w:val="00DD7DC8"/>
    <w:rsid w:val="00DE00D6"/>
    <w:rsid w:val="00DE0787"/>
    <w:rsid w:val="00DE0957"/>
    <w:rsid w:val="00DE106C"/>
    <w:rsid w:val="00DE11FA"/>
    <w:rsid w:val="00DE13C3"/>
    <w:rsid w:val="00DE1D37"/>
    <w:rsid w:val="00DE1E13"/>
    <w:rsid w:val="00DE2067"/>
    <w:rsid w:val="00DE2136"/>
    <w:rsid w:val="00DE237E"/>
    <w:rsid w:val="00DE28E6"/>
    <w:rsid w:val="00DE3F9B"/>
    <w:rsid w:val="00DE3FA6"/>
    <w:rsid w:val="00DE40E6"/>
    <w:rsid w:val="00DE4276"/>
    <w:rsid w:val="00DE49E3"/>
    <w:rsid w:val="00DE4A7A"/>
    <w:rsid w:val="00DE512D"/>
    <w:rsid w:val="00DE54D2"/>
    <w:rsid w:val="00DE5557"/>
    <w:rsid w:val="00DE58B7"/>
    <w:rsid w:val="00DE5ABD"/>
    <w:rsid w:val="00DE5EC3"/>
    <w:rsid w:val="00DE66EB"/>
    <w:rsid w:val="00DE6933"/>
    <w:rsid w:val="00DE6959"/>
    <w:rsid w:val="00DE69BF"/>
    <w:rsid w:val="00DE7141"/>
    <w:rsid w:val="00DE7367"/>
    <w:rsid w:val="00DE794F"/>
    <w:rsid w:val="00DE7DB4"/>
    <w:rsid w:val="00DE7FA6"/>
    <w:rsid w:val="00DF0A15"/>
    <w:rsid w:val="00DF0C70"/>
    <w:rsid w:val="00DF14D2"/>
    <w:rsid w:val="00DF184F"/>
    <w:rsid w:val="00DF1866"/>
    <w:rsid w:val="00DF1AA4"/>
    <w:rsid w:val="00DF1BAB"/>
    <w:rsid w:val="00DF1F44"/>
    <w:rsid w:val="00DF2158"/>
    <w:rsid w:val="00DF22AB"/>
    <w:rsid w:val="00DF24A2"/>
    <w:rsid w:val="00DF2A49"/>
    <w:rsid w:val="00DF2B66"/>
    <w:rsid w:val="00DF2D24"/>
    <w:rsid w:val="00DF2F23"/>
    <w:rsid w:val="00DF32D1"/>
    <w:rsid w:val="00DF39C2"/>
    <w:rsid w:val="00DF3AEB"/>
    <w:rsid w:val="00DF3DE5"/>
    <w:rsid w:val="00DF3FE9"/>
    <w:rsid w:val="00DF40D2"/>
    <w:rsid w:val="00DF51F3"/>
    <w:rsid w:val="00DF5A68"/>
    <w:rsid w:val="00DF632D"/>
    <w:rsid w:val="00DF665B"/>
    <w:rsid w:val="00DF6B97"/>
    <w:rsid w:val="00DF7216"/>
    <w:rsid w:val="00DF7357"/>
    <w:rsid w:val="00DF77A0"/>
    <w:rsid w:val="00DF7A88"/>
    <w:rsid w:val="00E00037"/>
    <w:rsid w:val="00E009C3"/>
    <w:rsid w:val="00E01C91"/>
    <w:rsid w:val="00E0220B"/>
    <w:rsid w:val="00E0253E"/>
    <w:rsid w:val="00E025B0"/>
    <w:rsid w:val="00E02862"/>
    <w:rsid w:val="00E02B74"/>
    <w:rsid w:val="00E02CD4"/>
    <w:rsid w:val="00E03142"/>
    <w:rsid w:val="00E03504"/>
    <w:rsid w:val="00E04C20"/>
    <w:rsid w:val="00E04F12"/>
    <w:rsid w:val="00E05FCF"/>
    <w:rsid w:val="00E06111"/>
    <w:rsid w:val="00E0646D"/>
    <w:rsid w:val="00E06DEA"/>
    <w:rsid w:val="00E06DF6"/>
    <w:rsid w:val="00E077F7"/>
    <w:rsid w:val="00E078EE"/>
    <w:rsid w:val="00E07DF6"/>
    <w:rsid w:val="00E1018D"/>
    <w:rsid w:val="00E10471"/>
    <w:rsid w:val="00E104FF"/>
    <w:rsid w:val="00E109A9"/>
    <w:rsid w:val="00E10F09"/>
    <w:rsid w:val="00E10F8B"/>
    <w:rsid w:val="00E1180D"/>
    <w:rsid w:val="00E119A2"/>
    <w:rsid w:val="00E11CCB"/>
    <w:rsid w:val="00E11EDF"/>
    <w:rsid w:val="00E124A7"/>
    <w:rsid w:val="00E124CD"/>
    <w:rsid w:val="00E127FC"/>
    <w:rsid w:val="00E12B1A"/>
    <w:rsid w:val="00E12C27"/>
    <w:rsid w:val="00E13377"/>
    <w:rsid w:val="00E13A9A"/>
    <w:rsid w:val="00E14014"/>
    <w:rsid w:val="00E14348"/>
    <w:rsid w:val="00E14B0A"/>
    <w:rsid w:val="00E151A1"/>
    <w:rsid w:val="00E156C0"/>
    <w:rsid w:val="00E15DED"/>
    <w:rsid w:val="00E16183"/>
    <w:rsid w:val="00E1631F"/>
    <w:rsid w:val="00E1638F"/>
    <w:rsid w:val="00E16894"/>
    <w:rsid w:val="00E1691A"/>
    <w:rsid w:val="00E17112"/>
    <w:rsid w:val="00E17177"/>
    <w:rsid w:val="00E17257"/>
    <w:rsid w:val="00E17622"/>
    <w:rsid w:val="00E17759"/>
    <w:rsid w:val="00E17A24"/>
    <w:rsid w:val="00E203A9"/>
    <w:rsid w:val="00E20A52"/>
    <w:rsid w:val="00E20F2E"/>
    <w:rsid w:val="00E20FE6"/>
    <w:rsid w:val="00E212EA"/>
    <w:rsid w:val="00E216AB"/>
    <w:rsid w:val="00E217DA"/>
    <w:rsid w:val="00E223C6"/>
    <w:rsid w:val="00E22939"/>
    <w:rsid w:val="00E22FA2"/>
    <w:rsid w:val="00E230A7"/>
    <w:rsid w:val="00E2312A"/>
    <w:rsid w:val="00E232E5"/>
    <w:rsid w:val="00E2431A"/>
    <w:rsid w:val="00E246C8"/>
    <w:rsid w:val="00E2557D"/>
    <w:rsid w:val="00E25600"/>
    <w:rsid w:val="00E256FC"/>
    <w:rsid w:val="00E257F8"/>
    <w:rsid w:val="00E259FE"/>
    <w:rsid w:val="00E25D78"/>
    <w:rsid w:val="00E261CD"/>
    <w:rsid w:val="00E26815"/>
    <w:rsid w:val="00E26A34"/>
    <w:rsid w:val="00E26F7D"/>
    <w:rsid w:val="00E276A8"/>
    <w:rsid w:val="00E2798F"/>
    <w:rsid w:val="00E27CFF"/>
    <w:rsid w:val="00E27D37"/>
    <w:rsid w:val="00E27E2F"/>
    <w:rsid w:val="00E301D3"/>
    <w:rsid w:val="00E3067C"/>
    <w:rsid w:val="00E30911"/>
    <w:rsid w:val="00E30ABC"/>
    <w:rsid w:val="00E311EA"/>
    <w:rsid w:val="00E31840"/>
    <w:rsid w:val="00E31A89"/>
    <w:rsid w:val="00E31ADE"/>
    <w:rsid w:val="00E31DCA"/>
    <w:rsid w:val="00E31E57"/>
    <w:rsid w:val="00E325BF"/>
    <w:rsid w:val="00E32682"/>
    <w:rsid w:val="00E3295D"/>
    <w:rsid w:val="00E32968"/>
    <w:rsid w:val="00E32A47"/>
    <w:rsid w:val="00E32F75"/>
    <w:rsid w:val="00E33499"/>
    <w:rsid w:val="00E33A02"/>
    <w:rsid w:val="00E33E6C"/>
    <w:rsid w:val="00E33F2C"/>
    <w:rsid w:val="00E33F9E"/>
    <w:rsid w:val="00E341CA"/>
    <w:rsid w:val="00E34762"/>
    <w:rsid w:val="00E349C6"/>
    <w:rsid w:val="00E34A19"/>
    <w:rsid w:val="00E34EB7"/>
    <w:rsid w:val="00E34F58"/>
    <w:rsid w:val="00E353BD"/>
    <w:rsid w:val="00E35717"/>
    <w:rsid w:val="00E3580C"/>
    <w:rsid w:val="00E36296"/>
    <w:rsid w:val="00E365FF"/>
    <w:rsid w:val="00E3661D"/>
    <w:rsid w:val="00E373F2"/>
    <w:rsid w:val="00E37973"/>
    <w:rsid w:val="00E40590"/>
    <w:rsid w:val="00E406E1"/>
    <w:rsid w:val="00E40728"/>
    <w:rsid w:val="00E407BA"/>
    <w:rsid w:val="00E40AE1"/>
    <w:rsid w:val="00E40F9F"/>
    <w:rsid w:val="00E416A3"/>
    <w:rsid w:val="00E41D1D"/>
    <w:rsid w:val="00E4302B"/>
    <w:rsid w:val="00E439A0"/>
    <w:rsid w:val="00E43CA6"/>
    <w:rsid w:val="00E43E97"/>
    <w:rsid w:val="00E43FF1"/>
    <w:rsid w:val="00E4413F"/>
    <w:rsid w:val="00E447B8"/>
    <w:rsid w:val="00E44FA6"/>
    <w:rsid w:val="00E451E7"/>
    <w:rsid w:val="00E45265"/>
    <w:rsid w:val="00E4580E"/>
    <w:rsid w:val="00E45AE7"/>
    <w:rsid w:val="00E46C8A"/>
    <w:rsid w:val="00E46E3B"/>
    <w:rsid w:val="00E46F75"/>
    <w:rsid w:val="00E47758"/>
    <w:rsid w:val="00E4781A"/>
    <w:rsid w:val="00E47D84"/>
    <w:rsid w:val="00E47F81"/>
    <w:rsid w:val="00E502D4"/>
    <w:rsid w:val="00E50502"/>
    <w:rsid w:val="00E50559"/>
    <w:rsid w:val="00E50635"/>
    <w:rsid w:val="00E50683"/>
    <w:rsid w:val="00E50ECA"/>
    <w:rsid w:val="00E51CD2"/>
    <w:rsid w:val="00E52870"/>
    <w:rsid w:val="00E52ACA"/>
    <w:rsid w:val="00E532C2"/>
    <w:rsid w:val="00E53A7C"/>
    <w:rsid w:val="00E5516B"/>
    <w:rsid w:val="00E55A58"/>
    <w:rsid w:val="00E55B6F"/>
    <w:rsid w:val="00E56276"/>
    <w:rsid w:val="00E56742"/>
    <w:rsid w:val="00E56E3D"/>
    <w:rsid w:val="00E57287"/>
    <w:rsid w:val="00E5759B"/>
    <w:rsid w:val="00E5787C"/>
    <w:rsid w:val="00E6045F"/>
    <w:rsid w:val="00E604EB"/>
    <w:rsid w:val="00E604F8"/>
    <w:rsid w:val="00E60A82"/>
    <w:rsid w:val="00E60DC5"/>
    <w:rsid w:val="00E60ED2"/>
    <w:rsid w:val="00E61112"/>
    <w:rsid w:val="00E612CA"/>
    <w:rsid w:val="00E615BB"/>
    <w:rsid w:val="00E61891"/>
    <w:rsid w:val="00E618DD"/>
    <w:rsid w:val="00E61D12"/>
    <w:rsid w:val="00E62950"/>
    <w:rsid w:val="00E62DFC"/>
    <w:rsid w:val="00E62FC9"/>
    <w:rsid w:val="00E630CC"/>
    <w:rsid w:val="00E6310F"/>
    <w:rsid w:val="00E6328B"/>
    <w:rsid w:val="00E632BA"/>
    <w:rsid w:val="00E63327"/>
    <w:rsid w:val="00E633FB"/>
    <w:rsid w:val="00E637DF"/>
    <w:rsid w:val="00E63B52"/>
    <w:rsid w:val="00E63BAB"/>
    <w:rsid w:val="00E63D4E"/>
    <w:rsid w:val="00E64E0C"/>
    <w:rsid w:val="00E651CF"/>
    <w:rsid w:val="00E651FD"/>
    <w:rsid w:val="00E65520"/>
    <w:rsid w:val="00E65592"/>
    <w:rsid w:val="00E65CE9"/>
    <w:rsid w:val="00E65D6F"/>
    <w:rsid w:val="00E65D9A"/>
    <w:rsid w:val="00E6643D"/>
    <w:rsid w:val="00E66944"/>
    <w:rsid w:val="00E672EE"/>
    <w:rsid w:val="00E67927"/>
    <w:rsid w:val="00E70742"/>
    <w:rsid w:val="00E70867"/>
    <w:rsid w:val="00E70B49"/>
    <w:rsid w:val="00E70D6A"/>
    <w:rsid w:val="00E70EB7"/>
    <w:rsid w:val="00E71537"/>
    <w:rsid w:val="00E71A27"/>
    <w:rsid w:val="00E725C2"/>
    <w:rsid w:val="00E72629"/>
    <w:rsid w:val="00E729B7"/>
    <w:rsid w:val="00E73076"/>
    <w:rsid w:val="00E730D5"/>
    <w:rsid w:val="00E73860"/>
    <w:rsid w:val="00E73A37"/>
    <w:rsid w:val="00E74121"/>
    <w:rsid w:val="00E745EF"/>
    <w:rsid w:val="00E7488A"/>
    <w:rsid w:val="00E7514C"/>
    <w:rsid w:val="00E75D2D"/>
    <w:rsid w:val="00E75E36"/>
    <w:rsid w:val="00E766EE"/>
    <w:rsid w:val="00E7680B"/>
    <w:rsid w:val="00E7684B"/>
    <w:rsid w:val="00E76AA6"/>
    <w:rsid w:val="00E776D7"/>
    <w:rsid w:val="00E77783"/>
    <w:rsid w:val="00E77F3D"/>
    <w:rsid w:val="00E80E2D"/>
    <w:rsid w:val="00E811FE"/>
    <w:rsid w:val="00E818BA"/>
    <w:rsid w:val="00E82231"/>
    <w:rsid w:val="00E82258"/>
    <w:rsid w:val="00E8244B"/>
    <w:rsid w:val="00E828CC"/>
    <w:rsid w:val="00E8319B"/>
    <w:rsid w:val="00E83674"/>
    <w:rsid w:val="00E8378D"/>
    <w:rsid w:val="00E83AE6"/>
    <w:rsid w:val="00E83B67"/>
    <w:rsid w:val="00E83F31"/>
    <w:rsid w:val="00E83F6E"/>
    <w:rsid w:val="00E841F0"/>
    <w:rsid w:val="00E85141"/>
    <w:rsid w:val="00E8585C"/>
    <w:rsid w:val="00E8585F"/>
    <w:rsid w:val="00E85AEF"/>
    <w:rsid w:val="00E85F61"/>
    <w:rsid w:val="00E86365"/>
    <w:rsid w:val="00E867AF"/>
    <w:rsid w:val="00E86A1E"/>
    <w:rsid w:val="00E86D29"/>
    <w:rsid w:val="00E86D9E"/>
    <w:rsid w:val="00E87367"/>
    <w:rsid w:val="00E87BAE"/>
    <w:rsid w:val="00E87C6A"/>
    <w:rsid w:val="00E87CB4"/>
    <w:rsid w:val="00E87CD4"/>
    <w:rsid w:val="00E90A1D"/>
    <w:rsid w:val="00E915E9"/>
    <w:rsid w:val="00E919D6"/>
    <w:rsid w:val="00E91D5F"/>
    <w:rsid w:val="00E91E25"/>
    <w:rsid w:val="00E91FC6"/>
    <w:rsid w:val="00E922E6"/>
    <w:rsid w:val="00E9232B"/>
    <w:rsid w:val="00E92682"/>
    <w:rsid w:val="00E92822"/>
    <w:rsid w:val="00E92980"/>
    <w:rsid w:val="00E9314D"/>
    <w:rsid w:val="00E932A5"/>
    <w:rsid w:val="00E93575"/>
    <w:rsid w:val="00E93B0D"/>
    <w:rsid w:val="00E93CDD"/>
    <w:rsid w:val="00E94287"/>
    <w:rsid w:val="00E9456B"/>
    <w:rsid w:val="00E94EDD"/>
    <w:rsid w:val="00E94FDD"/>
    <w:rsid w:val="00E95024"/>
    <w:rsid w:val="00E95571"/>
    <w:rsid w:val="00E959D3"/>
    <w:rsid w:val="00E95B91"/>
    <w:rsid w:val="00E95C34"/>
    <w:rsid w:val="00E96636"/>
    <w:rsid w:val="00E9702F"/>
    <w:rsid w:val="00E97215"/>
    <w:rsid w:val="00E972FE"/>
    <w:rsid w:val="00E9742A"/>
    <w:rsid w:val="00E974C2"/>
    <w:rsid w:val="00E97BBB"/>
    <w:rsid w:val="00E97F43"/>
    <w:rsid w:val="00EA00A0"/>
    <w:rsid w:val="00EA0E3E"/>
    <w:rsid w:val="00EA0FA6"/>
    <w:rsid w:val="00EA109A"/>
    <w:rsid w:val="00EA1753"/>
    <w:rsid w:val="00EA2128"/>
    <w:rsid w:val="00EA2563"/>
    <w:rsid w:val="00EA2662"/>
    <w:rsid w:val="00EA2FA9"/>
    <w:rsid w:val="00EA3254"/>
    <w:rsid w:val="00EA3FC7"/>
    <w:rsid w:val="00EA4889"/>
    <w:rsid w:val="00EA4A86"/>
    <w:rsid w:val="00EA4E82"/>
    <w:rsid w:val="00EA52A6"/>
    <w:rsid w:val="00EA554A"/>
    <w:rsid w:val="00EA5E70"/>
    <w:rsid w:val="00EA5E8E"/>
    <w:rsid w:val="00EA610E"/>
    <w:rsid w:val="00EA64BA"/>
    <w:rsid w:val="00EA6640"/>
    <w:rsid w:val="00EA67ED"/>
    <w:rsid w:val="00EA68BE"/>
    <w:rsid w:val="00EA6AAD"/>
    <w:rsid w:val="00EA6C7F"/>
    <w:rsid w:val="00EA6CD3"/>
    <w:rsid w:val="00EA72EE"/>
    <w:rsid w:val="00EA749F"/>
    <w:rsid w:val="00EB072D"/>
    <w:rsid w:val="00EB0749"/>
    <w:rsid w:val="00EB1272"/>
    <w:rsid w:val="00EB150D"/>
    <w:rsid w:val="00EB19EC"/>
    <w:rsid w:val="00EB1F0D"/>
    <w:rsid w:val="00EB1F8A"/>
    <w:rsid w:val="00EB2529"/>
    <w:rsid w:val="00EB2D03"/>
    <w:rsid w:val="00EB3013"/>
    <w:rsid w:val="00EB3562"/>
    <w:rsid w:val="00EB358B"/>
    <w:rsid w:val="00EB3A0B"/>
    <w:rsid w:val="00EB3A8C"/>
    <w:rsid w:val="00EB4215"/>
    <w:rsid w:val="00EB4F3A"/>
    <w:rsid w:val="00EB5069"/>
    <w:rsid w:val="00EB5152"/>
    <w:rsid w:val="00EB54AF"/>
    <w:rsid w:val="00EB555D"/>
    <w:rsid w:val="00EB5F38"/>
    <w:rsid w:val="00EB6127"/>
    <w:rsid w:val="00EB62E5"/>
    <w:rsid w:val="00EB63B1"/>
    <w:rsid w:val="00EB671A"/>
    <w:rsid w:val="00EB67BA"/>
    <w:rsid w:val="00EB6B2C"/>
    <w:rsid w:val="00EB72DF"/>
    <w:rsid w:val="00EB775D"/>
    <w:rsid w:val="00EB7AE2"/>
    <w:rsid w:val="00EB7AE5"/>
    <w:rsid w:val="00EC01CD"/>
    <w:rsid w:val="00EC0613"/>
    <w:rsid w:val="00EC0A5C"/>
    <w:rsid w:val="00EC0B0C"/>
    <w:rsid w:val="00EC0D61"/>
    <w:rsid w:val="00EC146B"/>
    <w:rsid w:val="00EC1FEC"/>
    <w:rsid w:val="00EC2111"/>
    <w:rsid w:val="00EC23ED"/>
    <w:rsid w:val="00EC23FF"/>
    <w:rsid w:val="00EC25CC"/>
    <w:rsid w:val="00EC27BD"/>
    <w:rsid w:val="00EC28CB"/>
    <w:rsid w:val="00EC2A41"/>
    <w:rsid w:val="00EC2A6C"/>
    <w:rsid w:val="00EC2CD1"/>
    <w:rsid w:val="00EC2DA5"/>
    <w:rsid w:val="00EC419A"/>
    <w:rsid w:val="00EC4996"/>
    <w:rsid w:val="00EC5335"/>
    <w:rsid w:val="00EC62F6"/>
    <w:rsid w:val="00EC63B2"/>
    <w:rsid w:val="00EC6906"/>
    <w:rsid w:val="00EC6C37"/>
    <w:rsid w:val="00EC71BC"/>
    <w:rsid w:val="00EC79BD"/>
    <w:rsid w:val="00EC7C0E"/>
    <w:rsid w:val="00EC7F23"/>
    <w:rsid w:val="00ED0B5A"/>
    <w:rsid w:val="00ED1343"/>
    <w:rsid w:val="00ED1414"/>
    <w:rsid w:val="00ED149E"/>
    <w:rsid w:val="00ED1583"/>
    <w:rsid w:val="00ED1CC0"/>
    <w:rsid w:val="00ED243A"/>
    <w:rsid w:val="00ED2C14"/>
    <w:rsid w:val="00ED3082"/>
    <w:rsid w:val="00ED347D"/>
    <w:rsid w:val="00ED3482"/>
    <w:rsid w:val="00ED3854"/>
    <w:rsid w:val="00ED3AD5"/>
    <w:rsid w:val="00ED3CDD"/>
    <w:rsid w:val="00ED3DDB"/>
    <w:rsid w:val="00ED3E3A"/>
    <w:rsid w:val="00ED3E6E"/>
    <w:rsid w:val="00ED3EE8"/>
    <w:rsid w:val="00ED40EF"/>
    <w:rsid w:val="00ED473F"/>
    <w:rsid w:val="00ED4CE6"/>
    <w:rsid w:val="00ED4D9B"/>
    <w:rsid w:val="00ED4FF7"/>
    <w:rsid w:val="00ED5213"/>
    <w:rsid w:val="00ED5761"/>
    <w:rsid w:val="00ED58DA"/>
    <w:rsid w:val="00ED5CCA"/>
    <w:rsid w:val="00ED6893"/>
    <w:rsid w:val="00ED68A4"/>
    <w:rsid w:val="00ED6B10"/>
    <w:rsid w:val="00ED6D90"/>
    <w:rsid w:val="00ED77ED"/>
    <w:rsid w:val="00ED77EE"/>
    <w:rsid w:val="00EE02E2"/>
    <w:rsid w:val="00EE0496"/>
    <w:rsid w:val="00EE07E5"/>
    <w:rsid w:val="00EE1241"/>
    <w:rsid w:val="00EE1A02"/>
    <w:rsid w:val="00EE1A54"/>
    <w:rsid w:val="00EE3305"/>
    <w:rsid w:val="00EE3346"/>
    <w:rsid w:val="00EE38F4"/>
    <w:rsid w:val="00EE40A0"/>
    <w:rsid w:val="00EE40EE"/>
    <w:rsid w:val="00EE41DE"/>
    <w:rsid w:val="00EE447D"/>
    <w:rsid w:val="00EE46C4"/>
    <w:rsid w:val="00EE5001"/>
    <w:rsid w:val="00EE51A6"/>
    <w:rsid w:val="00EE622C"/>
    <w:rsid w:val="00EE6503"/>
    <w:rsid w:val="00EE6527"/>
    <w:rsid w:val="00EE65BF"/>
    <w:rsid w:val="00EE69DE"/>
    <w:rsid w:val="00EE6AFF"/>
    <w:rsid w:val="00EE6C0C"/>
    <w:rsid w:val="00EE6C3B"/>
    <w:rsid w:val="00EE6E0E"/>
    <w:rsid w:val="00EE7251"/>
    <w:rsid w:val="00EE7431"/>
    <w:rsid w:val="00EF0535"/>
    <w:rsid w:val="00EF075E"/>
    <w:rsid w:val="00EF13B9"/>
    <w:rsid w:val="00EF17B3"/>
    <w:rsid w:val="00EF1AB6"/>
    <w:rsid w:val="00EF1CA8"/>
    <w:rsid w:val="00EF1CF6"/>
    <w:rsid w:val="00EF1FA3"/>
    <w:rsid w:val="00EF25F0"/>
    <w:rsid w:val="00EF2C0A"/>
    <w:rsid w:val="00EF2E8F"/>
    <w:rsid w:val="00EF2F66"/>
    <w:rsid w:val="00EF3418"/>
    <w:rsid w:val="00EF362E"/>
    <w:rsid w:val="00EF384A"/>
    <w:rsid w:val="00EF4273"/>
    <w:rsid w:val="00EF44C2"/>
    <w:rsid w:val="00EF47C6"/>
    <w:rsid w:val="00EF4C7B"/>
    <w:rsid w:val="00EF4E51"/>
    <w:rsid w:val="00EF5626"/>
    <w:rsid w:val="00EF62C1"/>
    <w:rsid w:val="00EF679C"/>
    <w:rsid w:val="00EF6ECC"/>
    <w:rsid w:val="00EF756A"/>
    <w:rsid w:val="00EF7908"/>
    <w:rsid w:val="00EF7982"/>
    <w:rsid w:val="00EF7AFC"/>
    <w:rsid w:val="00EF7C1E"/>
    <w:rsid w:val="00EF7C67"/>
    <w:rsid w:val="00F0041D"/>
    <w:rsid w:val="00F005FB"/>
    <w:rsid w:val="00F00750"/>
    <w:rsid w:val="00F008B5"/>
    <w:rsid w:val="00F00CBF"/>
    <w:rsid w:val="00F00D74"/>
    <w:rsid w:val="00F010CA"/>
    <w:rsid w:val="00F011AA"/>
    <w:rsid w:val="00F01249"/>
    <w:rsid w:val="00F02621"/>
    <w:rsid w:val="00F029B6"/>
    <w:rsid w:val="00F02E18"/>
    <w:rsid w:val="00F02EE7"/>
    <w:rsid w:val="00F035C5"/>
    <w:rsid w:val="00F04163"/>
    <w:rsid w:val="00F04414"/>
    <w:rsid w:val="00F04E37"/>
    <w:rsid w:val="00F056E9"/>
    <w:rsid w:val="00F058EF"/>
    <w:rsid w:val="00F059FF"/>
    <w:rsid w:val="00F06A55"/>
    <w:rsid w:val="00F06D66"/>
    <w:rsid w:val="00F06D7E"/>
    <w:rsid w:val="00F071AE"/>
    <w:rsid w:val="00F073A2"/>
    <w:rsid w:val="00F0779B"/>
    <w:rsid w:val="00F077F7"/>
    <w:rsid w:val="00F101A8"/>
    <w:rsid w:val="00F109C9"/>
    <w:rsid w:val="00F10CA2"/>
    <w:rsid w:val="00F10DAF"/>
    <w:rsid w:val="00F11040"/>
    <w:rsid w:val="00F11586"/>
    <w:rsid w:val="00F11D4E"/>
    <w:rsid w:val="00F120E2"/>
    <w:rsid w:val="00F12171"/>
    <w:rsid w:val="00F123E3"/>
    <w:rsid w:val="00F1248C"/>
    <w:rsid w:val="00F12848"/>
    <w:rsid w:val="00F1295C"/>
    <w:rsid w:val="00F1299D"/>
    <w:rsid w:val="00F12C38"/>
    <w:rsid w:val="00F12E5B"/>
    <w:rsid w:val="00F140BE"/>
    <w:rsid w:val="00F140FA"/>
    <w:rsid w:val="00F14820"/>
    <w:rsid w:val="00F14F71"/>
    <w:rsid w:val="00F14F79"/>
    <w:rsid w:val="00F15251"/>
    <w:rsid w:val="00F154E8"/>
    <w:rsid w:val="00F15B0F"/>
    <w:rsid w:val="00F15B8C"/>
    <w:rsid w:val="00F1670D"/>
    <w:rsid w:val="00F16A45"/>
    <w:rsid w:val="00F16A67"/>
    <w:rsid w:val="00F16E3B"/>
    <w:rsid w:val="00F1746A"/>
    <w:rsid w:val="00F178E5"/>
    <w:rsid w:val="00F17FC4"/>
    <w:rsid w:val="00F20003"/>
    <w:rsid w:val="00F200D1"/>
    <w:rsid w:val="00F20504"/>
    <w:rsid w:val="00F20A97"/>
    <w:rsid w:val="00F20EC0"/>
    <w:rsid w:val="00F20ECF"/>
    <w:rsid w:val="00F21655"/>
    <w:rsid w:val="00F2165D"/>
    <w:rsid w:val="00F21AA9"/>
    <w:rsid w:val="00F2208B"/>
    <w:rsid w:val="00F2209F"/>
    <w:rsid w:val="00F222AD"/>
    <w:rsid w:val="00F226BF"/>
    <w:rsid w:val="00F22711"/>
    <w:rsid w:val="00F22873"/>
    <w:rsid w:val="00F22C9D"/>
    <w:rsid w:val="00F22D4F"/>
    <w:rsid w:val="00F232A0"/>
    <w:rsid w:val="00F23387"/>
    <w:rsid w:val="00F23B3E"/>
    <w:rsid w:val="00F241C4"/>
    <w:rsid w:val="00F246B4"/>
    <w:rsid w:val="00F24D4D"/>
    <w:rsid w:val="00F25226"/>
    <w:rsid w:val="00F255B3"/>
    <w:rsid w:val="00F261DB"/>
    <w:rsid w:val="00F26590"/>
    <w:rsid w:val="00F2688F"/>
    <w:rsid w:val="00F26F00"/>
    <w:rsid w:val="00F27195"/>
    <w:rsid w:val="00F278B8"/>
    <w:rsid w:val="00F27D4D"/>
    <w:rsid w:val="00F27DB8"/>
    <w:rsid w:val="00F27EB1"/>
    <w:rsid w:val="00F30177"/>
    <w:rsid w:val="00F30341"/>
    <w:rsid w:val="00F30477"/>
    <w:rsid w:val="00F308DF"/>
    <w:rsid w:val="00F30A8E"/>
    <w:rsid w:val="00F310A2"/>
    <w:rsid w:val="00F3172F"/>
    <w:rsid w:val="00F3194A"/>
    <w:rsid w:val="00F3198F"/>
    <w:rsid w:val="00F322A9"/>
    <w:rsid w:val="00F33498"/>
    <w:rsid w:val="00F339B6"/>
    <w:rsid w:val="00F33A51"/>
    <w:rsid w:val="00F342C1"/>
    <w:rsid w:val="00F34835"/>
    <w:rsid w:val="00F34B04"/>
    <w:rsid w:val="00F34DE8"/>
    <w:rsid w:val="00F354C0"/>
    <w:rsid w:val="00F35A3F"/>
    <w:rsid w:val="00F35B1A"/>
    <w:rsid w:val="00F35C03"/>
    <w:rsid w:val="00F35CE0"/>
    <w:rsid w:val="00F35DF6"/>
    <w:rsid w:val="00F35FED"/>
    <w:rsid w:val="00F36125"/>
    <w:rsid w:val="00F36369"/>
    <w:rsid w:val="00F36488"/>
    <w:rsid w:val="00F36620"/>
    <w:rsid w:val="00F36B72"/>
    <w:rsid w:val="00F36FA1"/>
    <w:rsid w:val="00F3761D"/>
    <w:rsid w:val="00F37BCE"/>
    <w:rsid w:val="00F37C8C"/>
    <w:rsid w:val="00F403E0"/>
    <w:rsid w:val="00F40436"/>
    <w:rsid w:val="00F4072E"/>
    <w:rsid w:val="00F40733"/>
    <w:rsid w:val="00F40ABF"/>
    <w:rsid w:val="00F40D64"/>
    <w:rsid w:val="00F40DBE"/>
    <w:rsid w:val="00F40FC8"/>
    <w:rsid w:val="00F413BC"/>
    <w:rsid w:val="00F414E4"/>
    <w:rsid w:val="00F41584"/>
    <w:rsid w:val="00F41D03"/>
    <w:rsid w:val="00F41E71"/>
    <w:rsid w:val="00F42910"/>
    <w:rsid w:val="00F42AF7"/>
    <w:rsid w:val="00F42F74"/>
    <w:rsid w:val="00F43A5D"/>
    <w:rsid w:val="00F43F5A"/>
    <w:rsid w:val="00F44159"/>
    <w:rsid w:val="00F4471B"/>
    <w:rsid w:val="00F44A81"/>
    <w:rsid w:val="00F462DA"/>
    <w:rsid w:val="00F46904"/>
    <w:rsid w:val="00F46A28"/>
    <w:rsid w:val="00F46A6F"/>
    <w:rsid w:val="00F4726B"/>
    <w:rsid w:val="00F503DF"/>
    <w:rsid w:val="00F5047D"/>
    <w:rsid w:val="00F505DE"/>
    <w:rsid w:val="00F50E3D"/>
    <w:rsid w:val="00F517FE"/>
    <w:rsid w:val="00F51B5A"/>
    <w:rsid w:val="00F52B25"/>
    <w:rsid w:val="00F532B1"/>
    <w:rsid w:val="00F53584"/>
    <w:rsid w:val="00F53587"/>
    <w:rsid w:val="00F540AD"/>
    <w:rsid w:val="00F542E0"/>
    <w:rsid w:val="00F54635"/>
    <w:rsid w:val="00F54B29"/>
    <w:rsid w:val="00F54B50"/>
    <w:rsid w:val="00F54DB0"/>
    <w:rsid w:val="00F55A4E"/>
    <w:rsid w:val="00F56808"/>
    <w:rsid w:val="00F56E4C"/>
    <w:rsid w:val="00F571F1"/>
    <w:rsid w:val="00F57E5A"/>
    <w:rsid w:val="00F6010D"/>
    <w:rsid w:val="00F601B0"/>
    <w:rsid w:val="00F604E7"/>
    <w:rsid w:val="00F60621"/>
    <w:rsid w:val="00F60B81"/>
    <w:rsid w:val="00F60E3D"/>
    <w:rsid w:val="00F61AAD"/>
    <w:rsid w:val="00F61AD2"/>
    <w:rsid w:val="00F6239B"/>
    <w:rsid w:val="00F6244C"/>
    <w:rsid w:val="00F62474"/>
    <w:rsid w:val="00F6286E"/>
    <w:rsid w:val="00F62A12"/>
    <w:rsid w:val="00F62AD2"/>
    <w:rsid w:val="00F637E5"/>
    <w:rsid w:val="00F63863"/>
    <w:rsid w:val="00F63A76"/>
    <w:rsid w:val="00F6451A"/>
    <w:rsid w:val="00F64DAF"/>
    <w:rsid w:val="00F65459"/>
    <w:rsid w:val="00F658E5"/>
    <w:rsid w:val="00F659AA"/>
    <w:rsid w:val="00F65EAD"/>
    <w:rsid w:val="00F66128"/>
    <w:rsid w:val="00F6618D"/>
    <w:rsid w:val="00F66276"/>
    <w:rsid w:val="00F662F0"/>
    <w:rsid w:val="00F662FF"/>
    <w:rsid w:val="00F66929"/>
    <w:rsid w:val="00F66FD8"/>
    <w:rsid w:val="00F670F4"/>
    <w:rsid w:val="00F67CFD"/>
    <w:rsid w:val="00F67F05"/>
    <w:rsid w:val="00F67F61"/>
    <w:rsid w:val="00F70527"/>
    <w:rsid w:val="00F7110C"/>
    <w:rsid w:val="00F719C4"/>
    <w:rsid w:val="00F72319"/>
    <w:rsid w:val="00F72600"/>
    <w:rsid w:val="00F729C3"/>
    <w:rsid w:val="00F72AB3"/>
    <w:rsid w:val="00F7366C"/>
    <w:rsid w:val="00F73D46"/>
    <w:rsid w:val="00F73D96"/>
    <w:rsid w:val="00F7457A"/>
    <w:rsid w:val="00F74B13"/>
    <w:rsid w:val="00F74D1C"/>
    <w:rsid w:val="00F753C3"/>
    <w:rsid w:val="00F756F9"/>
    <w:rsid w:val="00F7626F"/>
    <w:rsid w:val="00F766EA"/>
    <w:rsid w:val="00F76B85"/>
    <w:rsid w:val="00F76C78"/>
    <w:rsid w:val="00F76CDE"/>
    <w:rsid w:val="00F76D0A"/>
    <w:rsid w:val="00F7734A"/>
    <w:rsid w:val="00F77512"/>
    <w:rsid w:val="00F7771C"/>
    <w:rsid w:val="00F779BB"/>
    <w:rsid w:val="00F77E15"/>
    <w:rsid w:val="00F80951"/>
    <w:rsid w:val="00F80EF8"/>
    <w:rsid w:val="00F80F4F"/>
    <w:rsid w:val="00F814E6"/>
    <w:rsid w:val="00F81DB5"/>
    <w:rsid w:val="00F82590"/>
    <w:rsid w:val="00F8275F"/>
    <w:rsid w:val="00F82818"/>
    <w:rsid w:val="00F8291D"/>
    <w:rsid w:val="00F82B6E"/>
    <w:rsid w:val="00F831A9"/>
    <w:rsid w:val="00F83429"/>
    <w:rsid w:val="00F83541"/>
    <w:rsid w:val="00F838B8"/>
    <w:rsid w:val="00F83D83"/>
    <w:rsid w:val="00F83EE9"/>
    <w:rsid w:val="00F843A7"/>
    <w:rsid w:val="00F844F3"/>
    <w:rsid w:val="00F8463B"/>
    <w:rsid w:val="00F84C58"/>
    <w:rsid w:val="00F857E7"/>
    <w:rsid w:val="00F85C87"/>
    <w:rsid w:val="00F85D9B"/>
    <w:rsid w:val="00F85F18"/>
    <w:rsid w:val="00F8696D"/>
    <w:rsid w:val="00F86CDA"/>
    <w:rsid w:val="00F86DCD"/>
    <w:rsid w:val="00F87794"/>
    <w:rsid w:val="00F878D2"/>
    <w:rsid w:val="00F9031C"/>
    <w:rsid w:val="00F90E99"/>
    <w:rsid w:val="00F90F66"/>
    <w:rsid w:val="00F913BA"/>
    <w:rsid w:val="00F91B59"/>
    <w:rsid w:val="00F91D70"/>
    <w:rsid w:val="00F92690"/>
    <w:rsid w:val="00F92A00"/>
    <w:rsid w:val="00F92B3E"/>
    <w:rsid w:val="00F930AF"/>
    <w:rsid w:val="00F934F7"/>
    <w:rsid w:val="00F937B3"/>
    <w:rsid w:val="00F9424E"/>
    <w:rsid w:val="00F946C7"/>
    <w:rsid w:val="00F948E8"/>
    <w:rsid w:val="00F94A8D"/>
    <w:rsid w:val="00F95271"/>
    <w:rsid w:val="00F95880"/>
    <w:rsid w:val="00F9595B"/>
    <w:rsid w:val="00F959DF"/>
    <w:rsid w:val="00F95BFC"/>
    <w:rsid w:val="00F95E48"/>
    <w:rsid w:val="00F964F7"/>
    <w:rsid w:val="00F96529"/>
    <w:rsid w:val="00F96561"/>
    <w:rsid w:val="00F9658A"/>
    <w:rsid w:val="00F96EFD"/>
    <w:rsid w:val="00F96FF2"/>
    <w:rsid w:val="00F97500"/>
    <w:rsid w:val="00F97E8E"/>
    <w:rsid w:val="00FA08DB"/>
    <w:rsid w:val="00FA0B40"/>
    <w:rsid w:val="00FA10C9"/>
    <w:rsid w:val="00FA1189"/>
    <w:rsid w:val="00FA198E"/>
    <w:rsid w:val="00FA1E60"/>
    <w:rsid w:val="00FA2774"/>
    <w:rsid w:val="00FA29E9"/>
    <w:rsid w:val="00FA2FB0"/>
    <w:rsid w:val="00FA3440"/>
    <w:rsid w:val="00FA3652"/>
    <w:rsid w:val="00FA4543"/>
    <w:rsid w:val="00FA4595"/>
    <w:rsid w:val="00FA4736"/>
    <w:rsid w:val="00FA4D53"/>
    <w:rsid w:val="00FA5088"/>
    <w:rsid w:val="00FA5314"/>
    <w:rsid w:val="00FA5751"/>
    <w:rsid w:val="00FA5ED0"/>
    <w:rsid w:val="00FA6012"/>
    <w:rsid w:val="00FA6736"/>
    <w:rsid w:val="00FA707A"/>
    <w:rsid w:val="00FA745E"/>
    <w:rsid w:val="00FA74FB"/>
    <w:rsid w:val="00FA76C8"/>
    <w:rsid w:val="00FA7CD3"/>
    <w:rsid w:val="00FB0378"/>
    <w:rsid w:val="00FB0716"/>
    <w:rsid w:val="00FB0F43"/>
    <w:rsid w:val="00FB1745"/>
    <w:rsid w:val="00FB1E71"/>
    <w:rsid w:val="00FB1EF8"/>
    <w:rsid w:val="00FB208B"/>
    <w:rsid w:val="00FB20DC"/>
    <w:rsid w:val="00FB2339"/>
    <w:rsid w:val="00FB32F6"/>
    <w:rsid w:val="00FB3422"/>
    <w:rsid w:val="00FB34A9"/>
    <w:rsid w:val="00FB387D"/>
    <w:rsid w:val="00FB38DE"/>
    <w:rsid w:val="00FB3D4B"/>
    <w:rsid w:val="00FB3FFB"/>
    <w:rsid w:val="00FB40D8"/>
    <w:rsid w:val="00FB42E3"/>
    <w:rsid w:val="00FB45F5"/>
    <w:rsid w:val="00FB4878"/>
    <w:rsid w:val="00FB496A"/>
    <w:rsid w:val="00FB4B27"/>
    <w:rsid w:val="00FB4E4A"/>
    <w:rsid w:val="00FB5181"/>
    <w:rsid w:val="00FB5216"/>
    <w:rsid w:val="00FB5426"/>
    <w:rsid w:val="00FB55B7"/>
    <w:rsid w:val="00FB567A"/>
    <w:rsid w:val="00FB5B2C"/>
    <w:rsid w:val="00FB5FBE"/>
    <w:rsid w:val="00FB6606"/>
    <w:rsid w:val="00FB6B79"/>
    <w:rsid w:val="00FB6D19"/>
    <w:rsid w:val="00FB6DC9"/>
    <w:rsid w:val="00FB7BA1"/>
    <w:rsid w:val="00FB7BEE"/>
    <w:rsid w:val="00FB7CC8"/>
    <w:rsid w:val="00FC01B8"/>
    <w:rsid w:val="00FC09F3"/>
    <w:rsid w:val="00FC0A69"/>
    <w:rsid w:val="00FC105B"/>
    <w:rsid w:val="00FC15D8"/>
    <w:rsid w:val="00FC1667"/>
    <w:rsid w:val="00FC1E7E"/>
    <w:rsid w:val="00FC1F54"/>
    <w:rsid w:val="00FC20EF"/>
    <w:rsid w:val="00FC2310"/>
    <w:rsid w:val="00FC2393"/>
    <w:rsid w:val="00FC2696"/>
    <w:rsid w:val="00FC277E"/>
    <w:rsid w:val="00FC34C7"/>
    <w:rsid w:val="00FC35D6"/>
    <w:rsid w:val="00FC35EC"/>
    <w:rsid w:val="00FC37AC"/>
    <w:rsid w:val="00FC3C19"/>
    <w:rsid w:val="00FC3C97"/>
    <w:rsid w:val="00FC47BE"/>
    <w:rsid w:val="00FC4BE7"/>
    <w:rsid w:val="00FC4D93"/>
    <w:rsid w:val="00FC5463"/>
    <w:rsid w:val="00FC5556"/>
    <w:rsid w:val="00FC5986"/>
    <w:rsid w:val="00FC5A61"/>
    <w:rsid w:val="00FC5BEE"/>
    <w:rsid w:val="00FC5C09"/>
    <w:rsid w:val="00FC5F83"/>
    <w:rsid w:val="00FC6160"/>
    <w:rsid w:val="00FC6833"/>
    <w:rsid w:val="00FC6F04"/>
    <w:rsid w:val="00FC7041"/>
    <w:rsid w:val="00FC79B9"/>
    <w:rsid w:val="00FC79D2"/>
    <w:rsid w:val="00FC7B24"/>
    <w:rsid w:val="00FC7C0E"/>
    <w:rsid w:val="00FC7D62"/>
    <w:rsid w:val="00FC7DAC"/>
    <w:rsid w:val="00FD01F7"/>
    <w:rsid w:val="00FD069E"/>
    <w:rsid w:val="00FD115D"/>
    <w:rsid w:val="00FD116A"/>
    <w:rsid w:val="00FD145A"/>
    <w:rsid w:val="00FD14DD"/>
    <w:rsid w:val="00FD1B53"/>
    <w:rsid w:val="00FD1E1C"/>
    <w:rsid w:val="00FD256A"/>
    <w:rsid w:val="00FD28BE"/>
    <w:rsid w:val="00FD35FD"/>
    <w:rsid w:val="00FD384F"/>
    <w:rsid w:val="00FD3C76"/>
    <w:rsid w:val="00FD3E07"/>
    <w:rsid w:val="00FD3E1A"/>
    <w:rsid w:val="00FD40AE"/>
    <w:rsid w:val="00FD420B"/>
    <w:rsid w:val="00FD4307"/>
    <w:rsid w:val="00FD47EC"/>
    <w:rsid w:val="00FD4FB9"/>
    <w:rsid w:val="00FD5272"/>
    <w:rsid w:val="00FD5382"/>
    <w:rsid w:val="00FD544D"/>
    <w:rsid w:val="00FD55D7"/>
    <w:rsid w:val="00FD5947"/>
    <w:rsid w:val="00FD5A18"/>
    <w:rsid w:val="00FD5FD1"/>
    <w:rsid w:val="00FD61C5"/>
    <w:rsid w:val="00FD6483"/>
    <w:rsid w:val="00FD6BFA"/>
    <w:rsid w:val="00FD6E82"/>
    <w:rsid w:val="00FD7055"/>
    <w:rsid w:val="00FD7B8D"/>
    <w:rsid w:val="00FD7D2F"/>
    <w:rsid w:val="00FE0B8A"/>
    <w:rsid w:val="00FE0D78"/>
    <w:rsid w:val="00FE1161"/>
    <w:rsid w:val="00FE1321"/>
    <w:rsid w:val="00FE1956"/>
    <w:rsid w:val="00FE2B44"/>
    <w:rsid w:val="00FE302C"/>
    <w:rsid w:val="00FE30AD"/>
    <w:rsid w:val="00FE337F"/>
    <w:rsid w:val="00FE3381"/>
    <w:rsid w:val="00FE35DD"/>
    <w:rsid w:val="00FE385E"/>
    <w:rsid w:val="00FE424F"/>
    <w:rsid w:val="00FE4CAF"/>
    <w:rsid w:val="00FE4FD2"/>
    <w:rsid w:val="00FE51FE"/>
    <w:rsid w:val="00FE560C"/>
    <w:rsid w:val="00FE5639"/>
    <w:rsid w:val="00FE56BF"/>
    <w:rsid w:val="00FE5838"/>
    <w:rsid w:val="00FE5B06"/>
    <w:rsid w:val="00FE5FBF"/>
    <w:rsid w:val="00FE612E"/>
    <w:rsid w:val="00FE61F8"/>
    <w:rsid w:val="00FE6D43"/>
    <w:rsid w:val="00FE7198"/>
    <w:rsid w:val="00FE736E"/>
    <w:rsid w:val="00FE77C5"/>
    <w:rsid w:val="00FE77D9"/>
    <w:rsid w:val="00FE79B3"/>
    <w:rsid w:val="00FF014E"/>
    <w:rsid w:val="00FF101F"/>
    <w:rsid w:val="00FF1239"/>
    <w:rsid w:val="00FF235A"/>
    <w:rsid w:val="00FF235D"/>
    <w:rsid w:val="00FF280F"/>
    <w:rsid w:val="00FF2B13"/>
    <w:rsid w:val="00FF2FAC"/>
    <w:rsid w:val="00FF3223"/>
    <w:rsid w:val="00FF37C6"/>
    <w:rsid w:val="00FF3BC9"/>
    <w:rsid w:val="00FF3D7B"/>
    <w:rsid w:val="00FF5041"/>
    <w:rsid w:val="00FF51FF"/>
    <w:rsid w:val="00FF5239"/>
    <w:rsid w:val="00FF53B0"/>
    <w:rsid w:val="00FF5540"/>
    <w:rsid w:val="00FF559A"/>
    <w:rsid w:val="00FF5749"/>
    <w:rsid w:val="00FF575C"/>
    <w:rsid w:val="00FF5C4A"/>
    <w:rsid w:val="00FF6000"/>
    <w:rsid w:val="00FF6769"/>
    <w:rsid w:val="00FF6A22"/>
    <w:rsid w:val="00FF6F72"/>
    <w:rsid w:val="00FF756E"/>
    <w:rsid w:val="00FF7610"/>
    <w:rsid w:val="013149B4"/>
    <w:rsid w:val="0550B911"/>
    <w:rsid w:val="057BE86B"/>
    <w:rsid w:val="0AF084A4"/>
    <w:rsid w:val="0B2CC139"/>
    <w:rsid w:val="0BA81506"/>
    <w:rsid w:val="0CB2C026"/>
    <w:rsid w:val="0D22C26D"/>
    <w:rsid w:val="0F519CEB"/>
    <w:rsid w:val="126DD34C"/>
    <w:rsid w:val="13218D08"/>
    <w:rsid w:val="13B6B6BF"/>
    <w:rsid w:val="17F07E1E"/>
    <w:rsid w:val="19E738EA"/>
    <w:rsid w:val="1ACC740A"/>
    <w:rsid w:val="1DA92955"/>
    <w:rsid w:val="1E0AA56B"/>
    <w:rsid w:val="214B6984"/>
    <w:rsid w:val="223D8875"/>
    <w:rsid w:val="2481EE46"/>
    <w:rsid w:val="2634A59B"/>
    <w:rsid w:val="2AFABF4F"/>
    <w:rsid w:val="2DA43EAA"/>
    <w:rsid w:val="2F9C8745"/>
    <w:rsid w:val="31E1A883"/>
    <w:rsid w:val="334B70BD"/>
    <w:rsid w:val="33CAFBCE"/>
    <w:rsid w:val="374AB46B"/>
    <w:rsid w:val="3916A78D"/>
    <w:rsid w:val="3E0FAAF8"/>
    <w:rsid w:val="40B4FB20"/>
    <w:rsid w:val="441B2A78"/>
    <w:rsid w:val="492E57AA"/>
    <w:rsid w:val="4B967080"/>
    <w:rsid w:val="4C4E12D8"/>
    <w:rsid w:val="4DDC00E1"/>
    <w:rsid w:val="50741D14"/>
    <w:rsid w:val="567D8EE4"/>
    <w:rsid w:val="58BE59D5"/>
    <w:rsid w:val="5A817AFB"/>
    <w:rsid w:val="5B18B431"/>
    <w:rsid w:val="5CDA1008"/>
    <w:rsid w:val="5D0CCD27"/>
    <w:rsid w:val="5D51B1B5"/>
    <w:rsid w:val="629946BD"/>
    <w:rsid w:val="65770C18"/>
    <w:rsid w:val="6765E0E6"/>
    <w:rsid w:val="684C3CC2"/>
    <w:rsid w:val="691916C5"/>
    <w:rsid w:val="6A70C1B5"/>
    <w:rsid w:val="6C504C92"/>
    <w:rsid w:val="71BDA661"/>
    <w:rsid w:val="7344B01A"/>
    <w:rsid w:val="74CB5548"/>
    <w:rsid w:val="7739421E"/>
    <w:rsid w:val="77E86CBF"/>
    <w:rsid w:val="787BDC4E"/>
    <w:rsid w:val="7BA1B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513B13"/>
  <w15:docId w15:val="{749486B7-7D3F-49EF-A28D-B958D196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26BF"/>
    <w:pPr>
      <w:spacing w:before="180" w:after="180"/>
      <w:jc w:val="both"/>
    </w:pPr>
    <w:rPr>
      <w:rFonts w:asciiTheme="minorHAnsi" w:hAnsiTheme="minorHAnsi"/>
      <w:sz w:val="22"/>
      <w:szCs w:val="24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503A4A"/>
    <w:pPr>
      <w:pageBreakBefore/>
      <w:numPr>
        <w:numId w:val="13"/>
      </w:numPr>
      <w:spacing w:line="360" w:lineRule="auto"/>
      <w:ind w:left="567"/>
      <w:jc w:val="left"/>
      <w:outlineLvl w:val="0"/>
    </w:pPr>
    <w:rPr>
      <w:b/>
      <w:caps/>
      <w:sz w:val="28"/>
      <w:szCs w:val="28"/>
    </w:rPr>
  </w:style>
  <w:style w:type="paragraph" w:styleId="Ttulo2">
    <w:name w:val="heading 2"/>
    <w:basedOn w:val="Normal"/>
    <w:next w:val="Normal"/>
    <w:uiPriority w:val="9"/>
    <w:qFormat/>
    <w:rsid w:val="00503A4A"/>
    <w:pPr>
      <w:keepNext/>
      <w:numPr>
        <w:ilvl w:val="1"/>
        <w:numId w:val="13"/>
      </w:numPr>
      <w:spacing w:before="480" w:after="140"/>
      <w:ind w:left="567"/>
      <w:jc w:val="left"/>
      <w:outlineLvl w:val="1"/>
    </w:pPr>
    <w:rPr>
      <w:b/>
      <w:smallCaps/>
      <w:sz w:val="28"/>
      <w:szCs w:val="28"/>
    </w:rPr>
  </w:style>
  <w:style w:type="paragraph" w:styleId="Ttulo3">
    <w:name w:val="heading 3"/>
    <w:basedOn w:val="Ttulo2"/>
    <w:next w:val="Normal"/>
    <w:qFormat/>
    <w:rsid w:val="00C20E2E"/>
    <w:pPr>
      <w:numPr>
        <w:ilvl w:val="2"/>
      </w:numPr>
      <w:spacing w:before="360" w:after="120"/>
      <w:ind w:left="851" w:hanging="851"/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qFormat/>
    <w:rsid w:val="000F4D11"/>
    <w:pPr>
      <w:numPr>
        <w:ilvl w:val="0"/>
        <w:numId w:val="0"/>
      </w:numPr>
      <w:outlineLvl w:val="3"/>
    </w:pPr>
    <w:rPr>
      <w:sz w:val="22"/>
    </w:rPr>
  </w:style>
  <w:style w:type="paragraph" w:styleId="Ttulo5">
    <w:name w:val="heading 5"/>
    <w:basedOn w:val="Ttulo4"/>
    <w:next w:val="Normal"/>
    <w:link w:val="Ttulo5Car"/>
    <w:unhideWhenUsed/>
    <w:qFormat/>
    <w:rsid w:val="00413CE2"/>
    <w:pPr>
      <w:outlineLvl w:val="4"/>
    </w:pPr>
  </w:style>
  <w:style w:type="paragraph" w:styleId="Ttulo6">
    <w:name w:val="heading 6"/>
    <w:basedOn w:val="Ttulo5"/>
    <w:next w:val="Normal"/>
    <w:qFormat/>
    <w:rsid w:val="00413CE2"/>
    <w:pPr>
      <w:outlineLvl w:val="5"/>
    </w:pPr>
  </w:style>
  <w:style w:type="paragraph" w:styleId="Ttulo7">
    <w:name w:val="heading 7"/>
    <w:basedOn w:val="Ttulo6"/>
    <w:next w:val="Normal"/>
    <w:link w:val="Ttulo7Car"/>
    <w:unhideWhenUsed/>
    <w:qFormat/>
    <w:rsid w:val="00413CE2"/>
    <w:p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nhideWhenUsed/>
    <w:qFormat/>
    <w:rsid w:val="00413CE2"/>
    <w:pPr>
      <w:keepNext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nhideWhenUsed/>
    <w:qFormat/>
    <w:rsid w:val="00413CE2"/>
    <w:pPr>
      <w:keepNext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70666A"/>
    <w:pPr>
      <w:spacing w:before="360" w:line="360" w:lineRule="auto"/>
      <w:jc w:val="left"/>
    </w:pPr>
    <w:rPr>
      <w:rFonts w:cs="Arial"/>
      <w:b/>
      <w:bCs/>
      <w:kern w:val="28"/>
      <w:sz w:val="28"/>
      <w:szCs w:val="32"/>
      <w:u w:val="single"/>
    </w:rPr>
  </w:style>
  <w:style w:type="paragraph" w:styleId="Encabezado">
    <w:name w:val="header"/>
    <w:basedOn w:val="Normal"/>
    <w:rsid w:val="00520E68"/>
    <w:pPr>
      <w:tabs>
        <w:tab w:val="center" w:pos="4252"/>
        <w:tab w:val="right" w:pos="8504"/>
      </w:tabs>
    </w:pPr>
    <w:rPr>
      <w:rFonts w:ascii="Century Gothic" w:hAnsi="Century Gothic"/>
      <w:sz w:val="18"/>
    </w:rPr>
  </w:style>
  <w:style w:type="paragraph" w:styleId="Piedepgina">
    <w:name w:val="footer"/>
    <w:basedOn w:val="Normal"/>
    <w:rsid w:val="002658DE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qFormat/>
    <w:rsid w:val="00D0315C"/>
    <w:pPr>
      <w:spacing w:after="0"/>
      <w:jc w:val="left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qFormat/>
    <w:rsid w:val="002F722A"/>
    <w:pPr>
      <w:spacing w:before="0" w:after="0"/>
      <w:ind w:left="240"/>
      <w:jc w:val="left"/>
    </w:pPr>
    <w:rPr>
      <w:rFonts w:cstheme="minorHAnsi"/>
      <w:smallCaps/>
      <w:sz w:val="20"/>
      <w:szCs w:val="20"/>
    </w:rPr>
  </w:style>
  <w:style w:type="paragraph" w:customStyle="1" w:styleId="EstiloNumerado">
    <w:name w:val="Estilo Numerado"/>
    <w:basedOn w:val="Normal"/>
    <w:rsid w:val="00D85C23"/>
    <w:pPr>
      <w:numPr>
        <w:numId w:val="1"/>
      </w:numPr>
      <w:tabs>
        <w:tab w:val="clear" w:pos="1800"/>
      </w:tabs>
      <w:ind w:left="811" w:hanging="357"/>
    </w:pPr>
  </w:style>
  <w:style w:type="paragraph" w:styleId="TDC3">
    <w:name w:val="toc 3"/>
    <w:basedOn w:val="Normal"/>
    <w:next w:val="Normal"/>
    <w:uiPriority w:val="39"/>
    <w:qFormat/>
    <w:rsid w:val="002F722A"/>
    <w:pPr>
      <w:spacing w:before="0" w:after="0"/>
      <w:ind w:left="480"/>
      <w:jc w:val="left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rsid w:val="00047005"/>
    <w:pPr>
      <w:spacing w:before="0" w:after="0"/>
      <w:ind w:left="720"/>
      <w:jc w:val="left"/>
    </w:pPr>
    <w:rPr>
      <w:rFonts w:cstheme="minorHAnsi"/>
      <w:sz w:val="18"/>
      <w:szCs w:val="18"/>
    </w:rPr>
  </w:style>
  <w:style w:type="paragraph" w:styleId="Textodeglobo">
    <w:name w:val="Balloon Text"/>
    <w:basedOn w:val="Normal"/>
    <w:semiHidden/>
    <w:rsid w:val="00E20F2E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autoRedefine/>
    <w:qFormat/>
    <w:rsid w:val="008C4356"/>
    <w:pPr>
      <w:keepNext/>
      <w:spacing w:before="300"/>
      <w:ind w:left="482"/>
      <w:jc w:val="left"/>
    </w:pPr>
    <w:rPr>
      <w:rFonts w:cs="Arial"/>
      <w:u w:val="single"/>
    </w:rPr>
  </w:style>
  <w:style w:type="paragraph" w:styleId="TDC5">
    <w:name w:val="toc 5"/>
    <w:basedOn w:val="Normal"/>
    <w:next w:val="Normal"/>
    <w:autoRedefine/>
    <w:uiPriority w:val="39"/>
    <w:rsid w:val="00047005"/>
    <w:pPr>
      <w:spacing w:before="0" w:after="0"/>
      <w:ind w:left="960"/>
      <w:jc w:val="left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rsid w:val="00047005"/>
    <w:pPr>
      <w:spacing w:before="0" w:after="0"/>
      <w:ind w:left="1200"/>
      <w:jc w:val="left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rsid w:val="00047005"/>
    <w:pPr>
      <w:spacing w:before="0" w:after="0"/>
      <w:ind w:left="1440"/>
      <w:jc w:val="left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rsid w:val="00047005"/>
    <w:pPr>
      <w:spacing w:before="0" w:after="0"/>
      <w:ind w:left="1680"/>
      <w:jc w:val="left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rsid w:val="00047005"/>
    <w:pPr>
      <w:spacing w:before="0" w:after="0"/>
      <w:ind w:left="1920"/>
      <w:jc w:val="left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rsid w:val="00047005"/>
    <w:rPr>
      <w:color w:val="0000FF"/>
      <w:u w:val="single"/>
    </w:rPr>
  </w:style>
  <w:style w:type="paragraph" w:customStyle="1" w:styleId="EstiloConVietas">
    <w:name w:val="Estilo Con Viñetas"/>
    <w:basedOn w:val="Normal"/>
    <w:rsid w:val="00D85C23"/>
    <w:pPr>
      <w:numPr>
        <w:numId w:val="12"/>
      </w:numPr>
      <w:tabs>
        <w:tab w:val="clear" w:pos="3218"/>
      </w:tabs>
      <w:ind w:left="811" w:hanging="357"/>
    </w:pPr>
    <w:rPr>
      <w:rFonts w:ascii="Helvetica" w:hAnsi="Helvetica"/>
    </w:rPr>
  </w:style>
  <w:style w:type="paragraph" w:styleId="Sangradetextonormal">
    <w:name w:val="Body Text Indent"/>
    <w:basedOn w:val="Normal"/>
    <w:link w:val="SangradetextonormalCar"/>
    <w:rsid w:val="00872651"/>
  </w:style>
  <w:style w:type="paragraph" w:styleId="Lista">
    <w:name w:val="List"/>
    <w:basedOn w:val="Normal"/>
    <w:rsid w:val="00A3794A"/>
    <w:pPr>
      <w:ind w:left="283" w:hanging="283"/>
    </w:pPr>
  </w:style>
  <w:style w:type="paragraph" w:customStyle="1" w:styleId="Tabla">
    <w:name w:val="Tabla"/>
    <w:basedOn w:val="Normal"/>
    <w:rsid w:val="00D608C4"/>
    <w:pPr>
      <w:spacing w:before="40" w:after="20"/>
      <w:jc w:val="left"/>
    </w:pPr>
    <w:rPr>
      <w:rFonts w:ascii="Arial Narrow" w:hAnsi="Arial Narrow"/>
    </w:rPr>
  </w:style>
  <w:style w:type="table" w:styleId="Tablaconcuadrcula">
    <w:name w:val="Table Grid"/>
    <w:basedOn w:val="Tablanormal"/>
    <w:rsid w:val="002E73E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next w:val="Lista"/>
    <w:link w:val="PrrafodelistaCar"/>
    <w:rsid w:val="008E0B45"/>
    <w:pPr>
      <w:snapToGrid w:val="0"/>
      <w:spacing w:before="60"/>
      <w:ind w:left="284" w:hanging="284"/>
    </w:pPr>
  </w:style>
  <w:style w:type="paragraph" w:styleId="TtuloTDC">
    <w:name w:val="TOC Heading"/>
    <w:basedOn w:val="Ttulo1"/>
    <w:next w:val="Normal"/>
    <w:uiPriority w:val="39"/>
    <w:unhideWhenUsed/>
    <w:qFormat/>
    <w:rsid w:val="00A67DF7"/>
    <w:pPr>
      <w:spacing w:before="480" w:line="276" w:lineRule="auto"/>
      <w:outlineLvl w:val="9"/>
    </w:pPr>
    <w:rPr>
      <w:rFonts w:ascii="Cambria" w:hAnsi="Cambria"/>
      <w:bCs/>
      <w:caps w:val="0"/>
      <w:color w:val="365F91"/>
      <w:lang w:eastAsia="en-US"/>
    </w:rPr>
  </w:style>
  <w:style w:type="paragraph" w:customStyle="1" w:styleId="PortadaTitulo">
    <w:name w:val="Portada Titulo"/>
    <w:basedOn w:val="Normal"/>
    <w:qFormat/>
    <w:rsid w:val="00461F2B"/>
    <w:pPr>
      <w:suppressAutoHyphens/>
      <w:spacing w:before="1200"/>
      <w:jc w:val="left"/>
    </w:pPr>
    <w:rPr>
      <w:rFonts w:ascii="Trebuchet MS" w:hAnsi="Trebuchet MS"/>
      <w:sz w:val="48"/>
      <w:szCs w:val="52"/>
    </w:rPr>
  </w:style>
  <w:style w:type="paragraph" w:customStyle="1" w:styleId="Portadasubtitulo">
    <w:name w:val="Portada subtitulo"/>
    <w:basedOn w:val="Normal"/>
    <w:qFormat/>
    <w:rsid w:val="008837A0"/>
    <w:pPr>
      <w:suppressAutoHyphens/>
      <w:spacing w:before="480"/>
      <w:jc w:val="left"/>
    </w:pPr>
    <w:rPr>
      <w:rFonts w:ascii="Calibri" w:hAnsi="Calibri"/>
      <w:sz w:val="40"/>
      <w:szCs w:val="32"/>
    </w:rPr>
  </w:style>
  <w:style w:type="paragraph" w:customStyle="1" w:styleId="PortadaInfo">
    <w:name w:val="Portada Info"/>
    <w:basedOn w:val="Normal"/>
    <w:qFormat/>
    <w:rsid w:val="008837A0"/>
    <w:pPr>
      <w:spacing w:line="360" w:lineRule="auto"/>
      <w:ind w:left="720" w:hanging="720"/>
      <w:jc w:val="left"/>
    </w:pPr>
    <w:rPr>
      <w:rFonts w:ascii="Calibri" w:hAnsi="Calibri"/>
      <w:sz w:val="28"/>
      <w:szCs w:val="28"/>
    </w:rPr>
  </w:style>
  <w:style w:type="paragraph" w:customStyle="1" w:styleId="PiePagina">
    <w:name w:val="Pie Pagina"/>
    <w:basedOn w:val="Normal"/>
    <w:qFormat/>
    <w:rsid w:val="001878EC"/>
    <w:pPr>
      <w:spacing w:before="60" w:after="60"/>
      <w:jc w:val="left"/>
    </w:pPr>
    <w:rPr>
      <w:rFonts w:ascii="Calibri" w:hAnsi="Calibri"/>
    </w:rPr>
  </w:style>
  <w:style w:type="character" w:customStyle="1" w:styleId="Ttulo5Car">
    <w:name w:val="Título 5 Car"/>
    <w:basedOn w:val="Fuentedeprrafopredeter"/>
    <w:link w:val="Ttulo5"/>
    <w:rsid w:val="00413CE2"/>
    <w:rPr>
      <w:rFonts w:ascii="Arial" w:hAnsi="Arial"/>
      <w:b/>
      <w:smallCaps/>
      <w:sz w:val="24"/>
      <w:szCs w:val="24"/>
      <w:lang w:eastAsia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413CE2"/>
    <w:rPr>
      <w:rFonts w:ascii="Arial" w:hAnsi="Arial"/>
    </w:rPr>
  </w:style>
  <w:style w:type="character" w:customStyle="1" w:styleId="Ttulo7Car">
    <w:name w:val="Título 7 Car"/>
    <w:basedOn w:val="Fuentedeprrafopredeter"/>
    <w:link w:val="Ttulo7"/>
    <w:rsid w:val="00D85C23"/>
    <w:rPr>
      <w:rFonts w:asciiTheme="majorHAnsi" w:eastAsiaTheme="majorEastAsia" w:hAnsiTheme="majorHAnsi" w:cstheme="majorBidi"/>
      <w:b/>
      <w:i/>
      <w:iCs/>
      <w:smallCaps/>
      <w:color w:val="404040" w:themeColor="text1" w:themeTint="BF"/>
      <w:sz w:val="24"/>
      <w:szCs w:val="24"/>
      <w:lang w:eastAsia="es-ES_tradnl"/>
    </w:rPr>
  </w:style>
  <w:style w:type="character" w:customStyle="1" w:styleId="Ttulo8Car">
    <w:name w:val="Título 8 Car"/>
    <w:basedOn w:val="Fuentedeprrafopredeter"/>
    <w:link w:val="Ttulo8"/>
    <w:rsid w:val="00413CE2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ar">
    <w:name w:val="Título 9 Car"/>
    <w:basedOn w:val="Fuentedeprrafopredeter"/>
    <w:link w:val="Ttulo9"/>
    <w:rsid w:val="00413C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ntinuarlista2">
    <w:name w:val="List Continue 2"/>
    <w:basedOn w:val="Normal"/>
    <w:rsid w:val="000B560C"/>
    <w:pPr>
      <w:ind w:left="566"/>
      <w:contextualSpacing/>
    </w:pPr>
  </w:style>
  <w:style w:type="paragraph" w:styleId="Continuarlista4">
    <w:name w:val="List Continue 4"/>
    <w:basedOn w:val="Normal"/>
    <w:rsid w:val="000B560C"/>
    <w:pPr>
      <w:ind w:left="1132"/>
      <w:contextualSpacing/>
    </w:pPr>
  </w:style>
  <w:style w:type="paragraph" w:styleId="Lista2">
    <w:name w:val="List 2"/>
    <w:basedOn w:val="Normal"/>
    <w:rsid w:val="000B560C"/>
    <w:pPr>
      <w:ind w:left="566" w:hanging="283"/>
      <w:contextualSpacing/>
    </w:pPr>
  </w:style>
  <w:style w:type="paragraph" w:styleId="ndice4">
    <w:name w:val="index 4"/>
    <w:basedOn w:val="Normal"/>
    <w:next w:val="Normal"/>
    <w:autoRedefine/>
    <w:rsid w:val="000B560C"/>
    <w:pPr>
      <w:ind w:left="800" w:hanging="200"/>
    </w:pPr>
  </w:style>
  <w:style w:type="paragraph" w:styleId="Listaconnmeros">
    <w:name w:val="List Number"/>
    <w:basedOn w:val="Normal"/>
    <w:rsid w:val="00C43E7F"/>
    <w:pPr>
      <w:numPr>
        <w:numId w:val="2"/>
      </w:numPr>
      <w:ind w:left="680" w:hanging="340"/>
    </w:pPr>
  </w:style>
  <w:style w:type="character" w:styleId="Nmerodelnea">
    <w:name w:val="line number"/>
    <w:basedOn w:val="Fuentedeprrafopredeter"/>
    <w:rsid w:val="000B560C"/>
  </w:style>
  <w:style w:type="paragraph" w:styleId="Listaconvietas">
    <w:name w:val="List Bullet"/>
    <w:basedOn w:val="Normal"/>
    <w:rsid w:val="00753BB5"/>
    <w:pPr>
      <w:numPr>
        <w:numId w:val="7"/>
      </w:numPr>
      <w:ind w:left="680" w:hanging="340"/>
    </w:pPr>
  </w:style>
  <w:style w:type="paragraph" w:styleId="Listaconvietas2">
    <w:name w:val="List Bullet 2"/>
    <w:basedOn w:val="Normal"/>
    <w:rsid w:val="00C43E7F"/>
    <w:pPr>
      <w:numPr>
        <w:numId w:val="8"/>
      </w:numPr>
      <w:spacing w:before="0"/>
      <w:ind w:left="907" w:hanging="340"/>
    </w:pPr>
  </w:style>
  <w:style w:type="paragraph" w:styleId="Listaconvietas3">
    <w:name w:val="List Bullet 3"/>
    <w:basedOn w:val="Normal"/>
    <w:rsid w:val="00C43E7F"/>
    <w:pPr>
      <w:numPr>
        <w:numId w:val="9"/>
      </w:numPr>
      <w:ind w:left="1134" w:hanging="340"/>
      <w:contextualSpacing/>
    </w:pPr>
  </w:style>
  <w:style w:type="paragraph" w:styleId="Listaconvietas4">
    <w:name w:val="List Bullet 4"/>
    <w:basedOn w:val="Normal"/>
    <w:rsid w:val="00FF7610"/>
    <w:pPr>
      <w:numPr>
        <w:numId w:val="10"/>
      </w:numPr>
      <w:ind w:left="1361" w:hanging="340"/>
      <w:contextualSpacing/>
    </w:pPr>
  </w:style>
  <w:style w:type="paragraph" w:styleId="Mapadeldocumento">
    <w:name w:val="Document Map"/>
    <w:basedOn w:val="Normal"/>
    <w:link w:val="MapadeldocumentoCar"/>
    <w:rsid w:val="00091D66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091D66"/>
    <w:rPr>
      <w:rFonts w:ascii="Tahoma" w:hAnsi="Tahoma" w:cs="Tahoma"/>
      <w:sz w:val="16"/>
      <w:szCs w:val="16"/>
    </w:rPr>
  </w:style>
  <w:style w:type="paragraph" w:styleId="Listaconvietas5">
    <w:name w:val="List Bullet 5"/>
    <w:basedOn w:val="Normal"/>
    <w:rsid w:val="00FF7610"/>
    <w:pPr>
      <w:numPr>
        <w:numId w:val="11"/>
      </w:numPr>
      <w:ind w:left="1587" w:hanging="340"/>
      <w:contextualSpacing/>
    </w:pPr>
  </w:style>
  <w:style w:type="paragraph" w:styleId="Continuarlista">
    <w:name w:val="List Continue"/>
    <w:basedOn w:val="Normal"/>
    <w:rsid w:val="00091D66"/>
    <w:pPr>
      <w:ind w:left="283"/>
      <w:contextualSpacing/>
    </w:pPr>
  </w:style>
  <w:style w:type="paragraph" w:styleId="Continuarlista3">
    <w:name w:val="List Continue 3"/>
    <w:basedOn w:val="Normal"/>
    <w:rsid w:val="00091D66"/>
    <w:pPr>
      <w:ind w:left="849"/>
      <w:contextualSpacing/>
    </w:pPr>
  </w:style>
  <w:style w:type="paragraph" w:styleId="Listaconnmeros2">
    <w:name w:val="List Number 2"/>
    <w:basedOn w:val="Normal"/>
    <w:rsid w:val="00FF7610"/>
    <w:pPr>
      <w:numPr>
        <w:numId w:val="3"/>
      </w:numPr>
      <w:ind w:left="907" w:hanging="340"/>
      <w:contextualSpacing/>
    </w:pPr>
  </w:style>
  <w:style w:type="paragraph" w:styleId="Listaconnmeros3">
    <w:name w:val="List Number 3"/>
    <w:basedOn w:val="Normal"/>
    <w:rsid w:val="00FF7610"/>
    <w:pPr>
      <w:numPr>
        <w:numId w:val="4"/>
      </w:numPr>
      <w:ind w:left="1134" w:hanging="340"/>
      <w:contextualSpacing/>
    </w:pPr>
  </w:style>
  <w:style w:type="paragraph" w:styleId="Lista3">
    <w:name w:val="List 3"/>
    <w:basedOn w:val="Normal"/>
    <w:rsid w:val="00091D66"/>
    <w:pPr>
      <w:ind w:left="849" w:hanging="283"/>
      <w:contextualSpacing/>
    </w:pPr>
  </w:style>
  <w:style w:type="paragraph" w:styleId="Lista4">
    <w:name w:val="List 4"/>
    <w:basedOn w:val="Normal"/>
    <w:rsid w:val="00091D66"/>
    <w:pPr>
      <w:ind w:left="1132" w:hanging="283"/>
      <w:contextualSpacing/>
    </w:pPr>
  </w:style>
  <w:style w:type="paragraph" w:styleId="Lista5">
    <w:name w:val="List 5"/>
    <w:basedOn w:val="Normal"/>
    <w:rsid w:val="00091D66"/>
    <w:pPr>
      <w:ind w:left="1415" w:hanging="283"/>
      <w:contextualSpacing/>
    </w:pPr>
  </w:style>
  <w:style w:type="character" w:styleId="DefinicinHTML">
    <w:name w:val="HTML Definition"/>
    <w:basedOn w:val="Fuentedeprrafopredeter"/>
    <w:rsid w:val="00D85C23"/>
    <w:rPr>
      <w:i/>
      <w:iCs/>
    </w:rPr>
  </w:style>
  <w:style w:type="paragraph" w:styleId="DireccinHTML">
    <w:name w:val="HTML Address"/>
    <w:basedOn w:val="Normal"/>
    <w:link w:val="DireccinHTMLCar"/>
    <w:rsid w:val="00D85C2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D85C23"/>
    <w:rPr>
      <w:rFonts w:ascii="Arial" w:hAnsi="Arial"/>
      <w:i/>
      <w:iCs/>
    </w:rPr>
  </w:style>
  <w:style w:type="character" w:styleId="EjemplodeHTML">
    <w:name w:val="HTML Sample"/>
    <w:basedOn w:val="Fuentedeprrafopredeter"/>
    <w:rsid w:val="00D85C23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rsid w:val="00D85C23"/>
    <w:rPr>
      <w:rFonts w:asciiTheme="majorHAnsi" w:eastAsiaTheme="majorEastAsia" w:hAnsiTheme="majorHAnsi" w:cstheme="majorBidi"/>
      <w:b/>
      <w:bCs/>
    </w:rPr>
  </w:style>
  <w:style w:type="paragraph" w:styleId="Encabezadodenota">
    <w:name w:val="Note Heading"/>
    <w:basedOn w:val="Normal"/>
    <w:next w:val="Normal"/>
    <w:link w:val="EncabezadodenotaCar"/>
    <w:rsid w:val="00D85C23"/>
  </w:style>
  <w:style w:type="character" w:customStyle="1" w:styleId="EncabezadodenotaCar">
    <w:name w:val="Encabezado de nota Car"/>
    <w:basedOn w:val="Fuentedeprrafopredeter"/>
    <w:link w:val="Encabezadodenota"/>
    <w:rsid w:val="00D85C23"/>
    <w:rPr>
      <w:rFonts w:ascii="Arial" w:hAnsi="Arial"/>
    </w:rPr>
  </w:style>
  <w:style w:type="paragraph" w:styleId="Descripcin">
    <w:name w:val="caption"/>
    <w:aliases w:val="Caption - Centre Graphic,Figuras,L1 Caption,Car,TMS epigraph,TSI Beschriftung,DTSBeschriftung,Figure-caption"/>
    <w:basedOn w:val="Normal"/>
    <w:next w:val="Normal"/>
    <w:link w:val="DescripcinCar"/>
    <w:uiPriority w:val="35"/>
    <w:unhideWhenUsed/>
    <w:qFormat/>
    <w:rsid w:val="00D85C23"/>
    <w:pPr>
      <w:spacing w:after="200"/>
    </w:pPr>
    <w:rPr>
      <w:b/>
      <w:bCs/>
      <w:color w:val="4F81BD" w:themeColor="accent1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157827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157827"/>
    <w:rPr>
      <w:i/>
      <w:iCs/>
      <w:color w:val="808080" w:themeColor="text1" w:themeTint="7F"/>
    </w:rPr>
  </w:style>
  <w:style w:type="paragraph" w:styleId="Sinespaciado">
    <w:name w:val="No Spacing"/>
    <w:uiPriority w:val="1"/>
    <w:qFormat/>
    <w:rsid w:val="00157827"/>
    <w:pPr>
      <w:keepLines/>
      <w:jc w:val="both"/>
    </w:pPr>
    <w:rPr>
      <w:rFonts w:ascii="Arial" w:hAnsi="Arial"/>
    </w:rPr>
  </w:style>
  <w:style w:type="paragraph" w:styleId="Tabladeilustraciones">
    <w:name w:val="table of figures"/>
    <w:basedOn w:val="Normal"/>
    <w:next w:val="Normal"/>
    <w:rsid w:val="00157827"/>
  </w:style>
  <w:style w:type="paragraph" w:styleId="Listaconnmeros4">
    <w:name w:val="List Number 4"/>
    <w:basedOn w:val="Normal"/>
    <w:rsid w:val="00FF7610"/>
    <w:pPr>
      <w:numPr>
        <w:numId w:val="5"/>
      </w:numPr>
      <w:ind w:left="1361" w:hanging="340"/>
      <w:contextualSpacing/>
    </w:pPr>
  </w:style>
  <w:style w:type="paragraph" w:styleId="Listaconnmeros5">
    <w:name w:val="List Number 5"/>
    <w:basedOn w:val="Normal"/>
    <w:rsid w:val="00FF7610"/>
    <w:pPr>
      <w:numPr>
        <w:numId w:val="6"/>
      </w:numPr>
      <w:ind w:left="1587" w:hanging="340"/>
      <w:contextualSpacing/>
    </w:pPr>
  </w:style>
  <w:style w:type="paragraph" w:customStyle="1" w:styleId="ANEXO">
    <w:name w:val="ANEXO"/>
    <w:basedOn w:val="Ttulo1"/>
    <w:qFormat/>
    <w:rsid w:val="00B45DC6"/>
    <w:pPr>
      <w:numPr>
        <w:numId w:val="0"/>
      </w:numPr>
    </w:pPr>
  </w:style>
  <w:style w:type="paragraph" w:customStyle="1" w:styleId="PiedeIMAGEN">
    <w:name w:val="Pie de IMAGEN"/>
    <w:basedOn w:val="Piedepgina"/>
    <w:next w:val="Normal"/>
    <w:qFormat/>
    <w:rsid w:val="00C766A4"/>
    <w:pPr>
      <w:jc w:val="center"/>
    </w:pPr>
    <w:rPr>
      <w:color w:val="808080" w:themeColor="background1" w:themeShade="80"/>
      <w:sz w:val="18"/>
    </w:rPr>
  </w:style>
  <w:style w:type="paragraph" w:styleId="Textonotapie">
    <w:name w:val="footnote text"/>
    <w:basedOn w:val="Normal"/>
    <w:link w:val="TextonotapieCar"/>
    <w:rsid w:val="0045243B"/>
    <w:pPr>
      <w:suppressAutoHyphens/>
    </w:pPr>
  </w:style>
  <w:style w:type="character" w:customStyle="1" w:styleId="TextonotapieCar">
    <w:name w:val="Texto nota pie Car"/>
    <w:basedOn w:val="Fuentedeprrafopredeter"/>
    <w:link w:val="Textonotapie"/>
    <w:rsid w:val="0045243B"/>
    <w:rPr>
      <w:rFonts w:ascii="Arial" w:hAnsi="Arial"/>
    </w:rPr>
  </w:style>
  <w:style w:type="character" w:styleId="Refdenotaalpie">
    <w:name w:val="footnote reference"/>
    <w:basedOn w:val="Fuentedeprrafopredeter"/>
    <w:rsid w:val="0045243B"/>
    <w:rPr>
      <w:vertAlign w:val="superscript"/>
    </w:rPr>
  </w:style>
  <w:style w:type="character" w:customStyle="1" w:styleId="PrrafodelistaCar">
    <w:name w:val="Párrafo de lista Car"/>
    <w:basedOn w:val="Fuentedeprrafopredeter"/>
    <w:link w:val="Prrafodelista"/>
    <w:qFormat/>
    <w:rsid w:val="008E0B45"/>
    <w:rPr>
      <w:rFonts w:ascii="Arial" w:hAnsi="Arial"/>
      <w:sz w:val="22"/>
      <w:szCs w:val="24"/>
      <w:lang w:eastAsia="es-ES_tradnl"/>
    </w:rPr>
  </w:style>
  <w:style w:type="paragraph" w:styleId="Textosinformato">
    <w:name w:val="Plain Text"/>
    <w:basedOn w:val="Normal"/>
    <w:link w:val="TextosinformatoCar"/>
    <w:uiPriority w:val="99"/>
    <w:unhideWhenUsed/>
    <w:rsid w:val="007C1EB1"/>
    <w:pPr>
      <w:jc w:val="left"/>
    </w:pPr>
    <w:rPr>
      <w:rFonts w:ascii="Calibri" w:eastAsiaTheme="minorHAnsi" w:hAnsi="Calibri" w:cs="Calibri"/>
      <w:szCs w:val="22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1EB1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parrafo">
    <w:name w:val="parrafo"/>
    <w:basedOn w:val="Normal"/>
    <w:rsid w:val="00BB2EB0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parrafo2">
    <w:name w:val="parrafo_2"/>
    <w:basedOn w:val="Normal"/>
    <w:rsid w:val="00BB2EB0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articulo">
    <w:name w:val="articulo"/>
    <w:basedOn w:val="Normal"/>
    <w:rsid w:val="00C56B8A"/>
    <w:pPr>
      <w:spacing w:before="100" w:beforeAutospacing="1" w:after="100" w:afterAutospacing="1"/>
      <w:jc w:val="left"/>
    </w:pPr>
    <w:rPr>
      <w:rFonts w:ascii="Times New Roman" w:hAnsi="Times New Roman"/>
    </w:rPr>
  </w:style>
  <w:style w:type="character" w:styleId="Refdecomentario">
    <w:name w:val="annotation reference"/>
    <w:basedOn w:val="Fuentedeprrafopredeter"/>
    <w:rsid w:val="0022790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2790B"/>
  </w:style>
  <w:style w:type="character" w:customStyle="1" w:styleId="TextocomentarioCar">
    <w:name w:val="Texto comentario Car"/>
    <w:basedOn w:val="Fuentedeprrafopredeter"/>
    <w:link w:val="Textocomentario"/>
    <w:rsid w:val="0022790B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2790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22790B"/>
    <w:rPr>
      <w:rFonts w:ascii="Arial" w:hAnsi="Arial"/>
      <w:b/>
      <w:bCs/>
    </w:rPr>
  </w:style>
  <w:style w:type="character" w:styleId="Hipervnculovisitado">
    <w:name w:val="FollowedHyperlink"/>
    <w:basedOn w:val="Fuentedeprrafopredeter"/>
    <w:uiPriority w:val="99"/>
    <w:rsid w:val="008A18BB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137C0D"/>
    <w:rPr>
      <w:color w:val="808080"/>
    </w:rPr>
  </w:style>
  <w:style w:type="paragraph" w:customStyle="1" w:styleId="Default">
    <w:name w:val="Default"/>
    <w:rsid w:val="00DC6E2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8D1C1E"/>
    <w:rPr>
      <w:rFonts w:ascii="Arial" w:hAnsi="Arial"/>
    </w:rPr>
  </w:style>
  <w:style w:type="table" w:styleId="Tablaconcuadrcula4-nfasis1">
    <w:name w:val="Grid Table 4 Accent 1"/>
    <w:basedOn w:val="Tablanormal"/>
    <w:uiPriority w:val="49"/>
    <w:rsid w:val="00493BF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sangradovietasnivel1">
    <w:name w:val="sangrado viñetas nivel1"/>
    <w:basedOn w:val="Normal"/>
    <w:link w:val="sangradovietasnivel1Car"/>
    <w:autoRedefine/>
    <w:qFormat/>
    <w:rsid w:val="000A4DED"/>
    <w:pPr>
      <w:numPr>
        <w:numId w:val="14"/>
      </w:numPr>
      <w:ind w:left="641" w:hanging="357"/>
      <w:contextualSpacing/>
    </w:pPr>
    <w:rPr>
      <w:rFonts w:eastAsiaTheme="minorHAnsi" w:cs="Arial"/>
      <w:bCs/>
      <w:lang w:eastAsia="en-US"/>
    </w:rPr>
  </w:style>
  <w:style w:type="character" w:customStyle="1" w:styleId="sangradovietasnivel1Car">
    <w:name w:val="sangrado viñetas nivel1 Car"/>
    <w:basedOn w:val="Fuentedeprrafopredeter"/>
    <w:link w:val="sangradovietasnivel1"/>
    <w:rsid w:val="000A4DED"/>
    <w:rPr>
      <w:rFonts w:ascii="Arial" w:eastAsiaTheme="minorHAnsi" w:hAnsi="Arial" w:cs="Arial"/>
      <w:bCs/>
      <w:sz w:val="22"/>
      <w:szCs w:val="24"/>
      <w:lang w:eastAsia="en-US"/>
    </w:rPr>
  </w:style>
  <w:style w:type="character" w:customStyle="1" w:styleId="DescripcinCar">
    <w:name w:val="Descripción Car"/>
    <w:aliases w:val="Caption - Centre Graphic Car,Figuras Car,L1 Caption Car,Car Car,TMS epigraph Car,TSI Beschriftung Car,DTSBeschriftung Car,Figure-caption Car"/>
    <w:basedOn w:val="Fuentedeprrafopredeter"/>
    <w:link w:val="Descripcin"/>
    <w:uiPriority w:val="35"/>
    <w:locked/>
    <w:rsid w:val="00466E81"/>
    <w:rPr>
      <w:rFonts w:ascii="Arial" w:hAnsi="Arial"/>
      <w:b/>
      <w:bCs/>
      <w:color w:val="4F81BD" w:themeColor="accent1"/>
      <w:sz w:val="18"/>
      <w:szCs w:val="18"/>
    </w:rPr>
  </w:style>
  <w:style w:type="paragraph" w:customStyle="1" w:styleId="sangradovietasnivel2">
    <w:name w:val="sangrado viñetas nivel2"/>
    <w:basedOn w:val="Prrafodelista"/>
    <w:qFormat/>
    <w:rsid w:val="00CB2E05"/>
    <w:pPr>
      <w:spacing w:line="360" w:lineRule="auto"/>
      <w:ind w:left="1440" w:hanging="360"/>
    </w:pPr>
    <w:rPr>
      <w:sz w:val="18"/>
      <w:lang w:val="es-ES_tradnl" w:eastAsia="en-US"/>
    </w:rPr>
  </w:style>
  <w:style w:type="paragraph" w:customStyle="1" w:styleId="sangradovietasnivel3">
    <w:name w:val="sangrado viñetas nivel3"/>
    <w:basedOn w:val="Prrafodelista"/>
    <w:qFormat/>
    <w:rsid w:val="00CB2E05"/>
    <w:pPr>
      <w:tabs>
        <w:tab w:val="num" w:pos="360"/>
      </w:tabs>
      <w:spacing w:line="360" w:lineRule="auto"/>
      <w:ind w:left="720"/>
    </w:pPr>
    <w:rPr>
      <w:sz w:val="18"/>
      <w:lang w:val="es-ES_tradnl" w:eastAsia="en-US"/>
    </w:rPr>
  </w:style>
  <w:style w:type="paragraph" w:customStyle="1" w:styleId="sangradovietasnivel4">
    <w:name w:val="sangrado viñetas nivel4"/>
    <w:basedOn w:val="Prrafodelista"/>
    <w:qFormat/>
    <w:rsid w:val="00CB2E05"/>
    <w:pPr>
      <w:tabs>
        <w:tab w:val="num" w:pos="360"/>
      </w:tabs>
      <w:spacing w:line="360" w:lineRule="auto"/>
      <w:ind w:left="720"/>
    </w:pPr>
    <w:rPr>
      <w:sz w:val="18"/>
      <w:lang w:val="es-ES_tradnl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8875D2"/>
    <w:rPr>
      <w:color w:val="605E5C"/>
      <w:shd w:val="clear" w:color="auto" w:fill="E1DFDD"/>
    </w:rPr>
  </w:style>
  <w:style w:type="paragraph" w:customStyle="1" w:styleId="contentpasted0">
    <w:name w:val="contentpasted0"/>
    <w:basedOn w:val="Normal"/>
    <w:rsid w:val="00854A92"/>
    <w:pPr>
      <w:jc w:val="left"/>
    </w:pPr>
    <w:rPr>
      <w:rFonts w:ascii="Calibri" w:eastAsiaTheme="minorHAnsi" w:hAnsi="Calibri" w:cs="Calibri"/>
      <w:szCs w:val="22"/>
    </w:rPr>
  </w:style>
  <w:style w:type="table" w:styleId="Tabladecuadrcula4">
    <w:name w:val="Grid Table 4"/>
    <w:basedOn w:val="Tablanormal"/>
    <w:uiPriority w:val="49"/>
    <w:rsid w:val="003223D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F12848"/>
    <w:rPr>
      <w:b/>
      <w:bCs/>
    </w:rPr>
  </w:style>
  <w:style w:type="numbering" w:customStyle="1" w:styleId="Listaactual1">
    <w:name w:val="Lista actual1"/>
    <w:uiPriority w:val="99"/>
    <w:rsid w:val="00C473E0"/>
    <w:pPr>
      <w:numPr>
        <w:numId w:val="15"/>
      </w:numPr>
    </w:pPr>
  </w:style>
  <w:style w:type="numbering" w:customStyle="1" w:styleId="Listaactual2">
    <w:name w:val="Lista actual2"/>
    <w:uiPriority w:val="99"/>
    <w:rsid w:val="00C473E0"/>
    <w:pPr>
      <w:numPr>
        <w:numId w:val="16"/>
      </w:numPr>
    </w:pPr>
  </w:style>
  <w:style w:type="numbering" w:customStyle="1" w:styleId="Listaactual3">
    <w:name w:val="Lista actual3"/>
    <w:uiPriority w:val="99"/>
    <w:rsid w:val="00324BB3"/>
    <w:pPr>
      <w:numPr>
        <w:numId w:val="17"/>
      </w:numPr>
    </w:pPr>
  </w:style>
  <w:style w:type="numbering" w:customStyle="1" w:styleId="Listaactual4">
    <w:name w:val="Lista actual4"/>
    <w:uiPriority w:val="99"/>
    <w:rsid w:val="00324BB3"/>
    <w:pPr>
      <w:numPr>
        <w:numId w:val="18"/>
      </w:numPr>
    </w:pPr>
  </w:style>
  <w:style w:type="numbering" w:customStyle="1" w:styleId="Listaactual5">
    <w:name w:val="Lista actual5"/>
    <w:uiPriority w:val="99"/>
    <w:rsid w:val="00324BB3"/>
    <w:pPr>
      <w:numPr>
        <w:numId w:val="19"/>
      </w:numPr>
    </w:pPr>
  </w:style>
  <w:style w:type="paragraph" w:styleId="NormalWeb">
    <w:name w:val="Normal (Web)"/>
    <w:basedOn w:val="Normal"/>
    <w:uiPriority w:val="99"/>
    <w:semiHidden/>
    <w:unhideWhenUsed/>
    <w:rsid w:val="002D1451"/>
    <w:pPr>
      <w:spacing w:before="100" w:beforeAutospacing="1" w:after="100" w:afterAutospacing="1"/>
      <w:jc w:val="left"/>
    </w:pPr>
    <w:rPr>
      <w:rFonts w:ascii="Times New Roman" w:hAnsi="Times New Roman"/>
    </w:rPr>
  </w:style>
  <w:style w:type="character" w:styleId="CdigoHTML">
    <w:name w:val="HTML Code"/>
    <w:basedOn w:val="Fuentedeprrafopredeter"/>
    <w:uiPriority w:val="99"/>
    <w:semiHidden/>
    <w:unhideWhenUsed/>
    <w:rsid w:val="002D1451"/>
    <w:rPr>
      <w:rFonts w:ascii="Courier New" w:eastAsia="Times New Roman" w:hAnsi="Courier New" w:cs="Courier New"/>
      <w:sz w:val="20"/>
      <w:szCs w:val="20"/>
    </w:rPr>
  </w:style>
  <w:style w:type="paragraph" w:customStyle="1" w:styleId="Normal-Madurez">
    <w:name w:val="Normal - Madurez"/>
    <w:basedOn w:val="Normal"/>
    <w:qFormat/>
    <w:rsid w:val="00916E59"/>
    <w:pPr>
      <w:keepLines/>
      <w:suppressAutoHyphens/>
      <w:jc w:val="left"/>
    </w:pPr>
    <w:rPr>
      <w:b/>
      <w:bCs/>
      <w:sz w:val="20"/>
      <w:szCs w:val="20"/>
      <w:lang w:eastAsia="es-ES"/>
    </w:rPr>
  </w:style>
  <w:style w:type="paragraph" w:customStyle="1" w:styleId="Celdanormal">
    <w:name w:val="Celda normal"/>
    <w:basedOn w:val="Normal"/>
    <w:qFormat/>
    <w:rsid w:val="00006971"/>
    <w:pPr>
      <w:keepNext/>
      <w:keepLines/>
      <w:spacing w:before="60" w:after="60"/>
      <w:jc w:val="left"/>
    </w:pPr>
    <w:rPr>
      <w:sz w:val="20"/>
    </w:rPr>
  </w:style>
  <w:style w:type="paragraph" w:customStyle="1" w:styleId="Celdacabecera">
    <w:name w:val="Celda cabecera"/>
    <w:basedOn w:val="Celdanormal"/>
    <w:qFormat/>
    <w:rsid w:val="00941299"/>
    <w:pPr>
      <w:jc w:val="center"/>
    </w:pPr>
    <w:rPr>
      <w:b/>
      <w:color w:val="FFFFFF" w:themeColor="background1"/>
      <w:sz w:val="18"/>
    </w:rPr>
  </w:style>
  <w:style w:type="table" w:styleId="Tablaconcuadrcula1clara-nfasis5">
    <w:name w:val="Grid Table 1 Light Accent 5"/>
    <w:basedOn w:val="Tablanormal"/>
    <w:uiPriority w:val="46"/>
    <w:rsid w:val="00DF0A1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Listaactual6">
    <w:name w:val="Lista actual6"/>
    <w:uiPriority w:val="99"/>
    <w:rsid w:val="00EA1753"/>
    <w:pPr>
      <w:numPr>
        <w:numId w:val="21"/>
      </w:numPr>
    </w:pPr>
  </w:style>
  <w:style w:type="numbering" w:customStyle="1" w:styleId="Listaactual7">
    <w:name w:val="Lista actual7"/>
    <w:uiPriority w:val="99"/>
    <w:rsid w:val="00EA1753"/>
    <w:pPr>
      <w:numPr>
        <w:numId w:val="22"/>
      </w:numPr>
    </w:pPr>
  </w:style>
  <w:style w:type="numbering" w:customStyle="1" w:styleId="Listaactual8">
    <w:name w:val="Lista actual8"/>
    <w:uiPriority w:val="99"/>
    <w:rsid w:val="00EA1753"/>
    <w:pPr>
      <w:numPr>
        <w:numId w:val="23"/>
      </w:numPr>
    </w:pPr>
  </w:style>
  <w:style w:type="numbering" w:customStyle="1" w:styleId="Listaactual9">
    <w:name w:val="Lista actual9"/>
    <w:uiPriority w:val="99"/>
    <w:rsid w:val="00717DA4"/>
    <w:pPr>
      <w:numPr>
        <w:numId w:val="24"/>
      </w:numPr>
    </w:pPr>
  </w:style>
  <w:style w:type="numbering" w:customStyle="1" w:styleId="Listaactual10">
    <w:name w:val="Lista actual10"/>
    <w:uiPriority w:val="99"/>
    <w:rsid w:val="00DC7339"/>
    <w:pPr>
      <w:numPr>
        <w:numId w:val="25"/>
      </w:numPr>
    </w:pPr>
  </w:style>
  <w:style w:type="paragraph" w:customStyle="1" w:styleId="Informacin">
    <w:name w:val="Información"/>
    <w:basedOn w:val="Normal"/>
    <w:qFormat/>
    <w:rsid w:val="00DD58DE"/>
    <w:pPr>
      <w:pBdr>
        <w:top w:val="single" w:sz="48" w:space="1" w:color="C6D9F1" w:themeColor="text2" w:themeTint="33"/>
        <w:left w:val="single" w:sz="48" w:space="4" w:color="C6D9F1" w:themeColor="text2" w:themeTint="33"/>
        <w:bottom w:val="single" w:sz="48" w:space="1" w:color="C6D9F1" w:themeColor="text2" w:themeTint="33"/>
        <w:right w:val="single" w:sz="48" w:space="4" w:color="C6D9F1" w:themeColor="text2" w:themeTint="33"/>
      </w:pBdr>
      <w:shd w:val="clear" w:color="auto" w:fill="C6D9F1" w:themeFill="text2" w:themeFillTint="33"/>
      <w:spacing w:before="240"/>
      <w:ind w:left="284" w:right="284"/>
    </w:pPr>
  </w:style>
  <w:style w:type="paragraph" w:customStyle="1" w:styleId="documento-tit">
    <w:name w:val="documento-tit"/>
    <w:basedOn w:val="Normal"/>
    <w:rsid w:val="00CF223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nfasis">
    <w:name w:val="Emphasis"/>
    <w:basedOn w:val="Fuentedeprrafopredeter"/>
    <w:uiPriority w:val="20"/>
    <w:qFormat/>
    <w:rsid w:val="00CF2239"/>
    <w:rPr>
      <w:i/>
      <w:iCs/>
    </w:rPr>
  </w:style>
  <w:style w:type="paragraph" w:customStyle="1" w:styleId="Ttulo10">
    <w:name w:val="Título1"/>
    <w:basedOn w:val="Normal"/>
    <w:rsid w:val="00042EDB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ink">
    <w:name w:val="Link"/>
    <w:basedOn w:val="Normal"/>
    <w:qFormat/>
    <w:rsid w:val="00211F50"/>
    <w:pPr>
      <w:spacing w:before="0" w:after="60"/>
      <w:jc w:val="left"/>
    </w:pPr>
    <w:rPr>
      <w:sz w:val="20"/>
    </w:rPr>
  </w:style>
  <w:style w:type="paragraph" w:customStyle="1" w:styleId="Celda">
    <w:name w:val="Celda"/>
    <w:basedOn w:val="Normal"/>
    <w:qFormat/>
    <w:rsid w:val="0052747F"/>
    <w:pPr>
      <w:spacing w:after="0"/>
    </w:pPr>
  </w:style>
  <w:style w:type="paragraph" w:customStyle="1" w:styleId="TituloPrrafo">
    <w:name w:val="Titulo Párrafo"/>
    <w:basedOn w:val="Normal"/>
    <w:qFormat/>
    <w:rsid w:val="006E5137"/>
    <w:pPr>
      <w:spacing w:before="360" w:after="0"/>
    </w:pPr>
    <w:rPr>
      <w:b/>
      <w:bCs/>
    </w:rPr>
  </w:style>
  <w:style w:type="character" w:customStyle="1" w:styleId="control">
    <w:name w:val="control"/>
    <w:basedOn w:val="Fuentedeprrafopredeter"/>
    <w:rsid w:val="002E2D33"/>
  </w:style>
  <w:style w:type="character" w:customStyle="1" w:styleId="rynqvb">
    <w:name w:val="rynqvb"/>
    <w:basedOn w:val="Fuentedeprrafopredeter"/>
    <w:rsid w:val="002E2D33"/>
  </w:style>
  <w:style w:type="character" w:customStyle="1" w:styleId="normaltextrun">
    <w:name w:val="normaltextrun"/>
    <w:basedOn w:val="Fuentedeprrafopredeter"/>
    <w:rsid w:val="002E2D33"/>
  </w:style>
  <w:style w:type="character" w:customStyle="1" w:styleId="Cdigo">
    <w:name w:val="Código"/>
    <w:basedOn w:val="Fuentedeprrafopredeter"/>
    <w:uiPriority w:val="1"/>
    <w:qFormat/>
    <w:rsid w:val="001A17A7"/>
    <w:rPr>
      <w:rFonts w:ascii="Consolas" w:eastAsiaTheme="minorHAnsi" w:hAnsi="Consolas"/>
      <w:sz w:val="20"/>
    </w:rPr>
  </w:style>
  <w:style w:type="numbering" w:customStyle="1" w:styleId="Listaactual11">
    <w:name w:val="Lista actual11"/>
    <w:uiPriority w:val="99"/>
    <w:rsid w:val="005D1EB8"/>
    <w:pPr>
      <w:numPr>
        <w:numId w:val="26"/>
      </w:numPr>
    </w:pPr>
  </w:style>
  <w:style w:type="paragraph" w:customStyle="1" w:styleId="PiedeFoto">
    <w:name w:val="Pie de Foto"/>
    <w:basedOn w:val="Normal"/>
    <w:qFormat/>
    <w:rsid w:val="00A34529"/>
    <w:pPr>
      <w:spacing w:before="240" w:after="0"/>
      <w:jc w:val="center"/>
    </w:pPr>
    <w:rPr>
      <w:i/>
      <w:iCs/>
      <w:sz w:val="20"/>
      <w:u w:val="single"/>
    </w:rPr>
  </w:style>
  <w:style w:type="character" w:customStyle="1" w:styleId="Code">
    <w:name w:val="Code"/>
    <w:basedOn w:val="Fuentedeprrafopredeter"/>
    <w:uiPriority w:val="1"/>
    <w:qFormat/>
    <w:rsid w:val="00D0315C"/>
    <w:rPr>
      <w:rFonts w:ascii="Consolas" w:hAnsi="Consolas"/>
      <w:color w:val="7F7F7F" w:themeColor="text1" w:themeTint="80"/>
      <w:sz w:val="20"/>
    </w:rPr>
  </w:style>
  <w:style w:type="paragraph" w:customStyle="1" w:styleId="Codeblock">
    <w:name w:val="Codeblock"/>
    <w:basedOn w:val="Normal"/>
    <w:qFormat/>
    <w:rsid w:val="00BC69FC"/>
    <w:pPr>
      <w:pBdr>
        <w:top w:val="single" w:sz="48" w:space="4" w:color="F2F2F2" w:themeColor="background1" w:themeShade="F2"/>
        <w:left w:val="single" w:sz="48" w:space="4" w:color="F2F2F2" w:themeColor="background1" w:themeShade="F2"/>
        <w:bottom w:val="single" w:sz="48" w:space="4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40" w:after="40"/>
      <w:ind w:left="284"/>
    </w:pPr>
    <w:rPr>
      <w:rFonts w:ascii="Consolas" w:hAnsi="Consolas"/>
      <w:noProof/>
      <w:color w:val="595959" w:themeColor="text1" w:themeTint="A6"/>
      <w:kern w:val="28"/>
      <w:sz w:val="18"/>
      <w:lang w:eastAsia="en-US"/>
    </w:rPr>
  </w:style>
  <w:style w:type="character" w:customStyle="1" w:styleId="LinkUrl2">
    <w:name w:val="LinkUrl2"/>
    <w:basedOn w:val="Hipervnculo"/>
    <w:uiPriority w:val="1"/>
    <w:qFormat/>
    <w:rsid w:val="00BC69FC"/>
    <w:rPr>
      <w:rFonts w:asciiTheme="minorHAnsi" w:hAnsiTheme="minorHAnsi"/>
      <w:b w:val="0"/>
      <w:color w:val="4E81BD"/>
      <w:sz w:val="18"/>
      <w:u w:val="single"/>
    </w:rPr>
  </w:style>
  <w:style w:type="paragraph" w:customStyle="1" w:styleId="Token">
    <w:name w:val="Token"/>
    <w:basedOn w:val="Normal"/>
    <w:qFormat/>
    <w:rsid w:val="00BC69FC"/>
    <w:pPr>
      <w:spacing w:before="0" w:after="0"/>
      <w:ind w:firstLine="170"/>
      <w:jc w:val="left"/>
    </w:pPr>
    <w:rPr>
      <w:rFonts w:ascii="Consolas" w:hAnsi="Consolas" w:cs="Arial"/>
      <w:b/>
      <w:bCs/>
      <w:color w:val="A6A6A6" w:themeColor="background1" w:themeShade="A6"/>
      <w:kern w:val="28"/>
      <w:sz w:val="18"/>
      <w:szCs w:val="28"/>
      <w:lang w:eastAsia="es-ES"/>
    </w:rPr>
  </w:style>
  <w:style w:type="paragraph" w:customStyle="1" w:styleId="C-TituloAnexo">
    <w:name w:val="C-Titulo Anexo"/>
    <w:basedOn w:val="Normal"/>
    <w:next w:val="Normal"/>
    <w:uiPriority w:val="99"/>
    <w:rsid w:val="00182686"/>
    <w:pPr>
      <w:keepNext/>
      <w:widowControl w:val="0"/>
      <w:numPr>
        <w:numId w:val="49"/>
      </w:numPr>
      <w:suppressAutoHyphens/>
      <w:spacing w:before="360" w:after="360"/>
    </w:pPr>
    <w:rPr>
      <w:rFonts w:ascii="Calibri" w:hAnsi="Calibri"/>
      <w:b/>
      <w:bCs/>
      <w:caps/>
      <w:sz w:val="32"/>
      <w:szCs w:val="32"/>
      <w:lang w:val="es-ES_tradnl" w:eastAsia="es-ES"/>
    </w:rPr>
  </w:style>
  <w:style w:type="paragraph" w:customStyle="1" w:styleId="Bullet4">
    <w:name w:val="Bullet 4"/>
    <w:basedOn w:val="Normal"/>
    <w:uiPriority w:val="99"/>
    <w:rsid w:val="00182686"/>
    <w:pPr>
      <w:widowControl w:val="0"/>
      <w:tabs>
        <w:tab w:val="num" w:pos="720"/>
        <w:tab w:val="num" w:pos="926"/>
        <w:tab w:val="left" w:pos="7920"/>
      </w:tabs>
      <w:spacing w:before="0" w:after="0" w:line="280" w:lineRule="exact"/>
      <w:ind w:left="720" w:hanging="360"/>
      <w:jc w:val="left"/>
    </w:pPr>
    <w:rPr>
      <w:rFonts w:ascii="Franklin Gothic Book" w:hAnsi="Franklin Gothic Book" w:cs="Franklin Gothic Book"/>
      <w:sz w:val="19"/>
      <w:szCs w:val="19"/>
      <w:lang w:val="en-AU" w:eastAsia="ja-JP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8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="Calibri" w:hAnsi="Calibri"/>
      <w:i/>
      <w:iCs/>
      <w:color w:val="4F81BD" w:themeColor="accent1"/>
      <w:sz w:val="24"/>
      <w:szCs w:val="20"/>
      <w:lang w:val="es-ES_tradnl" w:eastAsia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86"/>
    <w:rPr>
      <w:rFonts w:ascii="Calibri" w:hAnsi="Calibri"/>
      <w:i/>
      <w:iCs/>
      <w:color w:val="4F81BD" w:themeColor="accent1"/>
      <w:sz w:val="24"/>
      <w:lang w:val="es-ES_tradnl"/>
    </w:rPr>
  </w:style>
  <w:style w:type="character" w:styleId="Ttulodellibro">
    <w:name w:val="Book Title"/>
    <w:basedOn w:val="Fuentedeprrafopredeter"/>
    <w:uiPriority w:val="33"/>
    <w:qFormat/>
    <w:rsid w:val="00182686"/>
    <w:rPr>
      <w:b/>
      <w:bCs/>
      <w:i/>
      <w:iCs/>
      <w:spacing w:val="5"/>
    </w:rPr>
  </w:style>
  <w:style w:type="paragraph" w:customStyle="1" w:styleId="LinkTitle">
    <w:name w:val="LinkTitle"/>
    <w:basedOn w:val="Normal"/>
    <w:qFormat/>
    <w:rsid w:val="00121F62"/>
    <w:pPr>
      <w:keepNext/>
      <w:keepLines/>
      <w:spacing w:before="120" w:after="0"/>
      <w:jc w:val="left"/>
    </w:pPr>
    <w:rPr>
      <w:rFonts w:ascii="Calibri" w:hAnsi="Calibri"/>
      <w:b/>
      <w:sz w:val="20"/>
      <w:szCs w:val="20"/>
      <w:lang w:val="es-ES_tradnl" w:eastAsia="es-ES"/>
    </w:rPr>
  </w:style>
  <w:style w:type="paragraph" w:customStyle="1" w:styleId="OOXML-Paragraph">
    <w:name w:val="OOXML-Paragraph"/>
    <w:basedOn w:val="Normal"/>
    <w:qFormat/>
    <w:rsid w:val="00910E76"/>
    <w:pPr>
      <w:spacing w:after="60"/>
      <w:ind w:firstLine="567"/>
    </w:pPr>
    <w:rPr>
      <w:rFonts w:eastAsia="Calibri"/>
      <w:noProof/>
      <w:sz w:val="24"/>
      <w:szCs w:val="20"/>
      <w:lang w:eastAsia="es-ES"/>
    </w:rPr>
  </w:style>
  <w:style w:type="paragraph" w:customStyle="1" w:styleId="Glossary">
    <w:name w:val="Glossary"/>
    <w:basedOn w:val="Normal"/>
    <w:qFormat/>
    <w:rsid w:val="005F611D"/>
    <w:pPr>
      <w:spacing w:before="0" w:after="120"/>
    </w:pPr>
  </w:style>
  <w:style w:type="character" w:customStyle="1" w:styleId="LinkUrl">
    <w:name w:val="LinkUrl"/>
    <w:basedOn w:val="Fuentedeprrafopredeter"/>
    <w:uiPriority w:val="1"/>
    <w:qFormat/>
    <w:rsid w:val="00C03317"/>
    <w:rPr>
      <w:color w:val="4F81BD" w:themeColor="accent1"/>
      <w:u w:val="single"/>
    </w:rPr>
  </w:style>
  <w:style w:type="paragraph" w:customStyle="1" w:styleId="Tablattulo">
    <w:name w:val="Tabla título"/>
    <w:basedOn w:val="Normal"/>
    <w:qFormat/>
    <w:rsid w:val="00F82590"/>
    <w:pPr>
      <w:spacing w:before="240" w:after="0"/>
      <w:jc w:val="center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673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985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408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0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73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81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86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221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91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481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506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7914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441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11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147">
          <w:marLeft w:val="0"/>
          <w:marRight w:val="0"/>
          <w:marTop w:val="150"/>
          <w:marBottom w:val="240"/>
          <w:divBdr>
            <w:top w:val="single" w:sz="6" w:space="8" w:color="D04437"/>
            <w:left w:val="single" w:sz="6" w:space="27" w:color="D04437"/>
            <w:bottom w:val="single" w:sz="6" w:space="8" w:color="D04437"/>
            <w:right w:val="single" w:sz="6" w:space="8" w:color="D04437"/>
          </w:divBdr>
        </w:div>
        <w:div w:id="479422898">
          <w:marLeft w:val="0"/>
          <w:marRight w:val="0"/>
          <w:marTop w:val="150"/>
          <w:marBottom w:val="240"/>
          <w:divBdr>
            <w:top w:val="single" w:sz="6" w:space="8" w:color="AAB8C6"/>
            <w:left w:val="single" w:sz="6" w:space="27" w:color="AAB8C6"/>
            <w:bottom w:val="single" w:sz="6" w:space="8" w:color="AAB8C6"/>
            <w:right w:val="single" w:sz="6" w:space="8" w:color="AAB8C6"/>
          </w:divBdr>
        </w:div>
        <w:div w:id="1258058816">
          <w:marLeft w:val="0"/>
          <w:marRight w:val="0"/>
          <w:marTop w:val="150"/>
          <w:marBottom w:val="240"/>
          <w:divBdr>
            <w:top w:val="single" w:sz="6" w:space="8" w:color="91C89C"/>
            <w:left w:val="single" w:sz="6" w:space="27" w:color="91C89C"/>
            <w:bottom w:val="single" w:sz="6" w:space="8" w:color="91C89C"/>
            <w:right w:val="single" w:sz="6" w:space="8" w:color="91C89C"/>
          </w:divBdr>
        </w:div>
        <w:div w:id="1702243804">
          <w:marLeft w:val="0"/>
          <w:marRight w:val="0"/>
          <w:marTop w:val="150"/>
          <w:marBottom w:val="240"/>
          <w:divBdr>
            <w:top w:val="single" w:sz="6" w:space="8" w:color="91C89C"/>
            <w:left w:val="single" w:sz="6" w:space="27" w:color="91C89C"/>
            <w:bottom w:val="single" w:sz="6" w:space="8" w:color="91C89C"/>
            <w:right w:val="single" w:sz="6" w:space="8" w:color="91C89C"/>
          </w:divBdr>
        </w:div>
        <w:div w:id="1742752490">
          <w:marLeft w:val="0"/>
          <w:marRight w:val="0"/>
          <w:marTop w:val="150"/>
          <w:marBottom w:val="240"/>
          <w:divBdr>
            <w:top w:val="single" w:sz="6" w:space="8" w:color="FFEAAE"/>
            <w:left w:val="single" w:sz="6" w:space="27" w:color="FFEAAE"/>
            <w:bottom w:val="single" w:sz="6" w:space="8" w:color="FFEAAE"/>
            <w:right w:val="single" w:sz="6" w:space="8" w:color="FFEAAE"/>
          </w:divBdr>
        </w:div>
        <w:div w:id="1742822977">
          <w:marLeft w:val="0"/>
          <w:marRight w:val="0"/>
          <w:marTop w:val="150"/>
          <w:marBottom w:val="240"/>
          <w:divBdr>
            <w:top w:val="single" w:sz="6" w:space="8" w:color="AAB8C6"/>
            <w:left w:val="single" w:sz="6" w:space="27" w:color="AAB8C6"/>
            <w:bottom w:val="single" w:sz="6" w:space="8" w:color="AAB8C6"/>
            <w:right w:val="single" w:sz="6" w:space="8" w:color="AAB8C6"/>
          </w:divBdr>
        </w:div>
        <w:div w:id="2141802872">
          <w:marLeft w:val="0"/>
          <w:marRight w:val="0"/>
          <w:marTop w:val="150"/>
          <w:marBottom w:val="240"/>
          <w:divBdr>
            <w:top w:val="single" w:sz="6" w:space="8" w:color="D04437"/>
            <w:left w:val="single" w:sz="6" w:space="27" w:color="D04437"/>
            <w:bottom w:val="single" w:sz="6" w:space="8" w:color="D04437"/>
            <w:right w:val="single" w:sz="6" w:space="8" w:color="D04437"/>
          </w:divBdr>
        </w:div>
      </w:divsChild>
    </w:div>
    <w:div w:id="150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272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249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116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1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87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04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76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6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44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58880">
          <w:marLeft w:val="0"/>
          <w:marRight w:val="0"/>
          <w:marTop w:val="0"/>
          <w:marBottom w:val="240"/>
          <w:divBdr>
            <w:top w:val="single" w:sz="6" w:space="8" w:color="91C89C"/>
            <w:left w:val="single" w:sz="6" w:space="8" w:color="91C89C"/>
            <w:bottom w:val="single" w:sz="6" w:space="8" w:color="91C89C"/>
            <w:right w:val="single" w:sz="6" w:space="8" w:color="91C89C"/>
          </w:divBdr>
          <w:divsChild>
            <w:div w:id="2117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52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09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278">
          <w:marLeft w:val="0"/>
          <w:marRight w:val="0"/>
          <w:marTop w:val="150"/>
          <w:marBottom w:val="240"/>
          <w:divBdr>
            <w:top w:val="single" w:sz="6" w:space="8" w:color="D04437"/>
            <w:left w:val="single" w:sz="6" w:space="27" w:color="D04437"/>
            <w:bottom w:val="single" w:sz="6" w:space="8" w:color="D04437"/>
            <w:right w:val="single" w:sz="6" w:space="8" w:color="D04437"/>
          </w:divBdr>
          <w:divsChild>
            <w:div w:id="959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52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970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559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005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537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78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76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409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37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442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875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10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5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3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563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496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317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982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523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82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3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60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603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38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50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735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48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65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03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42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724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7736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289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313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74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365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480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900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2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09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94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785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31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522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348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00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71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611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016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406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268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0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28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734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3805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3484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957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4071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524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5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9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225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585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42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956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60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35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438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578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189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34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271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7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616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35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73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235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939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712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381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8441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962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0394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709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0023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295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17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641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521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07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304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10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08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530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319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512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38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376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31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20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134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276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81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830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214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453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481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607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42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7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808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14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00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22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166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28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929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793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5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6" w:color="FFFFFF"/>
              </w:divBdr>
            </w:div>
          </w:divsChild>
        </w:div>
        <w:div w:id="1854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6" w:color="FFFFFF"/>
              </w:divBdr>
            </w:div>
            <w:div w:id="2032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6" w:color="FFFFFF"/>
              </w:divBdr>
            </w:div>
            <w:div w:id="1987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6" w:color="FFFFFF"/>
              </w:divBdr>
            </w:div>
          </w:divsChild>
        </w:div>
      </w:divsChild>
    </w:div>
    <w:div w:id="20785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1%20&#193;rea%20Pol&#237;ticas%20y%20Auditor&#237;a\99%20Plantillas\03%20-%20Documentos\GISS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_tradnl"/>
              <a:t>Sales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2-2050-2C44-9A2A-7FB5C5872F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2050-2C44-9A2A-7FB5C5872F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4-2050-2C44-9A2A-7FB5C5872F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2050-2C44-9A2A-7FB5C5872F49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E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050-2C44-9A2A-7FB5C5872F49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E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050-2C44-9A2A-7FB5C5872F49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E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050-2C44-9A2A-7FB5C5872F49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E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050-2C44-9A2A-7FB5C5872F49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Hoja1!$A$2:$A$5</c:f>
              <c:strCache>
                <c:ptCount val="4"/>
                <c:pt idx="0">
                  <c:v>1Q</c:v>
                </c:pt>
                <c:pt idx="1">
                  <c:v>2Q</c:v>
                </c:pt>
                <c:pt idx="2">
                  <c:v>3Q</c:v>
                </c:pt>
                <c:pt idx="3">
                  <c:v>4Q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50-2C44-9A2A-7FB5C5872F4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72E5FE3BD15849837195542D9AAA1A" ma:contentTypeVersion="18" ma:contentTypeDescription="Create a new document." ma:contentTypeScope="" ma:versionID="f6fdb0df8683e39a5227390899cd9890">
  <xsd:schema xmlns:xsd="http://www.w3.org/2001/XMLSchema" xmlns:xs="http://www.w3.org/2001/XMLSchema" xmlns:p="http://schemas.microsoft.com/office/2006/metadata/properties" xmlns:ns3="3194ed00-daa2-4dff-a589-f2349bf3380b" xmlns:ns4="60c50aff-4561-4dab-b5bb-3ae123540686" targetNamespace="http://schemas.microsoft.com/office/2006/metadata/properties" ma:root="true" ma:fieldsID="2123e51e84ea5bb0f3cec8cb8c0b709d" ns3:_="" ns4:_="">
    <xsd:import namespace="3194ed00-daa2-4dff-a589-f2349bf3380b"/>
    <xsd:import namespace="60c50aff-4561-4dab-b5bb-3ae1235406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4ed00-daa2-4dff-a589-f2349bf33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50aff-4561-4dab-b5bb-3ae123540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4ed00-daa2-4dff-a589-f2349bf33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15D6A-3673-46C3-AB5E-7AA4BA73C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4ed00-daa2-4dff-a589-f2349bf3380b"/>
    <ds:schemaRef ds:uri="60c50aff-4561-4dab-b5bb-3ae123540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695A12-1F95-4A7C-BF13-AB30B77D8ED4}">
  <ds:schemaRefs>
    <ds:schemaRef ds:uri="http://schemas.microsoft.com/office/2006/metadata/properties"/>
    <ds:schemaRef ds:uri="http://schemas.microsoft.com/office/infopath/2007/PartnerControls"/>
    <ds:schemaRef ds:uri="3194ed00-daa2-4dff-a589-f2349bf3380b"/>
  </ds:schemaRefs>
</ds:datastoreItem>
</file>

<file path=customXml/itemProps3.xml><?xml version="1.0" encoding="utf-8"?>
<ds:datastoreItem xmlns:ds="http://schemas.openxmlformats.org/officeDocument/2006/customXml" ds:itemID="{67C884ED-EBBC-4EB2-9C97-16C800230E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CFDB6E-2D17-4200-850D-08CD06BB73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6dd8ec-1577-4ac3-bcff-9b1b1c87cbbc}" enabled="1" method="Standard" siteId="{a22f907a-53a6-449f-b082-22c03676d7fb}" removed="0"/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L:\1 Área Políticas y Auditoría\99 Plantillas\03 - Documentos\GISS.dotx</Template>
  <TotalTime>1133</TotalTime>
  <Pages>5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Formación de Seguridad en el Desarrollo</vt:lpstr>
    </vt:vector>
  </TitlesOfParts>
  <Company>GISS</Company>
  <LinksUpToDate>false</LinksUpToDate>
  <CharactersWithSpaces>1854</CharactersWithSpaces>
  <SharedDoc>false</SharedDoc>
  <HLinks>
    <vt:vector size="162" baseType="variant">
      <vt:variant>
        <vt:i4>7143484</vt:i4>
      </vt:variant>
      <vt:variant>
        <vt:i4>150</vt:i4>
      </vt:variant>
      <vt:variant>
        <vt:i4>0</vt:i4>
      </vt:variant>
      <vt:variant>
        <vt:i4>5</vt:i4>
      </vt:variant>
      <vt:variant>
        <vt:lpwstr>https://www.iso.org/standard/44378.html</vt:lpwstr>
      </vt:variant>
      <vt:variant>
        <vt:lpwstr/>
      </vt:variant>
      <vt:variant>
        <vt:i4>2097278</vt:i4>
      </vt:variant>
      <vt:variant>
        <vt:i4>147</vt:i4>
      </vt:variant>
      <vt:variant>
        <vt:i4>0</vt:i4>
      </vt:variant>
      <vt:variant>
        <vt:i4>5</vt:i4>
      </vt:variant>
      <vt:variant>
        <vt:lpwstr>https://csrc.nist.gov/publications/detail/sp/800-218/final</vt:lpwstr>
      </vt:variant>
      <vt:variant>
        <vt:lpwstr/>
      </vt:variant>
      <vt:variant>
        <vt:i4>6422566</vt:i4>
      </vt:variant>
      <vt:variant>
        <vt:i4>144</vt:i4>
      </vt:variant>
      <vt:variant>
        <vt:i4>0</vt:i4>
      </vt:variant>
      <vt:variant>
        <vt:i4>5</vt:i4>
      </vt:variant>
      <vt:variant>
        <vt:lpwstr>https://owasp.org/www-project-top-ten/</vt:lpwstr>
      </vt:variant>
      <vt:variant>
        <vt:lpwstr/>
      </vt:variant>
      <vt:variant>
        <vt:i4>7864378</vt:i4>
      </vt:variant>
      <vt:variant>
        <vt:i4>141</vt:i4>
      </vt:variant>
      <vt:variant>
        <vt:i4>0</vt:i4>
      </vt:variant>
      <vt:variant>
        <vt:i4>5</vt:i4>
      </vt:variant>
      <vt:variant>
        <vt:lpwstr>https://owaspsamm.org/</vt:lpwstr>
      </vt:variant>
      <vt:variant>
        <vt:lpwstr/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_Toc201141808</vt:lpwstr>
      </vt:variant>
      <vt:variant>
        <vt:i4>1507391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_Toc201141807</vt:lpwstr>
      </vt:variant>
      <vt:variant>
        <vt:i4>1507391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_Toc201141806</vt:lpwstr>
      </vt:variant>
      <vt:variant>
        <vt:i4>1507391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_Toc201141805</vt:lpwstr>
      </vt:variant>
      <vt:variant>
        <vt:i4>1507391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_Toc201141804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_Toc201141803</vt:lpwstr>
      </vt:variant>
      <vt:variant>
        <vt:i4>1507391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_Toc201141802</vt:lpwstr>
      </vt:variant>
      <vt:variant>
        <vt:i4>1507391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_Toc201141801</vt:lpwstr>
      </vt:variant>
      <vt:variant>
        <vt:i4>1507391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_Toc201141800</vt:lpwstr>
      </vt:variant>
      <vt:variant>
        <vt:i4>1966128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_Toc201141799</vt:lpwstr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_Toc201141798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_Toc201141797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_Toc201141796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_Toc201141795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_Toc201141794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_Toc201141793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_Toc201141792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_Toc201141791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_Toc201141790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_Toc201141789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_Toc201141788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_Toc201141787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_Toc201141786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Formación de Seguridad en el Desarrollo</dc:title>
  <dc:subject/>
  <dc:creator>GISS</dc:creator>
  <cp:keywords>Centro de Seguridad de la información</cp:keywords>
  <dc:description/>
  <cp:lastModifiedBy>Gonzalez Rivas, Luis Alberto</cp:lastModifiedBy>
  <cp:revision>143</cp:revision>
  <cp:lastPrinted>2019-08-13T16:42:00Z</cp:lastPrinted>
  <dcterms:created xsi:type="dcterms:W3CDTF">2025-12-17T16:33:00Z</dcterms:created>
  <dcterms:modified xsi:type="dcterms:W3CDTF">2026-02-07T06:58:00Z</dcterms:modified>
  <cp:category>Área de Políticas y Auditorías de Seguridad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0x0101009F72E5FE3BD15849837195542D9AAA1A</vt:lpwstr>
  </property>
</Properties>
</file>